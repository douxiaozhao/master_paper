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0BD709" w14:textId="77777777" w:rsidR="00855039" w:rsidRDefault="003B6987" w:rsidP="000A2434">
      <w:pPr>
        <w:rPr>
          <w:sz w:val="44"/>
          <w:szCs w:val="44"/>
        </w:rPr>
      </w:pPr>
      <w:bookmarkStart w:id="0" w:name="_Toc535244457"/>
      <w:r>
        <w:pict w14:anchorId="43C6A309">
          <v:shapetype id="_x0000_t202" coordsize="21600,21600" o:spt="202" path="m,l,21600r21600,l216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Content>
                    <w:p w14:paraId="31A86DB3" w14:textId="77777777" w:rsidR="003B6987" w:rsidRDefault="003B6987" w:rsidP="000A2434">
                      <w:r w:rsidRPr="00481240">
                        <w:rPr>
                          <w:rFonts w:hint="eastAsia"/>
                        </w:rPr>
                        <w:t>西安电子科技大学研究生</w:t>
                      </w:r>
                      <w:r>
                        <w:rPr>
                          <w:rFonts w:hint="eastAsia"/>
                        </w:rPr>
                        <w:t>学位</w:t>
                      </w:r>
                      <w:r w:rsidRPr="00481240">
                        <w:rPr>
                          <w:rFonts w:hint="eastAsia"/>
                        </w:rPr>
                        <w:t>论文</w:t>
                      </w:r>
                    </w:p>
                    <w:p w14:paraId="25853349" w14:textId="77777777" w:rsidR="003B6987" w:rsidRPr="005B61E7" w:rsidRDefault="003B6987"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文本框 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3B6987" w:rsidRDefault="003B6987"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3B6987" w:rsidRPr="00051C8B" w:rsidRDefault="003B6987"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Content>
                      <w:r w:rsidRPr="00871B8D">
                        <w:rPr>
                          <w:rStyle w:val="ae"/>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3B6987" w:rsidRPr="00663FE0" w:rsidRDefault="003B6987"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sidRPr="00871B8D">
                        <w:rPr>
                          <w:rStyle w:val="ae"/>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footerReference w:type="even" r:id="rId9"/>
          <w:footerReference w:type="default" r:id="rId10"/>
          <w:headerReference w:type="first" r:id="rId11"/>
          <w:footerReference w:type="first" r:id="rId12"/>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3B6987" w:rsidP="00E22003">
      <w:pPr>
        <w:ind w:firstLine="883"/>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3B6987" w:rsidRDefault="003B6987" w:rsidP="000A2434">
                  <w:pPr>
                    <w:pStyle w:val="aa"/>
                  </w:pPr>
                  <w:r w:rsidRPr="00481240">
                    <w:rPr>
                      <w:rFonts w:hint="eastAsia"/>
                    </w:rPr>
                    <w:t>西安电子科技大学研究生</w:t>
                  </w:r>
                  <w:r>
                    <w:rPr>
                      <w:rFonts w:hint="eastAsia"/>
                    </w:rPr>
                    <w:t>学位</w:t>
                  </w:r>
                  <w:r w:rsidRPr="00481240">
                    <w:rPr>
                      <w:rFonts w:hint="eastAsia"/>
                    </w:rPr>
                    <w:t>论文</w:t>
                  </w:r>
                </w:p>
                <w:p w14:paraId="2552C797" w14:textId="77777777" w:rsidR="003B6987" w:rsidRPr="001930C0" w:rsidRDefault="003B6987" w:rsidP="000A2434">
                  <w:pPr>
                    <w:pStyle w:val="aa"/>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3B6987" w:rsidRPr="005B61E7" w:rsidRDefault="003B6987"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3B6987" w:rsidRDefault="003B6987" w:rsidP="000A2434">
                  <w:pPr>
                    <w:pStyle w:val="aa"/>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3B6987" w:rsidRDefault="003B6987" w:rsidP="00E22003">
                  <w:pPr>
                    <w:ind w:firstLine="482"/>
                  </w:pPr>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sidRPr="00E266DB">
                        <w:rPr>
                          <w:rFonts w:hint="eastAsia"/>
                          <w:color w:val="FF0000"/>
                        </w:rPr>
                        <w:t>选择学科</w:t>
                      </w:r>
                    </w:sdtContent>
                  </w:sdt>
                </w:p>
                <w:p w14:paraId="36D2D863" w14:textId="77777777" w:rsidR="003B6987" w:rsidRDefault="003B6987" w:rsidP="00E22003">
                  <w:pPr>
                    <w:ind w:firstLine="482"/>
                  </w:pPr>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sidRPr="0004608E">
                        <w:rPr>
                          <w:rFonts w:hint="eastAsia"/>
                          <w:color w:val="FF0000"/>
                        </w:rPr>
                        <w:t>选择学科</w:t>
                      </w:r>
                    </w:sdtContent>
                  </w:sdt>
                </w:p>
                <w:p w14:paraId="51C41632" w14:textId="77777777" w:rsidR="003B6987" w:rsidRPr="00C753E1" w:rsidRDefault="003B6987" w:rsidP="00E22003">
                  <w:pPr>
                    <w:ind w:firstLine="482"/>
                  </w:pPr>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color w:val="FF0000"/>
                        </w:rPr>
                        <w:t>选择学位</w:t>
                      </w:r>
                    </w:sdtContent>
                  </w:sdt>
                </w:p>
                <w:p w14:paraId="6A9459E6" w14:textId="77777777" w:rsidR="003B6987" w:rsidRPr="003C3068" w:rsidRDefault="003B6987" w:rsidP="00E22003">
                  <w:pPr>
                    <w:ind w:firstLine="482"/>
                  </w:pPr>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Content>
                      <w:r w:rsidRPr="0004608E">
                        <w:rPr>
                          <w:rFonts w:hint="eastAsia"/>
                          <w:color w:val="FF0000"/>
                        </w:rPr>
                        <w:t>职称</w:t>
                      </w:r>
                    </w:sdtContent>
                  </w:sdt>
                </w:p>
                <w:p w14:paraId="5849AF4F" w14:textId="77777777" w:rsidR="003B6987" w:rsidRPr="00C753E1" w:rsidRDefault="003B6987" w:rsidP="00E22003">
                  <w:pPr>
                    <w:ind w:firstLine="482"/>
                  </w:pPr>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Content>
                      <w:r>
                        <w:t xml:space="preserve"> </w:t>
                      </w:r>
                      <w:r w:rsidRPr="000903BD">
                        <w:rPr>
                          <w:rFonts w:hint="eastAsia"/>
                          <w:color w:val="FF0000"/>
                        </w:rPr>
                        <w:t>选择学院</w:t>
                      </w:r>
                      <w:r>
                        <w:t xml:space="preserve"> </w:t>
                      </w:r>
                    </w:sdtContent>
                  </w:sdt>
                </w:p>
                <w:p w14:paraId="1DD752FA" w14:textId="77777777" w:rsidR="003B6987" w:rsidRPr="00790D25" w:rsidRDefault="003B6987" w:rsidP="00E22003">
                  <w:pPr>
                    <w:ind w:firstLine="482"/>
                  </w:pPr>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3B6987" w:rsidRPr="001930C0" w:rsidRDefault="003B6987" w:rsidP="000A2434">
                  <w:pPr>
                    <w:pStyle w:val="aa"/>
                  </w:pPr>
                  <w:r w:rsidRPr="001930C0">
                    <w:t>西安电子科技大学</w:t>
                  </w:r>
                </w:p>
                <w:p w14:paraId="624BE710" w14:textId="77777777" w:rsidR="003B6987" w:rsidRPr="001930C0" w:rsidRDefault="003B6987" w:rsidP="000A2434">
                  <w:pPr>
                    <w:pStyle w:val="aa"/>
                  </w:pPr>
                </w:p>
                <w:p w14:paraId="14EC4661" w14:textId="77777777" w:rsidR="003B6987" w:rsidRPr="001930C0" w:rsidRDefault="003B6987" w:rsidP="000A2434">
                  <w:pPr>
                    <w:pStyle w:val="aa"/>
                  </w:pPr>
                </w:p>
                <w:p w14:paraId="4754C17E" w14:textId="77777777" w:rsidR="003B6987" w:rsidRPr="00FA3F36" w:rsidRDefault="003B6987" w:rsidP="000A2434">
                  <w:pPr>
                    <w:pStyle w:val="aa"/>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Content>
                      <w:r w:rsidRPr="00BD2FD9">
                        <w:rPr>
                          <w:rFonts w:hint="eastAsia"/>
                          <w:color w:val="FF0000"/>
                        </w:rPr>
                        <w:t>选择类型</w:t>
                      </w:r>
                    </w:sdtContent>
                  </w:sdt>
                  <w:r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3B6987" w:rsidRDefault="003B6987" w:rsidP="000A2434">
                  <w:r>
                    <w:rPr>
                      <w:rFonts w:ascii="宋体" w:hAnsi="宋体" w:hint="eastAsia"/>
                    </w:rPr>
                    <w:t xml:space="preserve">学　号　</w:t>
                  </w:r>
                  <w:r>
                    <w:rPr>
                      <w:rFonts w:hint="eastAsia"/>
                    </w:rPr>
                    <w:t xml:space="preserve">  </w:t>
                  </w:r>
                  <w:r w:rsidRPr="003A2257">
                    <w:t xml:space="preserve"> </w:t>
                  </w:r>
                  <w:sdt>
                    <w:sdtPr>
                      <w:id w:val="1602374232"/>
                      <w:showingPlcHdr/>
                    </w:sdtPr>
                    <w:sdtContent>
                      <w:r w:rsidRPr="003A2257">
                        <w:rPr>
                          <w:rStyle w:val="ae"/>
                          <w:rFonts w:hint="eastAsia"/>
                          <w:color w:val="FF0000"/>
                          <w:u w:val="single"/>
                        </w:rPr>
                        <w:t>1101110071</w:t>
                      </w:r>
                    </w:sdtContent>
                  </w:sdt>
                  <w:r w:rsidRPr="001930C0">
                    <w:t xml:space="preserve"> </w:t>
                  </w:r>
                  <w:r>
                    <w:rPr>
                      <w:rFonts w:hint="eastAsia"/>
                    </w:rPr>
                    <w:t xml:space="preserve">  </w:t>
                  </w:r>
                </w:p>
                <w:p w14:paraId="13A7C6D2" w14:textId="77777777" w:rsidR="003B6987" w:rsidRDefault="003B6987"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3B6987" w:rsidRDefault="003B6987"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3B6987" w:rsidRDefault="003B6987"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Content>
                      <w:r w:rsidRPr="003A2257">
                        <w:rPr>
                          <w:rStyle w:val="ae"/>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3B6987"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3B6987" w:rsidRPr="001930C0" w:rsidRDefault="003B6987" w:rsidP="000A2434">
                  <w:r w:rsidRPr="001930C0">
                    <w:t>By</w:t>
                  </w:r>
                </w:p>
                <w:p w14:paraId="7AF2288E" w14:textId="77777777" w:rsidR="003B6987" w:rsidRPr="00C22CA5" w:rsidRDefault="003B6987" w:rsidP="000A2434">
                  <w:sdt>
                    <w:sdtPr>
                      <w:alias w:val="键入作者英文姓名"/>
                      <w:tag w:val="键入作者英文姓名"/>
                      <w:id w:val="1267427202"/>
                      <w:showingPlcHdr/>
                    </w:sdtPr>
                    <w:sdtContent>
                      <w:r w:rsidRPr="0004608E">
                        <w:rPr>
                          <w:rFonts w:hint="eastAsia"/>
                        </w:rPr>
                        <w:t>Zhang San</w:t>
                      </w:r>
                    </w:sdtContent>
                  </w:sdt>
                </w:p>
                <w:p w14:paraId="370AB6C3" w14:textId="77777777" w:rsidR="003B6987" w:rsidRPr="001930C0" w:rsidRDefault="003B6987" w:rsidP="000A2434">
                  <w:r w:rsidRPr="001930C0">
                    <w:t xml:space="preserve">Supervisor: </w:t>
                  </w:r>
                  <w:sdt>
                    <w:sdtPr>
                      <w:id w:val="-290052086"/>
                      <w:lock w:val="sdtLocked"/>
                      <w:showingPlcHdr/>
                    </w:sdt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Content>
                      <w:r w:rsidRPr="00917FA2">
                        <w:rPr>
                          <w:color w:val="FF0000"/>
                        </w:rPr>
                        <w:t>Professor</w:t>
                      </w:r>
                    </w:sdtContent>
                  </w:sdt>
                </w:p>
                <w:p w14:paraId="31123553" w14:textId="77777777" w:rsidR="003B6987" w:rsidRPr="00790D25" w:rsidRDefault="003B6987" w:rsidP="000A2434">
                  <w:sdt>
                    <w:sdtPr>
                      <w:rPr>
                        <w:rFonts w:hint="eastAsia"/>
                      </w:rPr>
                      <w:id w:val="720481217"/>
                      <w:date w:fullDate="2015-02-19T00:00:00Z">
                        <w:dateFormat w:val="MMMM yyyy"/>
                        <w:lid w:val="en-US"/>
                        <w:storeMappedDataAs w:val="dateTime"/>
                        <w:calendar w:val="gregorian"/>
                      </w:date>
                    </w:sdtPr>
                    <w:sdtContent>
                      <w:r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3B6987" w:rsidRPr="001930C0" w:rsidRDefault="003B6987"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Content>
                      <w:r>
                        <w:rPr>
                          <w:rFonts w:hint="eastAsia"/>
                          <w:color w:val="FF0000"/>
                        </w:rPr>
                        <w:t>thesis</w:t>
                      </w:r>
                    </w:sdtContent>
                  </w:sdt>
                  <w:r w:rsidRPr="004816A7">
                    <w:t xml:space="preserve"> </w:t>
                  </w:r>
                  <w:r w:rsidRPr="001930C0">
                    <w:t>submitted to</w:t>
                  </w:r>
                </w:p>
                <w:p w14:paraId="15758B93" w14:textId="77777777" w:rsidR="003B6987" w:rsidRPr="001930C0" w:rsidRDefault="003B6987" w:rsidP="000A2434">
                  <w:r w:rsidRPr="001930C0">
                    <w:t>XIDIAN UNIVERSITY</w:t>
                  </w:r>
                </w:p>
                <w:p w14:paraId="597837A1" w14:textId="77777777" w:rsidR="003B6987" w:rsidRDefault="003B6987" w:rsidP="000A2434">
                  <w:r w:rsidRPr="001930C0">
                    <w:t>in partial fulfillment of the requirements</w:t>
                  </w:r>
                </w:p>
                <w:p w14:paraId="73FB0249" w14:textId="77777777" w:rsidR="003B6987" w:rsidRPr="001930C0" w:rsidRDefault="003B6987"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rPr>
                        <w:t>selecting one</w:t>
                      </w:r>
                    </w:sdtContent>
                  </w:sdt>
                </w:p>
                <w:p w14:paraId="7F93B2CF" w14:textId="77777777" w:rsidR="003B6987" w:rsidRPr="001930C0" w:rsidRDefault="003B6987"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Content>
                      <w:r w:rsidRPr="0004608E">
                        <w:rPr>
                          <w:rFonts w:hint="eastAsia"/>
                        </w:rPr>
                        <w:t>select</w:t>
                      </w:r>
                      <w:r>
                        <w:rPr>
                          <w:rFonts w:hint="eastAsia"/>
                        </w:rPr>
                        <w:t>ing</w:t>
                      </w:r>
                      <w:r w:rsidRPr="0004608E">
                        <w:rPr>
                          <w:rFonts w:hint="eastAsia"/>
                        </w:rPr>
                        <w:t xml:space="preserve"> one</w:t>
                      </w:r>
                    </w:sdtContent>
                  </w:sdt>
                </w:p>
                <w:p w14:paraId="603FBEFC" w14:textId="77777777" w:rsidR="003B6987" w:rsidRPr="00FD604B" w:rsidRDefault="003B6987" w:rsidP="000A2434">
                  <w:pPr>
                    <w:pStyle w:val="aa"/>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3B6987" w:rsidRPr="0029613A" w:rsidRDefault="003B6987" w:rsidP="000A2434">
                  <w:pPr>
                    <w:pStyle w:val="aa"/>
                  </w:pPr>
                  <w:r w:rsidRPr="0029613A">
                    <w:t>Thesis/Dissertation Guide for Postgraduates</w:t>
                  </w:r>
                </w:p>
                <w:p w14:paraId="7AA0B4AD" w14:textId="77777777" w:rsidR="003B6987" w:rsidRDefault="003B6987" w:rsidP="000A2434">
                  <w:pPr>
                    <w:pStyle w:val="aa"/>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f7"/>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f7"/>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3"/>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b"/>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b"/>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b"/>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E22003">
      <w:pPr>
        <w:ind w:firstLine="482"/>
      </w:pPr>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4"/>
          <w:headerReference w:type="default" r:id="rId15"/>
          <w:footerReference w:type="even" r:id="rId16"/>
          <w:foot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b"/>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b"/>
      </w:pPr>
    </w:p>
    <w:p w14:paraId="39833F41" w14:textId="77777777" w:rsidR="002944D4" w:rsidRDefault="002944D4" w:rsidP="000A2434">
      <w:pPr>
        <w:pStyle w:val="ab"/>
      </w:pPr>
      <w:r>
        <w:t>The format of the Chinese Abstract is what follows: Song Ti, Small 4, justified, 2 characters indented in the first line, line spacing at a fixed value of 20 pounds, and paragraph spacing section at 0 pound.</w:t>
      </w:r>
    </w:p>
    <w:p w14:paraId="7B1E64A5" w14:textId="77777777" w:rsidR="002944D4" w:rsidRDefault="002944D4" w:rsidP="000A2434">
      <w:pPr>
        <w:pStyle w:val="ab"/>
      </w:pPr>
    </w:p>
    <w:p w14:paraId="58080B72" w14:textId="77777777" w:rsidR="00086E4B" w:rsidRDefault="002944D4" w:rsidP="000A2434">
      <w:pPr>
        <w:pStyle w:val="ab"/>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b"/>
      </w:pPr>
    </w:p>
    <w:p w14:paraId="2B4FF4BC" w14:textId="77777777" w:rsidR="00FF0169" w:rsidRPr="001930C0" w:rsidRDefault="00FF0169" w:rsidP="00E22003">
      <w:pPr>
        <w:ind w:firstLine="482"/>
      </w:pPr>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a7"/>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3B6987" w:rsidP="000A2434">
      <w:pPr>
        <w:pStyle w:val="11"/>
        <w:rPr>
          <w:rFonts w:asciiTheme="minorHAnsi" w:eastAsiaTheme="minorEastAsia" w:hAnsiTheme="minorHAnsi" w:cstheme="minorBidi"/>
          <w:sz w:val="21"/>
          <w:szCs w:val="22"/>
        </w:rPr>
      </w:pPr>
      <w:hyperlink w:anchor="_Toc413704332" w:history="1">
        <w:r w:rsidR="00D52271" w:rsidRPr="001350D9">
          <w:rPr>
            <w:rStyle w:val="a6"/>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3B6987" w:rsidP="000A2434">
      <w:pPr>
        <w:pStyle w:val="11"/>
        <w:rPr>
          <w:rFonts w:asciiTheme="minorHAnsi" w:eastAsiaTheme="minorEastAsia" w:hAnsiTheme="minorHAnsi" w:cstheme="minorBidi"/>
          <w:sz w:val="21"/>
          <w:szCs w:val="22"/>
        </w:rPr>
      </w:pPr>
      <w:hyperlink w:anchor="_Toc413704333" w:history="1">
        <w:r w:rsidR="00D52271" w:rsidRPr="001350D9">
          <w:rPr>
            <w:rStyle w:val="a6"/>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3B6987" w:rsidP="000A2434">
      <w:pPr>
        <w:pStyle w:val="11"/>
        <w:rPr>
          <w:rFonts w:asciiTheme="minorHAnsi" w:eastAsiaTheme="minorEastAsia" w:hAnsiTheme="minorHAnsi" w:cstheme="minorBidi"/>
          <w:sz w:val="21"/>
          <w:szCs w:val="22"/>
        </w:rPr>
      </w:pPr>
      <w:hyperlink w:anchor="_Toc413704334" w:history="1">
        <w:r w:rsidR="00D52271" w:rsidRPr="001350D9">
          <w:rPr>
            <w:rStyle w:val="a6"/>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3B6987" w:rsidP="000A2434">
      <w:pPr>
        <w:pStyle w:val="11"/>
        <w:rPr>
          <w:rFonts w:asciiTheme="minorHAnsi" w:eastAsiaTheme="minorEastAsia" w:hAnsiTheme="minorHAnsi" w:cstheme="minorBidi"/>
          <w:sz w:val="21"/>
          <w:szCs w:val="22"/>
        </w:rPr>
      </w:pPr>
      <w:hyperlink w:anchor="_Toc413704335" w:history="1">
        <w:r w:rsidR="00D52271" w:rsidRPr="001350D9">
          <w:rPr>
            <w:rStyle w:val="a6"/>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3B6987" w:rsidP="000A2434">
      <w:pPr>
        <w:pStyle w:val="11"/>
        <w:rPr>
          <w:rFonts w:asciiTheme="minorHAnsi" w:eastAsiaTheme="minorEastAsia" w:hAnsiTheme="minorHAnsi" w:cstheme="minorBidi"/>
          <w:sz w:val="21"/>
          <w:szCs w:val="22"/>
        </w:rPr>
      </w:pPr>
      <w:hyperlink w:anchor="_Toc413704336" w:history="1">
        <w:r w:rsidR="00D52271" w:rsidRPr="001350D9">
          <w:rPr>
            <w:rStyle w:val="a6"/>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3B6987" w:rsidP="000A2434">
      <w:pPr>
        <w:pStyle w:val="11"/>
        <w:rPr>
          <w:rFonts w:asciiTheme="minorHAnsi" w:eastAsiaTheme="minorEastAsia" w:hAnsiTheme="minorHAnsi" w:cstheme="minorBidi"/>
          <w:sz w:val="21"/>
          <w:szCs w:val="22"/>
        </w:rPr>
      </w:pPr>
      <w:hyperlink w:anchor="_Toc413704337" w:history="1">
        <w:r w:rsidR="00D52271" w:rsidRPr="001350D9">
          <w:rPr>
            <w:rStyle w:val="a6"/>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3B6987" w:rsidP="000A2434">
      <w:pPr>
        <w:pStyle w:val="11"/>
        <w:rPr>
          <w:rFonts w:asciiTheme="minorHAnsi" w:eastAsiaTheme="minorEastAsia" w:hAnsiTheme="minorHAnsi" w:cstheme="minorBidi"/>
          <w:sz w:val="21"/>
          <w:szCs w:val="22"/>
        </w:rPr>
      </w:pPr>
      <w:hyperlink w:anchor="_Toc413704338" w:history="1">
        <w:r w:rsidR="00D52271" w:rsidRPr="001350D9">
          <w:rPr>
            <w:rStyle w:val="a6"/>
            <w:rFonts w:hint="eastAsia"/>
          </w:rPr>
          <w:t>第一章</w:t>
        </w:r>
        <w:r w:rsidR="00D52271">
          <w:rPr>
            <w:rFonts w:asciiTheme="minorHAnsi" w:eastAsiaTheme="minorEastAsia" w:hAnsiTheme="minorHAnsi" w:cstheme="minorBidi"/>
            <w:sz w:val="21"/>
            <w:szCs w:val="22"/>
          </w:rPr>
          <w:tab/>
        </w:r>
        <w:r w:rsidR="00D52271" w:rsidRPr="001350D9">
          <w:rPr>
            <w:rStyle w:val="a6"/>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3B6987" w:rsidP="000A2434">
      <w:pPr>
        <w:pStyle w:val="11"/>
        <w:rPr>
          <w:rFonts w:asciiTheme="minorHAnsi" w:eastAsiaTheme="minorEastAsia" w:hAnsiTheme="minorHAnsi" w:cstheme="minorBidi"/>
          <w:sz w:val="21"/>
          <w:szCs w:val="22"/>
        </w:rPr>
      </w:pPr>
      <w:hyperlink w:anchor="_Toc413704339" w:history="1">
        <w:r w:rsidR="00D52271" w:rsidRPr="001350D9">
          <w:rPr>
            <w:rStyle w:val="a6"/>
            <w:rFonts w:hint="eastAsia"/>
          </w:rPr>
          <w:t>第二章</w:t>
        </w:r>
        <w:r w:rsidR="00D52271">
          <w:rPr>
            <w:rFonts w:asciiTheme="minorHAnsi" w:eastAsiaTheme="minorEastAsia" w:hAnsiTheme="minorHAnsi" w:cstheme="minorBidi"/>
            <w:sz w:val="21"/>
            <w:szCs w:val="22"/>
          </w:rPr>
          <w:tab/>
        </w:r>
        <w:r w:rsidR="00D52271" w:rsidRPr="001350D9">
          <w:rPr>
            <w:rStyle w:val="a6"/>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3B6987" w:rsidP="000A2434">
      <w:pPr>
        <w:pStyle w:val="21"/>
        <w:ind w:left="456"/>
        <w:rPr>
          <w:rFonts w:asciiTheme="minorHAnsi" w:eastAsiaTheme="minorEastAsia" w:hAnsiTheme="minorHAnsi" w:cstheme="minorBidi"/>
          <w:sz w:val="21"/>
          <w:szCs w:val="22"/>
        </w:rPr>
      </w:pPr>
      <w:hyperlink w:anchor="_Toc413704340" w:history="1">
        <w:r w:rsidR="00D52271" w:rsidRPr="001350D9">
          <w:rPr>
            <w:rStyle w:val="a6"/>
            <w:rFonts w:eastAsia="黑体"/>
          </w:rPr>
          <w:t>2.1</w:t>
        </w:r>
        <w:r w:rsidR="00D52271">
          <w:rPr>
            <w:rFonts w:asciiTheme="minorHAnsi" w:eastAsiaTheme="minorEastAsia" w:hAnsiTheme="minorHAnsi" w:cstheme="minorBidi"/>
            <w:sz w:val="21"/>
            <w:szCs w:val="22"/>
          </w:rPr>
          <w:tab/>
        </w:r>
        <w:r w:rsidR="00D52271" w:rsidRPr="001350D9">
          <w:rPr>
            <w:rStyle w:val="a6"/>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3B6987" w:rsidP="000A2434">
      <w:pPr>
        <w:pStyle w:val="21"/>
        <w:ind w:left="456"/>
        <w:rPr>
          <w:rFonts w:asciiTheme="minorHAnsi" w:eastAsiaTheme="minorEastAsia" w:hAnsiTheme="minorHAnsi" w:cstheme="minorBidi"/>
          <w:sz w:val="21"/>
          <w:szCs w:val="22"/>
        </w:rPr>
      </w:pPr>
      <w:hyperlink w:anchor="_Toc413704341" w:history="1">
        <w:r w:rsidR="00D52271" w:rsidRPr="001350D9">
          <w:rPr>
            <w:rStyle w:val="a6"/>
            <w:rFonts w:eastAsia="黑体"/>
          </w:rPr>
          <w:t>2.2</w:t>
        </w:r>
        <w:r w:rsidR="00D52271">
          <w:rPr>
            <w:rFonts w:asciiTheme="minorHAnsi" w:eastAsiaTheme="minorEastAsia" w:hAnsiTheme="minorHAnsi" w:cstheme="minorBidi"/>
            <w:sz w:val="21"/>
            <w:szCs w:val="22"/>
          </w:rPr>
          <w:tab/>
        </w:r>
        <w:r w:rsidR="00D52271" w:rsidRPr="001350D9">
          <w:rPr>
            <w:rStyle w:val="a6"/>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3B6987" w:rsidP="000A2434">
      <w:pPr>
        <w:pStyle w:val="21"/>
        <w:ind w:left="456"/>
        <w:rPr>
          <w:rFonts w:asciiTheme="minorHAnsi" w:eastAsiaTheme="minorEastAsia" w:hAnsiTheme="minorHAnsi" w:cstheme="minorBidi"/>
          <w:sz w:val="21"/>
          <w:szCs w:val="22"/>
        </w:rPr>
      </w:pPr>
      <w:hyperlink w:anchor="_Toc413704342" w:history="1">
        <w:r w:rsidR="00D52271" w:rsidRPr="001350D9">
          <w:rPr>
            <w:rStyle w:val="a6"/>
            <w:rFonts w:eastAsia="黑体"/>
          </w:rPr>
          <w:t>2.3</w:t>
        </w:r>
        <w:r w:rsidR="00D52271">
          <w:rPr>
            <w:rFonts w:asciiTheme="minorHAnsi" w:eastAsiaTheme="minorEastAsia" w:hAnsiTheme="minorHAnsi" w:cstheme="minorBidi"/>
            <w:sz w:val="21"/>
            <w:szCs w:val="22"/>
          </w:rPr>
          <w:tab/>
        </w:r>
        <w:r w:rsidR="00D52271" w:rsidRPr="001350D9">
          <w:rPr>
            <w:rStyle w:val="a6"/>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3B6987" w:rsidP="000A2434">
      <w:pPr>
        <w:pStyle w:val="21"/>
        <w:ind w:left="456"/>
        <w:rPr>
          <w:rFonts w:asciiTheme="minorHAnsi" w:eastAsiaTheme="minorEastAsia" w:hAnsiTheme="minorHAnsi" w:cstheme="minorBidi"/>
          <w:sz w:val="21"/>
          <w:szCs w:val="22"/>
        </w:rPr>
      </w:pPr>
      <w:hyperlink w:anchor="_Toc413704343" w:history="1">
        <w:r w:rsidR="00D52271" w:rsidRPr="001350D9">
          <w:rPr>
            <w:rStyle w:val="a6"/>
            <w:rFonts w:eastAsia="黑体"/>
          </w:rPr>
          <w:t>2.4</w:t>
        </w:r>
        <w:r w:rsidR="00D52271">
          <w:rPr>
            <w:rFonts w:asciiTheme="minorHAnsi" w:eastAsiaTheme="minorEastAsia" w:hAnsiTheme="minorHAnsi" w:cstheme="minorBidi"/>
            <w:sz w:val="21"/>
            <w:szCs w:val="22"/>
          </w:rPr>
          <w:tab/>
        </w:r>
        <w:r w:rsidR="00D52271" w:rsidRPr="001350D9">
          <w:rPr>
            <w:rStyle w:val="a6"/>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3B6987" w:rsidP="000A2434">
      <w:pPr>
        <w:pStyle w:val="21"/>
        <w:ind w:left="456"/>
        <w:rPr>
          <w:rFonts w:asciiTheme="minorHAnsi" w:eastAsiaTheme="minorEastAsia" w:hAnsiTheme="minorHAnsi" w:cstheme="minorBidi"/>
          <w:sz w:val="21"/>
          <w:szCs w:val="22"/>
        </w:rPr>
      </w:pPr>
      <w:hyperlink w:anchor="_Toc413704344" w:history="1">
        <w:r w:rsidR="00D52271" w:rsidRPr="001350D9">
          <w:rPr>
            <w:rStyle w:val="a6"/>
            <w:rFonts w:eastAsia="黑体"/>
          </w:rPr>
          <w:t>2.5</w:t>
        </w:r>
        <w:r w:rsidR="00D52271">
          <w:rPr>
            <w:rFonts w:asciiTheme="minorHAnsi" w:eastAsiaTheme="minorEastAsia" w:hAnsiTheme="minorHAnsi" w:cstheme="minorBidi"/>
            <w:sz w:val="21"/>
            <w:szCs w:val="22"/>
          </w:rPr>
          <w:tab/>
        </w:r>
        <w:r w:rsidR="00D52271" w:rsidRPr="001350D9">
          <w:rPr>
            <w:rStyle w:val="a6"/>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3B6987" w:rsidP="000A2434">
      <w:pPr>
        <w:pStyle w:val="21"/>
        <w:ind w:left="456"/>
        <w:rPr>
          <w:rFonts w:asciiTheme="minorHAnsi" w:eastAsiaTheme="minorEastAsia" w:hAnsiTheme="minorHAnsi" w:cstheme="minorBidi"/>
          <w:sz w:val="21"/>
          <w:szCs w:val="22"/>
        </w:rPr>
      </w:pPr>
      <w:hyperlink w:anchor="_Toc413704345" w:history="1">
        <w:r w:rsidR="00D52271" w:rsidRPr="001350D9">
          <w:rPr>
            <w:rStyle w:val="a6"/>
            <w:rFonts w:eastAsia="黑体"/>
          </w:rPr>
          <w:t>2.6</w:t>
        </w:r>
        <w:r w:rsidR="00D52271">
          <w:rPr>
            <w:rFonts w:asciiTheme="minorHAnsi" w:eastAsiaTheme="minorEastAsia" w:hAnsiTheme="minorHAnsi" w:cstheme="minorBidi"/>
            <w:sz w:val="21"/>
            <w:szCs w:val="22"/>
          </w:rPr>
          <w:tab/>
        </w:r>
        <w:r w:rsidR="00D52271" w:rsidRPr="001350D9">
          <w:rPr>
            <w:rStyle w:val="a6"/>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3B6987" w:rsidP="000A2434">
      <w:pPr>
        <w:pStyle w:val="21"/>
        <w:ind w:left="456"/>
        <w:rPr>
          <w:rFonts w:asciiTheme="minorHAnsi" w:eastAsiaTheme="minorEastAsia" w:hAnsiTheme="minorHAnsi" w:cstheme="minorBidi"/>
          <w:sz w:val="21"/>
          <w:szCs w:val="22"/>
        </w:rPr>
      </w:pPr>
      <w:hyperlink w:anchor="_Toc413704346" w:history="1">
        <w:r w:rsidR="00D52271" w:rsidRPr="001350D9">
          <w:rPr>
            <w:rStyle w:val="a6"/>
            <w:rFonts w:eastAsia="黑体"/>
          </w:rPr>
          <w:t>2.7</w:t>
        </w:r>
        <w:r w:rsidR="00D52271">
          <w:rPr>
            <w:rFonts w:asciiTheme="minorHAnsi" w:eastAsiaTheme="minorEastAsia" w:hAnsiTheme="minorHAnsi" w:cstheme="minorBidi"/>
            <w:sz w:val="21"/>
            <w:szCs w:val="22"/>
          </w:rPr>
          <w:tab/>
        </w:r>
        <w:r w:rsidR="00D52271" w:rsidRPr="001350D9">
          <w:rPr>
            <w:rStyle w:val="a6"/>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3B6987" w:rsidP="000A2434">
      <w:pPr>
        <w:pStyle w:val="21"/>
        <w:ind w:left="456"/>
        <w:rPr>
          <w:rFonts w:asciiTheme="minorHAnsi" w:eastAsiaTheme="minorEastAsia" w:hAnsiTheme="minorHAnsi" w:cstheme="minorBidi"/>
          <w:sz w:val="21"/>
          <w:szCs w:val="22"/>
        </w:rPr>
      </w:pPr>
      <w:hyperlink w:anchor="_Toc413704347" w:history="1">
        <w:r w:rsidR="00D52271" w:rsidRPr="001350D9">
          <w:rPr>
            <w:rStyle w:val="a6"/>
            <w:rFonts w:eastAsia="黑体"/>
          </w:rPr>
          <w:t>2.8</w:t>
        </w:r>
        <w:r w:rsidR="00D52271">
          <w:rPr>
            <w:rFonts w:asciiTheme="minorHAnsi" w:eastAsiaTheme="minorEastAsia" w:hAnsiTheme="minorHAnsi" w:cstheme="minorBidi"/>
            <w:sz w:val="21"/>
            <w:szCs w:val="22"/>
          </w:rPr>
          <w:tab/>
        </w:r>
        <w:r w:rsidR="00D52271" w:rsidRPr="001350D9">
          <w:rPr>
            <w:rStyle w:val="a6"/>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3B6987" w:rsidP="000A2434">
      <w:pPr>
        <w:pStyle w:val="21"/>
        <w:ind w:left="456"/>
        <w:rPr>
          <w:rFonts w:asciiTheme="minorHAnsi" w:eastAsiaTheme="minorEastAsia" w:hAnsiTheme="minorHAnsi" w:cstheme="minorBidi"/>
          <w:sz w:val="21"/>
          <w:szCs w:val="22"/>
        </w:rPr>
      </w:pPr>
      <w:hyperlink w:anchor="_Toc413704348" w:history="1">
        <w:r w:rsidR="00D52271" w:rsidRPr="001350D9">
          <w:rPr>
            <w:rStyle w:val="a6"/>
            <w:rFonts w:eastAsia="黑体"/>
          </w:rPr>
          <w:t>2.9</w:t>
        </w:r>
        <w:r w:rsidR="00D52271">
          <w:rPr>
            <w:rFonts w:asciiTheme="minorHAnsi" w:eastAsiaTheme="minorEastAsia" w:hAnsiTheme="minorHAnsi" w:cstheme="minorBidi"/>
            <w:sz w:val="21"/>
            <w:szCs w:val="22"/>
          </w:rPr>
          <w:tab/>
        </w:r>
        <w:r w:rsidR="00D52271" w:rsidRPr="001350D9">
          <w:rPr>
            <w:rStyle w:val="a6"/>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3B6987" w:rsidP="000A2434">
      <w:pPr>
        <w:pStyle w:val="21"/>
        <w:ind w:left="456"/>
        <w:rPr>
          <w:rFonts w:asciiTheme="minorHAnsi" w:eastAsiaTheme="minorEastAsia" w:hAnsiTheme="minorHAnsi" w:cstheme="minorBidi"/>
          <w:sz w:val="21"/>
          <w:szCs w:val="22"/>
        </w:rPr>
      </w:pPr>
      <w:hyperlink w:anchor="_Toc413704349" w:history="1">
        <w:r w:rsidR="00D52271" w:rsidRPr="001350D9">
          <w:rPr>
            <w:rStyle w:val="a6"/>
            <w:rFonts w:eastAsia="黑体"/>
          </w:rPr>
          <w:t>2.10</w:t>
        </w:r>
        <w:r w:rsidR="00D52271">
          <w:rPr>
            <w:rFonts w:asciiTheme="minorHAnsi" w:eastAsiaTheme="minorEastAsia" w:hAnsiTheme="minorHAnsi" w:cstheme="minorBidi"/>
            <w:sz w:val="21"/>
            <w:szCs w:val="22"/>
          </w:rPr>
          <w:tab/>
        </w:r>
        <w:r w:rsidR="00D52271" w:rsidRPr="001350D9">
          <w:rPr>
            <w:rStyle w:val="a6"/>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3B6987" w:rsidP="000A2434">
      <w:pPr>
        <w:pStyle w:val="31"/>
        <w:ind w:left="1080"/>
        <w:rPr>
          <w:rFonts w:asciiTheme="minorHAnsi" w:eastAsiaTheme="minorEastAsia" w:hAnsiTheme="minorHAnsi" w:cstheme="minorBidi"/>
          <w:sz w:val="21"/>
          <w:szCs w:val="22"/>
        </w:rPr>
      </w:pPr>
      <w:hyperlink w:anchor="_Toc413704350" w:history="1">
        <w:r w:rsidR="00D52271" w:rsidRPr="001350D9">
          <w:rPr>
            <w:rStyle w:val="a6"/>
          </w:rPr>
          <w:t>2.10.1</w:t>
        </w:r>
        <w:r w:rsidR="00D52271">
          <w:rPr>
            <w:rFonts w:asciiTheme="minorHAnsi" w:eastAsiaTheme="minorEastAsia" w:hAnsiTheme="minorHAnsi" w:cstheme="minorBidi"/>
            <w:sz w:val="21"/>
            <w:szCs w:val="22"/>
          </w:rPr>
          <w:tab/>
        </w:r>
        <w:r w:rsidR="00D52271" w:rsidRPr="001350D9">
          <w:rPr>
            <w:rStyle w:val="a6"/>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3B6987" w:rsidP="000A2434">
      <w:pPr>
        <w:pStyle w:val="31"/>
        <w:ind w:left="1080"/>
        <w:rPr>
          <w:rFonts w:asciiTheme="minorHAnsi" w:eastAsiaTheme="minorEastAsia" w:hAnsiTheme="minorHAnsi" w:cstheme="minorBidi"/>
          <w:sz w:val="21"/>
          <w:szCs w:val="22"/>
        </w:rPr>
      </w:pPr>
      <w:hyperlink w:anchor="_Toc413704351" w:history="1">
        <w:r w:rsidR="00D52271" w:rsidRPr="001350D9">
          <w:rPr>
            <w:rStyle w:val="a6"/>
          </w:rPr>
          <w:t>2.10.2</w:t>
        </w:r>
        <w:r w:rsidR="00D52271">
          <w:rPr>
            <w:rFonts w:asciiTheme="minorHAnsi" w:eastAsiaTheme="minorEastAsia" w:hAnsiTheme="minorHAnsi" w:cstheme="minorBidi"/>
            <w:sz w:val="21"/>
            <w:szCs w:val="22"/>
          </w:rPr>
          <w:tab/>
        </w:r>
        <w:r w:rsidR="00D52271" w:rsidRPr="001350D9">
          <w:rPr>
            <w:rStyle w:val="a6"/>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3B6987" w:rsidP="000A2434">
      <w:pPr>
        <w:pStyle w:val="31"/>
        <w:ind w:left="1080"/>
        <w:rPr>
          <w:rFonts w:asciiTheme="minorHAnsi" w:eastAsiaTheme="minorEastAsia" w:hAnsiTheme="minorHAnsi" w:cstheme="minorBidi"/>
          <w:sz w:val="21"/>
          <w:szCs w:val="22"/>
        </w:rPr>
      </w:pPr>
      <w:hyperlink w:anchor="_Toc413704352" w:history="1">
        <w:r w:rsidR="00D52271" w:rsidRPr="001350D9">
          <w:rPr>
            <w:rStyle w:val="a6"/>
          </w:rPr>
          <w:t>2.10.3</w:t>
        </w:r>
        <w:r w:rsidR="00D52271">
          <w:rPr>
            <w:rFonts w:asciiTheme="minorHAnsi" w:eastAsiaTheme="minorEastAsia" w:hAnsiTheme="minorHAnsi" w:cstheme="minorBidi"/>
            <w:sz w:val="21"/>
            <w:szCs w:val="22"/>
          </w:rPr>
          <w:tab/>
        </w:r>
        <w:r w:rsidR="00D52271" w:rsidRPr="001350D9">
          <w:rPr>
            <w:rStyle w:val="a6"/>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3B6987" w:rsidP="000A2434">
      <w:pPr>
        <w:pStyle w:val="21"/>
        <w:ind w:left="456"/>
        <w:rPr>
          <w:rFonts w:asciiTheme="minorHAnsi" w:eastAsiaTheme="minorEastAsia" w:hAnsiTheme="minorHAnsi" w:cstheme="minorBidi"/>
          <w:sz w:val="21"/>
          <w:szCs w:val="22"/>
        </w:rPr>
      </w:pPr>
      <w:hyperlink w:anchor="_Toc413704353" w:history="1">
        <w:r w:rsidR="00D52271" w:rsidRPr="001350D9">
          <w:rPr>
            <w:rStyle w:val="a6"/>
            <w:rFonts w:eastAsia="黑体"/>
          </w:rPr>
          <w:t>2.11</w:t>
        </w:r>
        <w:r w:rsidR="00D52271">
          <w:rPr>
            <w:rFonts w:asciiTheme="minorHAnsi" w:eastAsiaTheme="minorEastAsia" w:hAnsiTheme="minorHAnsi" w:cstheme="minorBidi"/>
            <w:sz w:val="21"/>
            <w:szCs w:val="22"/>
          </w:rPr>
          <w:tab/>
        </w:r>
        <w:r w:rsidR="00D52271" w:rsidRPr="001350D9">
          <w:rPr>
            <w:rStyle w:val="a6"/>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3B6987" w:rsidP="000A2434">
      <w:pPr>
        <w:pStyle w:val="21"/>
        <w:ind w:left="456"/>
        <w:rPr>
          <w:rFonts w:asciiTheme="minorHAnsi" w:eastAsiaTheme="minorEastAsia" w:hAnsiTheme="minorHAnsi" w:cstheme="minorBidi"/>
          <w:sz w:val="21"/>
          <w:szCs w:val="22"/>
        </w:rPr>
      </w:pPr>
      <w:hyperlink w:anchor="_Toc413704354" w:history="1">
        <w:r w:rsidR="00D52271" w:rsidRPr="001350D9">
          <w:rPr>
            <w:rStyle w:val="a6"/>
            <w:rFonts w:eastAsia="黑体"/>
          </w:rPr>
          <w:t>2.12</w:t>
        </w:r>
        <w:r w:rsidR="00D52271">
          <w:rPr>
            <w:rFonts w:asciiTheme="minorHAnsi" w:eastAsiaTheme="minorEastAsia" w:hAnsiTheme="minorHAnsi" w:cstheme="minorBidi"/>
            <w:sz w:val="21"/>
            <w:szCs w:val="22"/>
          </w:rPr>
          <w:tab/>
        </w:r>
        <w:r w:rsidR="00D52271" w:rsidRPr="001350D9">
          <w:rPr>
            <w:rStyle w:val="a6"/>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3B6987" w:rsidP="000A2434">
      <w:pPr>
        <w:pStyle w:val="21"/>
        <w:ind w:left="456"/>
        <w:rPr>
          <w:rFonts w:asciiTheme="minorHAnsi" w:eastAsiaTheme="minorEastAsia" w:hAnsiTheme="minorHAnsi" w:cstheme="minorBidi"/>
          <w:sz w:val="21"/>
          <w:szCs w:val="22"/>
        </w:rPr>
      </w:pPr>
      <w:hyperlink w:anchor="_Toc413704355" w:history="1">
        <w:r w:rsidR="00D52271" w:rsidRPr="001350D9">
          <w:rPr>
            <w:rStyle w:val="a6"/>
            <w:rFonts w:eastAsia="黑体"/>
          </w:rPr>
          <w:t>2.13</w:t>
        </w:r>
        <w:r w:rsidR="00D52271">
          <w:rPr>
            <w:rFonts w:asciiTheme="minorHAnsi" w:eastAsiaTheme="minorEastAsia" w:hAnsiTheme="minorHAnsi" w:cstheme="minorBidi"/>
            <w:sz w:val="21"/>
            <w:szCs w:val="22"/>
          </w:rPr>
          <w:tab/>
        </w:r>
        <w:r w:rsidR="00D52271" w:rsidRPr="001350D9">
          <w:rPr>
            <w:rStyle w:val="a6"/>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3B6987" w:rsidP="000A2434">
      <w:pPr>
        <w:pStyle w:val="21"/>
        <w:ind w:left="456"/>
        <w:rPr>
          <w:rFonts w:asciiTheme="minorHAnsi" w:eastAsiaTheme="minorEastAsia" w:hAnsiTheme="minorHAnsi" w:cstheme="minorBidi"/>
          <w:sz w:val="21"/>
          <w:szCs w:val="22"/>
        </w:rPr>
      </w:pPr>
      <w:hyperlink w:anchor="_Toc413704356" w:history="1">
        <w:r w:rsidR="00D52271" w:rsidRPr="001350D9">
          <w:rPr>
            <w:rStyle w:val="a6"/>
            <w:rFonts w:eastAsia="黑体"/>
          </w:rPr>
          <w:t>2.14</w:t>
        </w:r>
        <w:r w:rsidR="00D52271">
          <w:rPr>
            <w:rFonts w:asciiTheme="minorHAnsi" w:eastAsiaTheme="minorEastAsia" w:hAnsiTheme="minorHAnsi" w:cstheme="minorBidi"/>
            <w:sz w:val="21"/>
            <w:szCs w:val="22"/>
          </w:rPr>
          <w:tab/>
        </w:r>
        <w:r w:rsidR="00D52271" w:rsidRPr="001350D9">
          <w:rPr>
            <w:rStyle w:val="a6"/>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3B6987" w:rsidP="000A2434">
      <w:pPr>
        <w:pStyle w:val="11"/>
        <w:rPr>
          <w:rFonts w:asciiTheme="minorHAnsi" w:eastAsiaTheme="minorEastAsia" w:hAnsiTheme="minorHAnsi" w:cstheme="minorBidi"/>
          <w:sz w:val="21"/>
          <w:szCs w:val="22"/>
        </w:rPr>
      </w:pPr>
      <w:hyperlink w:anchor="_Toc413704357" w:history="1">
        <w:r w:rsidR="00D52271" w:rsidRPr="001350D9">
          <w:rPr>
            <w:rStyle w:val="a6"/>
            <w:rFonts w:hint="eastAsia"/>
          </w:rPr>
          <w:t>第三章</w:t>
        </w:r>
        <w:r w:rsidR="00D52271">
          <w:rPr>
            <w:rFonts w:asciiTheme="minorHAnsi" w:eastAsiaTheme="minorEastAsia" w:hAnsiTheme="minorHAnsi" w:cstheme="minorBidi"/>
            <w:sz w:val="21"/>
            <w:szCs w:val="22"/>
          </w:rPr>
          <w:tab/>
        </w:r>
        <w:r w:rsidR="00D52271" w:rsidRPr="001350D9">
          <w:rPr>
            <w:rStyle w:val="a6"/>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3B6987" w:rsidP="000A2434">
      <w:pPr>
        <w:pStyle w:val="21"/>
        <w:ind w:left="456"/>
        <w:rPr>
          <w:rFonts w:asciiTheme="minorHAnsi" w:eastAsiaTheme="minorEastAsia" w:hAnsiTheme="minorHAnsi" w:cstheme="minorBidi"/>
          <w:sz w:val="21"/>
          <w:szCs w:val="22"/>
        </w:rPr>
      </w:pPr>
      <w:hyperlink w:anchor="_Toc413704358" w:history="1">
        <w:r w:rsidR="00D52271" w:rsidRPr="001350D9">
          <w:rPr>
            <w:rStyle w:val="a6"/>
            <w:rFonts w:eastAsia="黑体"/>
          </w:rPr>
          <w:t>3.1</w:t>
        </w:r>
        <w:r w:rsidR="00D52271">
          <w:rPr>
            <w:rFonts w:asciiTheme="minorHAnsi" w:eastAsiaTheme="minorEastAsia" w:hAnsiTheme="minorHAnsi" w:cstheme="minorBidi"/>
            <w:sz w:val="21"/>
            <w:szCs w:val="22"/>
          </w:rPr>
          <w:tab/>
        </w:r>
        <w:r w:rsidR="00D52271" w:rsidRPr="001350D9">
          <w:rPr>
            <w:rStyle w:val="a6"/>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3B6987" w:rsidP="000A2434">
      <w:pPr>
        <w:pStyle w:val="21"/>
        <w:ind w:left="456"/>
        <w:rPr>
          <w:rFonts w:asciiTheme="minorHAnsi" w:eastAsiaTheme="minorEastAsia" w:hAnsiTheme="minorHAnsi" w:cstheme="minorBidi"/>
          <w:sz w:val="21"/>
          <w:szCs w:val="22"/>
        </w:rPr>
      </w:pPr>
      <w:hyperlink w:anchor="_Toc413704359" w:history="1">
        <w:r w:rsidR="00D52271" w:rsidRPr="001350D9">
          <w:rPr>
            <w:rStyle w:val="a6"/>
            <w:rFonts w:eastAsia="黑体"/>
          </w:rPr>
          <w:t>3.2</w:t>
        </w:r>
        <w:r w:rsidR="00D52271">
          <w:rPr>
            <w:rFonts w:asciiTheme="minorHAnsi" w:eastAsiaTheme="minorEastAsia" w:hAnsiTheme="minorHAnsi" w:cstheme="minorBidi"/>
            <w:sz w:val="21"/>
            <w:szCs w:val="22"/>
          </w:rPr>
          <w:tab/>
        </w:r>
        <w:r w:rsidR="00D52271" w:rsidRPr="001350D9">
          <w:rPr>
            <w:rStyle w:val="a6"/>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3B6987" w:rsidP="000A2434">
      <w:pPr>
        <w:pStyle w:val="21"/>
        <w:ind w:left="456"/>
        <w:rPr>
          <w:rFonts w:asciiTheme="minorHAnsi" w:eastAsiaTheme="minorEastAsia" w:hAnsiTheme="minorHAnsi" w:cstheme="minorBidi"/>
          <w:sz w:val="21"/>
          <w:szCs w:val="22"/>
        </w:rPr>
      </w:pPr>
      <w:hyperlink w:anchor="_Toc413704360" w:history="1">
        <w:r w:rsidR="00D52271" w:rsidRPr="001350D9">
          <w:rPr>
            <w:rStyle w:val="a6"/>
            <w:rFonts w:eastAsia="黑体"/>
          </w:rPr>
          <w:t>3.3</w:t>
        </w:r>
        <w:r w:rsidR="00D52271">
          <w:rPr>
            <w:rFonts w:asciiTheme="minorHAnsi" w:eastAsiaTheme="minorEastAsia" w:hAnsiTheme="minorHAnsi" w:cstheme="minorBidi"/>
            <w:sz w:val="21"/>
            <w:szCs w:val="22"/>
          </w:rPr>
          <w:tab/>
        </w:r>
        <w:r w:rsidR="00D52271" w:rsidRPr="001350D9">
          <w:rPr>
            <w:rStyle w:val="a6"/>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3B6987" w:rsidP="000A2434">
      <w:pPr>
        <w:pStyle w:val="21"/>
        <w:ind w:left="456"/>
        <w:rPr>
          <w:rFonts w:asciiTheme="minorHAnsi" w:eastAsiaTheme="minorEastAsia" w:hAnsiTheme="minorHAnsi" w:cstheme="minorBidi"/>
          <w:sz w:val="21"/>
          <w:szCs w:val="22"/>
        </w:rPr>
      </w:pPr>
      <w:hyperlink w:anchor="_Toc413704361" w:history="1">
        <w:r w:rsidR="00D52271" w:rsidRPr="001350D9">
          <w:rPr>
            <w:rStyle w:val="a6"/>
            <w:rFonts w:eastAsia="黑体"/>
          </w:rPr>
          <w:t>3.4</w:t>
        </w:r>
        <w:r w:rsidR="00D52271">
          <w:rPr>
            <w:rFonts w:asciiTheme="minorHAnsi" w:eastAsiaTheme="minorEastAsia" w:hAnsiTheme="minorHAnsi" w:cstheme="minorBidi"/>
            <w:sz w:val="21"/>
            <w:szCs w:val="22"/>
          </w:rPr>
          <w:tab/>
        </w:r>
        <w:r w:rsidR="00D52271" w:rsidRPr="001350D9">
          <w:rPr>
            <w:rStyle w:val="a6"/>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3B6987" w:rsidP="000A2434">
      <w:pPr>
        <w:pStyle w:val="11"/>
        <w:rPr>
          <w:rFonts w:asciiTheme="minorHAnsi" w:eastAsiaTheme="minorEastAsia" w:hAnsiTheme="minorHAnsi" w:cstheme="minorBidi"/>
          <w:sz w:val="21"/>
          <w:szCs w:val="22"/>
        </w:rPr>
      </w:pPr>
      <w:hyperlink w:anchor="_Toc413704362" w:history="1">
        <w:r w:rsidR="00D52271" w:rsidRPr="001350D9">
          <w:rPr>
            <w:rStyle w:val="a6"/>
            <w:rFonts w:hint="eastAsia"/>
          </w:rPr>
          <w:t>第四章</w:t>
        </w:r>
        <w:r w:rsidR="00D52271">
          <w:rPr>
            <w:rFonts w:asciiTheme="minorHAnsi" w:eastAsiaTheme="minorEastAsia" w:hAnsiTheme="minorHAnsi" w:cstheme="minorBidi"/>
            <w:sz w:val="21"/>
            <w:szCs w:val="22"/>
          </w:rPr>
          <w:tab/>
        </w:r>
        <w:r w:rsidR="00D52271" w:rsidRPr="001350D9">
          <w:rPr>
            <w:rStyle w:val="a6"/>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3B6987" w:rsidP="000A2434">
      <w:pPr>
        <w:pStyle w:val="11"/>
        <w:rPr>
          <w:rFonts w:asciiTheme="minorHAnsi" w:eastAsiaTheme="minorEastAsia" w:hAnsiTheme="minorHAnsi" w:cstheme="minorBidi"/>
          <w:sz w:val="21"/>
          <w:szCs w:val="22"/>
        </w:rPr>
      </w:pPr>
      <w:hyperlink w:anchor="_Toc413704363" w:history="1">
        <w:r w:rsidR="00D52271" w:rsidRPr="001350D9">
          <w:rPr>
            <w:rStyle w:val="a6"/>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3B6987" w:rsidP="000A2434">
      <w:pPr>
        <w:pStyle w:val="11"/>
        <w:rPr>
          <w:rFonts w:asciiTheme="minorHAnsi" w:eastAsiaTheme="minorEastAsia" w:hAnsiTheme="minorHAnsi" w:cstheme="minorBidi"/>
          <w:sz w:val="21"/>
          <w:szCs w:val="22"/>
        </w:rPr>
      </w:pPr>
      <w:hyperlink w:anchor="_Toc413704364" w:history="1">
        <w:r w:rsidR="00D52271" w:rsidRPr="001350D9">
          <w:rPr>
            <w:rStyle w:val="a6"/>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3B6987" w:rsidP="000A2434">
      <w:pPr>
        <w:pStyle w:val="11"/>
        <w:rPr>
          <w:rFonts w:asciiTheme="minorHAnsi" w:eastAsiaTheme="minorEastAsia" w:hAnsiTheme="minorHAnsi" w:cstheme="minorBidi"/>
          <w:sz w:val="21"/>
          <w:szCs w:val="22"/>
        </w:rPr>
      </w:pPr>
      <w:hyperlink w:anchor="_Toc413704365" w:history="1">
        <w:r w:rsidR="00D52271" w:rsidRPr="001350D9">
          <w:rPr>
            <w:rStyle w:val="a6"/>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10"/>
      </w:pPr>
      <w:r>
        <w:rPr>
          <w:rFonts w:hint="eastAsia"/>
        </w:rPr>
        <w:lastRenderedPageBreak/>
        <w:t>绪论</w:t>
      </w:r>
    </w:p>
    <w:p w14:paraId="2C8A647C" w14:textId="3520B799" w:rsidR="00B94E25" w:rsidRPr="00B94E25" w:rsidRDefault="00082036" w:rsidP="000A2434">
      <w:pPr>
        <w:pStyle w:val="20"/>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20"/>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20"/>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11D0BB45" w:rsidR="00B94E25" w:rsidRDefault="00B94E25" w:rsidP="000A2434">
      <w:r>
        <w:rPr>
          <w:rFonts w:hint="eastAsia"/>
        </w:rPr>
        <w:t>第四章，详解介绍了分布式</w:t>
      </w:r>
      <w:r>
        <w:rPr>
          <w:rFonts w:hint="eastAsia"/>
        </w:rPr>
        <w:t>OGC</w:t>
      </w:r>
      <w:r w:rsidR="00E22003">
        <w:rPr>
          <w:rFonts w:hint="eastAsia"/>
        </w:rPr>
        <w:t>应用服务器层的</w:t>
      </w:r>
      <w:r w:rsidR="006C47BA">
        <w:rPr>
          <w:rFonts w:hint="eastAsia"/>
        </w:rPr>
        <w:t>负载均衡和</w:t>
      </w:r>
      <w:r w:rsidR="00952917">
        <w:rPr>
          <w:rFonts w:hint="eastAsia"/>
        </w:rPr>
        <w:t>应用服务器集群的</w:t>
      </w:r>
      <w:r w:rsidR="00E22003">
        <w:rPr>
          <w:rFonts w:hint="eastAsia"/>
        </w:rPr>
        <w:t>辅助模块的设计，</w:t>
      </w:r>
      <w:r w:rsidR="00935991">
        <w:rPr>
          <w:rFonts w:hint="eastAsia"/>
        </w:rPr>
        <w:t>主要包括集群管理监控模块设计和分布式缓存模块设计</w:t>
      </w:r>
      <w:r w:rsidR="004B1EEA">
        <w:rPr>
          <w:rFonts w:hint="eastAsia"/>
        </w:rPr>
        <w:t>。</w:t>
      </w:r>
    </w:p>
    <w:p w14:paraId="6ED40C90" w14:textId="7778389C" w:rsidR="00B94E25" w:rsidRDefault="00B94E25" w:rsidP="000A2434">
      <w:r>
        <w:rPr>
          <w:rFonts w:hint="eastAsia"/>
        </w:rPr>
        <w:t>第五章，详细介绍了分布式</w:t>
      </w:r>
      <w:r>
        <w:rPr>
          <w:rFonts w:hint="eastAsia"/>
        </w:rPr>
        <w:t>OGC</w:t>
      </w:r>
      <w:r w:rsidR="009D3BE2">
        <w:rPr>
          <w:rFonts w:hint="eastAsia"/>
        </w:rPr>
        <w:t>应用服务层的具体实现，包括</w:t>
      </w:r>
      <w:r w:rsidR="009D3BE2">
        <w:rPr>
          <w:rFonts w:hint="eastAsia"/>
        </w:rPr>
        <w:t>OGC</w:t>
      </w:r>
      <w:r w:rsidR="009D3BE2">
        <w:rPr>
          <w:rFonts w:hint="eastAsia"/>
        </w:rPr>
        <w:t>应用服务组件的开发、管理监控</w:t>
      </w:r>
      <w:r w:rsidR="00405855">
        <w:rPr>
          <w:rFonts w:hint="eastAsia"/>
        </w:rPr>
        <w:t>功能的开发实现以及分布式</w:t>
      </w:r>
      <w:r w:rsidR="00405855">
        <w:rPr>
          <w:rFonts w:hint="eastAsia"/>
        </w:rPr>
        <w:t>Memcached</w:t>
      </w:r>
      <w:r w:rsidR="00405855">
        <w:rPr>
          <w:rFonts w:hint="eastAsia"/>
        </w:rPr>
        <w:t>缓存模块的实现</w:t>
      </w:r>
      <w:r w:rsidR="00E90500">
        <w:rPr>
          <w:rFonts w:hint="eastAsia"/>
        </w:rPr>
        <w:t>。</w:t>
      </w:r>
      <w:r w:rsidR="00405855">
        <w:rPr>
          <w:rFonts w:hint="eastAsia"/>
        </w:rPr>
        <w:t>对整个分布式</w:t>
      </w:r>
      <w:r w:rsidR="00405855">
        <w:rPr>
          <w:rFonts w:hint="eastAsia"/>
        </w:rPr>
        <w:t>OGC</w:t>
      </w:r>
      <w:r w:rsidR="00405855">
        <w:rPr>
          <w:rFonts w:hint="eastAsia"/>
        </w:rPr>
        <w:t>服务系统进行功能测试，并对</w:t>
      </w:r>
      <w:r w:rsidR="00405855">
        <w:rPr>
          <w:rFonts w:hint="eastAsia"/>
        </w:rPr>
        <w:t>OGC</w:t>
      </w:r>
      <w:r w:rsidR="00405855">
        <w:rPr>
          <w:rFonts w:hint="eastAsia"/>
        </w:rPr>
        <w:t>应用服务器层进行</w:t>
      </w:r>
      <w:r w:rsidR="00DB3B5F">
        <w:rPr>
          <w:rFonts w:hint="eastAsia"/>
        </w:rPr>
        <w:t>更细节的功能和性能测试。</w:t>
      </w:r>
      <w:bookmarkStart w:id="98" w:name="_GoBack"/>
      <w:bookmarkEnd w:id="98"/>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4"/>
          <w:footerReference w:type="default" r:id="rId25"/>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10"/>
      </w:pPr>
      <w:bookmarkStart w:id="99"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20"/>
      </w:pPr>
      <w:r>
        <w:rPr>
          <w:rFonts w:hint="eastAsia"/>
        </w:rPr>
        <w:t>服务总体框架结构</w:t>
      </w:r>
    </w:p>
    <w:p w14:paraId="1DBFB3F8" w14:textId="765D7390"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BA5A4C">
        <w:rPr>
          <w:rFonts w:hint="eastAsia"/>
          <w:color w:val="FF0000"/>
        </w:rPr>
        <w:t>2.1</w:t>
      </w:r>
      <w:r w:rsidR="00BA5A4C">
        <w:rPr>
          <w:color w:val="FF0000"/>
        </w:rPr>
        <w:t>(</w:t>
      </w:r>
      <w:r w:rsidR="00BA5A4C">
        <w:rPr>
          <w:color w:val="FF0000"/>
        </w:rPr>
        <w:t>图内部加入</w:t>
      </w:r>
      <w:r w:rsidR="00BA5A4C">
        <w:rPr>
          <w:rFonts w:hint="eastAsia"/>
          <w:color w:val="FF0000"/>
        </w:rPr>
        <w:t>缓存</w:t>
      </w:r>
      <w:r w:rsidR="00BA5A4C">
        <w:rPr>
          <w:color w:val="FF0000"/>
        </w:rPr>
        <w:t>池模块</w:t>
      </w:r>
      <w:r w:rsidR="00BA5A4C">
        <w:rPr>
          <w:color w:val="FF0000"/>
        </w:rPr>
        <w:t>)</w:t>
      </w:r>
      <w:r w:rsidRPr="00B21BEA">
        <w:rPr>
          <w:rFonts w:hint="eastAsia"/>
        </w:rPr>
        <w:t>:</w:t>
      </w:r>
    </w:p>
    <w:p w14:paraId="5E67FEA5" w14:textId="50C71201" w:rsidR="006108F1" w:rsidRDefault="006B1E4F" w:rsidP="006F1149">
      <w:pPr>
        <w:jc w:val="center"/>
      </w:pPr>
      <w:r>
        <w:object w:dxaOrig="4176" w:dyaOrig="4171" w14:anchorId="41901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9pt;height:208.9pt" o:ole="">
            <v:imagedata r:id="rId26" o:title=""/>
          </v:shape>
          <o:OLEObject Type="Embed" ProgID="Visio.Drawing.11" ShapeID="_x0000_i1025" DrawAspect="Content" ObjectID="_1507987637" r:id="rId27"/>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7777777" w:rsidR="00C8149F" w:rsidRDefault="00C8149F" w:rsidP="000A2434">
      <w:r>
        <w:rPr>
          <w:rFonts w:hint="eastAsia"/>
        </w:rPr>
        <w:t>图</w:t>
      </w:r>
      <w:r>
        <w:rPr>
          <w:rFonts w:hint="eastAsia"/>
        </w:rPr>
        <w:t>2.1</w:t>
      </w:r>
      <w:r>
        <w:rPr>
          <w:rFonts w:hint="eastAsia"/>
        </w:rPr>
        <w:t>中服务展示层是为了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服务，同时提供服务分类列表、服务关键字检索，并展现服务更新情况、描述服务与示例等。普通用户或者负责二次开发的专业用户可以通过服务展示层获取</w:t>
      </w:r>
      <w:r w:rsidR="00105E7D" w:rsidRPr="00105E7D">
        <w:rPr>
          <w:rFonts w:hint="eastAsia"/>
        </w:rPr>
        <w:t xml:space="preserve"> OGC </w:t>
      </w:r>
      <w:r w:rsidR="00105E7D" w:rsidRPr="00105E7D">
        <w:rPr>
          <w:rFonts w:hint="eastAsia"/>
        </w:rPr>
        <w:t>服务系统提供的各类服务的详细功能说明、编程接口说明和功能演示。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777777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29249D">
        <w:rPr>
          <w:rFonts w:hint="eastAsia"/>
        </w:rPr>
        <w:t>三</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应用服务器集群、数据集群。服务表现层通过</w:t>
      </w:r>
      <w:r w:rsidR="0029249D">
        <w:rPr>
          <w:rFonts w:hint="eastAsia"/>
        </w:rPr>
        <w:t>SOA</w:t>
      </w:r>
      <w:r w:rsidR="0029249D">
        <w:rPr>
          <w:rFonts w:hint="eastAsia"/>
        </w:rPr>
        <w:t>标准从</w:t>
      </w:r>
      <w:r w:rsidR="0029249D">
        <w:rPr>
          <w:rFonts w:hint="eastAsia"/>
        </w:rPr>
        <w:t>Web</w:t>
      </w:r>
      <w:r w:rsidR="0029249D">
        <w:rPr>
          <w:rFonts w:hint="eastAsia"/>
        </w:rPr>
        <w:t>服务器</w:t>
      </w:r>
      <w:r w:rsidR="0029249D">
        <w:rPr>
          <w:rFonts w:hint="eastAsia"/>
        </w:rPr>
        <w:lastRenderedPageBreak/>
        <w:t>集群使用期提供的数据服务，由于分层架构中的每相邻两层都是解耦的，客户端可以开发自己的服务表现层来使用该分布式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137D88D" w:rsidR="00FD1922" w:rsidRDefault="00FD1922" w:rsidP="00FD1922">
      <w:pPr>
        <w:jc w:val="center"/>
      </w:pPr>
      <w:r>
        <w:object w:dxaOrig="6945" w:dyaOrig="15754" w14:anchorId="545BCF98">
          <v:shape id="_x0000_i1026" type="#_x0000_t75" style="width:236pt;height:536.45pt" o:ole="">
            <v:imagedata r:id="rId28" o:title=""/>
          </v:shape>
          <o:OLEObject Type="Embed" ProgID="Visio.Drawing.11" ShapeID="_x0000_i1026" DrawAspect="Content" ObjectID="_1507987638" r:id="rId29"/>
        </w:object>
      </w:r>
    </w:p>
    <w:p w14:paraId="3CEAF117" w14:textId="7BC9DBC5" w:rsidR="00FD1922" w:rsidRPr="000141FA" w:rsidRDefault="00FD1922" w:rsidP="00FD1922">
      <w:pPr>
        <w:jc w:val="center"/>
      </w:pPr>
      <w:r>
        <w:rPr>
          <w:rFonts w:hint="eastAsia"/>
        </w:rPr>
        <w:t>图</w:t>
      </w:r>
      <w:r>
        <w:t xml:space="preserve">2.2 </w:t>
      </w:r>
      <w:r>
        <w:rPr>
          <w:rFonts w:hint="eastAsia"/>
        </w:rPr>
        <w:t>分布式</w:t>
      </w:r>
      <w:r>
        <w:t>OGC</w:t>
      </w:r>
      <w:r>
        <w:t>服务框架系统物理部署</w:t>
      </w:r>
    </w:p>
    <w:p w14:paraId="35BE3041" w14:textId="77777777" w:rsidR="00CB5D2A" w:rsidRDefault="00AE2345" w:rsidP="000A2434">
      <w:pPr>
        <w:pStyle w:val="20"/>
      </w:pPr>
      <w:r>
        <w:rPr>
          <w:rFonts w:hint="eastAsia"/>
        </w:rPr>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lastRenderedPageBreak/>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99765E">
      <w:pPr>
        <w:pStyle w:val="3"/>
      </w:pPr>
      <w:r>
        <w:rPr>
          <w:rFonts w:hint="eastAsia"/>
        </w:rPr>
        <w:t>服务</w:t>
      </w:r>
      <w:r>
        <w:t>展现层</w:t>
      </w:r>
    </w:p>
    <w:p w14:paraId="401AAF84" w14:textId="1C1E3464" w:rsidR="00DA2B38" w:rsidRPr="00DA2B38" w:rsidRDefault="00DA2B38" w:rsidP="000A2434">
      <w:r>
        <w:t>服务展现层</w:t>
      </w:r>
      <w:r>
        <w:rPr>
          <w:rFonts w:hint="eastAsia"/>
        </w:rPr>
        <w:t>主要</w:t>
      </w:r>
      <w:r>
        <w:t>实现的功能</w:t>
      </w:r>
      <w:r w:rsidRPr="000F4A5B">
        <w:t>…………</w:t>
      </w:r>
      <w:r w:rsidRPr="000F4A5B">
        <w:rPr>
          <w:rFonts w:hint="eastAsia"/>
        </w:rPr>
        <w:t>..(TODO).</w:t>
      </w:r>
    </w:p>
    <w:p w14:paraId="297E8759" w14:textId="2219037F" w:rsidR="008C5104" w:rsidRDefault="008C5104" w:rsidP="0099765E">
      <w:pPr>
        <w:pStyle w:val="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466D56FE" w:rsidR="00D31196" w:rsidRPr="00904F9C" w:rsidRDefault="0096582A" w:rsidP="000A2434">
      <w:pPr>
        <w:rPr>
          <w:color w:val="FF0000"/>
        </w:rPr>
      </w:pPr>
      <w:r>
        <w:t>Web</w:t>
      </w:r>
      <w:r>
        <w:t>服务器层</w:t>
      </w:r>
      <w:r>
        <w:rPr>
          <w:rFonts w:hint="eastAsia"/>
        </w:rPr>
        <w:t>主要</w:t>
      </w:r>
      <w:r>
        <w:t>实现的功能</w:t>
      </w:r>
      <w:r w:rsidRPr="000F4A5B">
        <w:rPr>
          <w:color w:val="FF0000"/>
        </w:rPr>
        <w:t>…………</w:t>
      </w:r>
      <w:r w:rsidRPr="000F4A5B">
        <w:rPr>
          <w:rFonts w:hint="eastAsia"/>
          <w:color w:val="FF0000"/>
        </w:rPr>
        <w:t>..(TODO).</w:t>
      </w:r>
    </w:p>
    <w:p w14:paraId="39EA8EF9" w14:textId="39505CFE" w:rsidR="00D31196" w:rsidRDefault="00D31196" w:rsidP="0099765E">
      <w:pPr>
        <w:pStyle w:val="3"/>
      </w:pPr>
      <w:r>
        <w:t>OGC</w:t>
      </w:r>
      <w:r w:rsidRPr="00D31196">
        <w:t>应用服务器层</w:t>
      </w:r>
    </w:p>
    <w:p w14:paraId="62C58E36" w14:textId="4050750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3B3CD8B2"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w:t>
      </w:r>
      <w:r w:rsidR="001A4D33">
        <w:lastRenderedPageBreak/>
        <w:t>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EE48B6">
        <w:rPr>
          <w:rFonts w:hint="eastAsia"/>
        </w:rPr>
        <w:t>为一个获取要素实例的请求提供服务</w:t>
      </w:r>
      <w:r w:rsidR="00EE48B6" w:rsidRPr="00F37632">
        <w:rPr>
          <w:rFonts w:hint="eastAsia"/>
        </w:rPr>
        <w:t xml:space="preserve"> </w:t>
      </w:r>
      <w:r w:rsidR="00F37632" w:rsidRPr="00F37632">
        <w:rPr>
          <w:rFonts w:hint="eastAsia"/>
        </w:rPr>
        <w:t>。</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99765E">
      <w:pPr>
        <w:pStyle w:val="3"/>
      </w:pPr>
      <w:r>
        <w:rPr>
          <w:rFonts w:hint="eastAsia"/>
        </w:rPr>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w:t>
      </w:r>
      <w:r w:rsidR="00A667A1">
        <w:lastRenderedPageBreak/>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20"/>
      </w:pPr>
      <w:bookmarkStart w:id="100"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99765E">
      <w:pPr>
        <w:pStyle w:val="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99765E">
      <w:pPr>
        <w:pStyle w:val="3"/>
      </w:pPr>
      <w:r>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100"/>
    <w:p w14:paraId="32E21CF0" w14:textId="7ED3CBB4" w:rsidR="00CB5D2A" w:rsidRDefault="00D31196" w:rsidP="000A2434">
      <w:pPr>
        <w:pStyle w:val="20"/>
      </w:pPr>
      <w:r>
        <w:rPr>
          <w:rFonts w:hint="eastAsia"/>
        </w:rPr>
        <w:lastRenderedPageBreak/>
        <w:t>相关</w:t>
      </w:r>
      <w:r>
        <w:t>技术分析</w:t>
      </w:r>
    </w:p>
    <w:p w14:paraId="198F8DF1" w14:textId="0E93F8A4" w:rsidR="00351331" w:rsidRDefault="003628A2" w:rsidP="0099765E">
      <w:pPr>
        <w:pStyle w:val="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4.9pt;height:120.7pt" o:ole="">
            <v:imagedata r:id="rId30" o:title=""/>
          </v:shape>
          <o:OLEObject Type="Embed" ProgID="Visio.Drawing.11" ShapeID="_x0000_i1027" DrawAspect="Content" ObjectID="_1507987639" r:id="rId31"/>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w:t>
      </w:r>
      <w:r w:rsidR="00E26251" w:rsidRPr="00E26251">
        <w:rPr>
          <w:rFonts w:hint="eastAsia"/>
        </w:rPr>
        <w:lastRenderedPageBreak/>
        <w:t>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99765E">
      <w:pPr>
        <w:pStyle w:val="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lastRenderedPageBreak/>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5pt;height:171.45pt" o:ole="">
            <v:imagedata r:id="rId32" o:title=""/>
          </v:shape>
          <o:OLEObject Type="Embed" ProgID="Visio.Drawing.11" ShapeID="_x0000_i1028" DrawAspect="Content" ObjectID="_1507987640" r:id="rId33"/>
        </w:object>
      </w:r>
    </w:p>
    <w:p w14:paraId="1554A0F4" w14:textId="7748160E" w:rsidR="00F82A7F" w:rsidRDefault="00F82A7F" w:rsidP="00F82A7F">
      <w:pPr>
        <w:jc w:val="center"/>
      </w:pPr>
      <w:r>
        <w:rPr>
          <w:rFonts w:hint="eastAsia"/>
        </w:rPr>
        <w:lastRenderedPageBreak/>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7pt;height:231pt" o:ole="">
            <v:imagedata r:id="rId34" o:title=""/>
          </v:shape>
          <o:OLEObject Type="Embed" ProgID="Visio.Drawing.11" ShapeID="_x0000_i1029" DrawAspect="Content" ObjectID="_1507987641" r:id="rId35"/>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99765E">
      <w:pPr>
        <w:pStyle w:val="3"/>
      </w:pPr>
      <w:r>
        <w:rPr>
          <w:rFonts w:hint="eastAsia"/>
        </w:rPr>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w:t>
      </w:r>
      <w:r w:rsidR="0072072A" w:rsidRPr="0072072A">
        <w:rPr>
          <w:rFonts w:hint="eastAsia"/>
        </w:rPr>
        <w:lastRenderedPageBreak/>
        <w:t>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1" w:name="7"/>
      <w:bookmarkEnd w:id="101"/>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2" w:name="9"/>
      <w:bookmarkEnd w:id="102"/>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t>WEB</w:t>
      </w:r>
      <w:r w:rsidRPr="004B3FA3">
        <w:rPr>
          <w:rFonts w:hint="eastAsia"/>
          <w:shd w:val="clear" w:color="auto" w:fill="FFFFFF"/>
        </w:rPr>
        <w:t>服务器都支持基于反向代理的负载均衡，因此实现它并不困难。</w:t>
      </w:r>
      <w:bookmarkStart w:id="103" w:name="11"/>
      <w:bookmarkEnd w:id="103"/>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4" w:name="13"/>
      <w:bookmarkEnd w:id="104"/>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w:t>
      </w:r>
      <w:r w:rsidRPr="00E2519B">
        <w:rPr>
          <w:rFonts w:hint="eastAsia"/>
          <w:shd w:val="clear" w:color="auto" w:fill="FFFFFF"/>
        </w:rPr>
        <w:lastRenderedPageBreak/>
        <w:t>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430A8768" w:rsidR="00347AA7" w:rsidRDefault="00EB4D52" w:rsidP="000A2434">
      <w:pPr>
        <w:pStyle w:val="10"/>
      </w:pPr>
      <w:bookmarkStart w:id="105" w:name="_Ref406403300"/>
      <w:bookmarkStart w:id="106" w:name="_Toc413704357"/>
      <w:r>
        <w:lastRenderedPageBreak/>
        <w:t>高性能</w:t>
      </w:r>
      <w:r>
        <w:t>OGC</w:t>
      </w:r>
      <w:r>
        <w:t>应用服务器</w:t>
      </w:r>
      <w:bookmarkEnd w:id="105"/>
      <w:bookmarkEnd w:id="106"/>
      <w:r w:rsidR="006C634E">
        <w:t>设计</w:t>
      </w:r>
    </w:p>
    <w:p w14:paraId="0CFA7515" w14:textId="0B3609E6" w:rsidR="00550EC3" w:rsidRDefault="00AA195D" w:rsidP="000A2434">
      <w:pPr>
        <w:pStyle w:val="20"/>
      </w:pPr>
      <w:r>
        <w:rPr>
          <w:rFonts w:hint="eastAsia"/>
        </w:rPr>
        <w:t>OGC</w:t>
      </w:r>
      <w:r>
        <w:rPr>
          <w:rFonts w:hint="eastAsia"/>
        </w:rPr>
        <w:t>应用</w:t>
      </w:r>
      <w:r>
        <w:t>服务器层</w:t>
      </w:r>
      <w:r>
        <w:rPr>
          <w:rFonts w:hint="eastAsia"/>
        </w:rPr>
        <w:t>的</w:t>
      </w:r>
      <w:r>
        <w:t>设计</w:t>
      </w:r>
    </w:p>
    <w:p w14:paraId="644A4BEB" w14:textId="5761358F" w:rsidR="009A2CE4" w:rsidRDefault="0099765E" w:rsidP="0099765E">
      <w:pPr>
        <w:pStyle w:val="3"/>
      </w:pPr>
      <w:r>
        <w:rPr>
          <w:rFonts w:hint="eastAsia"/>
        </w:rPr>
        <w:t>分布式</w:t>
      </w:r>
      <w:r>
        <w:t>请求</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4121323B" w:rsidR="00117981" w:rsidRDefault="00117981" w:rsidP="00117981">
      <w:pPr>
        <w:jc w:val="center"/>
      </w:pPr>
      <w:r>
        <w:object w:dxaOrig="7401" w:dyaOrig="4284" w14:anchorId="4BDB8F9C">
          <v:shape id="_x0000_i1030" type="#_x0000_t75" style="width:353.35pt;height:204.35pt" o:ole="">
            <v:imagedata r:id="rId37" o:title=""/>
          </v:shape>
          <o:OLEObject Type="Embed" ProgID="Visio.Drawing.11" ShapeID="_x0000_i1030" DrawAspect="Content" ObjectID="_1507987642" r:id="rId38"/>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1C1F99F9"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1C71C8">
        <w:t>，</w:t>
      </w:r>
      <w:r w:rsidR="001C71C8">
        <w:rPr>
          <w:rFonts w:hint="eastAsia"/>
        </w:rPr>
        <w:t>服务的</w:t>
      </w:r>
      <w:r w:rsidR="001C71C8">
        <w:t>工作流程如下</w:t>
      </w:r>
      <w:r w:rsidR="001C71C8">
        <w:t>3.2</w:t>
      </w:r>
      <w:r w:rsidR="001C71C8">
        <w:t>：</w:t>
      </w:r>
    </w:p>
    <w:p w14:paraId="1AF74BB2" w14:textId="5BC12496" w:rsidR="001C71C8" w:rsidRDefault="002440B8" w:rsidP="002440B8">
      <w:pPr>
        <w:jc w:val="center"/>
      </w:pPr>
      <w:r>
        <w:object w:dxaOrig="4585" w:dyaOrig="4874" w14:anchorId="16732E3A">
          <v:shape id="_x0000_i1031" type="#_x0000_t75" style="width:228.5pt;height:243.9pt" o:ole="">
            <v:imagedata r:id="rId39" o:title=""/>
          </v:shape>
          <o:OLEObject Type="Embed" ProgID="Visio.Drawing.11" ShapeID="_x0000_i1031" DrawAspect="Content" ObjectID="_1507987643" r:id="rId40"/>
        </w:object>
      </w:r>
    </w:p>
    <w:p w14:paraId="1BA56D34" w14:textId="002EDF62" w:rsidR="002440B8" w:rsidRDefault="002440B8" w:rsidP="002440B8">
      <w:pPr>
        <w:jc w:val="center"/>
      </w:pPr>
      <w:r>
        <w:rPr>
          <w:rFonts w:hint="eastAsia"/>
        </w:rPr>
        <w:t>图</w:t>
      </w:r>
      <w:r>
        <w:t xml:space="preserve">3.2 </w:t>
      </w:r>
      <w:r>
        <w:rPr>
          <w:rFonts w:hint="eastAsia"/>
        </w:rPr>
        <w:t>应用</w:t>
      </w:r>
      <w:r>
        <w:t>服务器的工作流程</w:t>
      </w:r>
    </w:p>
    <w:p w14:paraId="44E77BD5" w14:textId="231D100C" w:rsidR="001E1FA2" w:rsidRDefault="001E1FA2" w:rsidP="001E1FA2">
      <w:pPr>
        <w:jc w:val="left"/>
      </w:pPr>
      <w:r>
        <w:t>应用服务请求的路由方式分为两种：</w:t>
      </w:r>
      <w:r>
        <w:rPr>
          <w:rFonts w:hint="eastAsia"/>
        </w:rPr>
        <w:t>直接</w:t>
      </w:r>
      <w:r>
        <w:t>请求和间接请求。</w:t>
      </w:r>
      <w:r>
        <w:rPr>
          <w:rFonts w:hint="eastAsia"/>
        </w:rPr>
        <w:t>直接</w:t>
      </w:r>
      <w:r>
        <w:t>请求是</w:t>
      </w:r>
      <w:r>
        <w:t>Web</w:t>
      </w:r>
      <w:r>
        <w:t>客户端直接请求</w:t>
      </w:r>
      <w:r>
        <w:rPr>
          <w:rFonts w:hint="eastAsia"/>
        </w:rPr>
        <w:t>应用</w:t>
      </w:r>
      <w:r>
        <w:t>服务器集群中某应用服务器节点，</w:t>
      </w:r>
      <w:r>
        <w:rPr>
          <w:rFonts w:hint="eastAsia"/>
        </w:rPr>
        <w:t>间接</w:t>
      </w:r>
      <w:r>
        <w:t>请求如上所述，</w:t>
      </w:r>
      <w:r>
        <w:rPr>
          <w:rFonts w:hint="eastAsia"/>
        </w:rPr>
        <w:t>Web</w:t>
      </w:r>
      <w:r>
        <w:t>客户端需要首先请求一次</w:t>
      </w:r>
      <w:r>
        <w:t>Ice</w:t>
      </w:r>
      <w:r>
        <w:t>注册中心获取集群内某应用服务器节点的</w:t>
      </w:r>
      <w:r>
        <w:rPr>
          <w:rFonts w:hint="eastAsia"/>
        </w:rPr>
        <w:t>代理</w:t>
      </w:r>
      <w:r>
        <w:t>信息，</w:t>
      </w:r>
      <w:r>
        <w:rPr>
          <w:rFonts w:hint="eastAsia"/>
        </w:rPr>
        <w:t>然后再</w:t>
      </w:r>
      <w:r>
        <w:t>根据代理信息</w:t>
      </w:r>
      <w:r>
        <w:rPr>
          <w:rFonts w:hint="eastAsia"/>
        </w:rPr>
        <w:t>去</w:t>
      </w:r>
      <w:r>
        <w:t>请求应用服务器节点。直接请求的优点是</w:t>
      </w:r>
      <w:r>
        <w:rPr>
          <w:rFonts w:hint="eastAsia"/>
        </w:rPr>
        <w:t>简单</w:t>
      </w:r>
      <w:r>
        <w:t>快捷，</w:t>
      </w:r>
      <w:r>
        <w:rPr>
          <w:rFonts w:hint="eastAsia"/>
        </w:rPr>
        <w:t>但是</w:t>
      </w:r>
      <w:r>
        <w:t>缺点也很明显，</w:t>
      </w:r>
      <w:r w:rsidR="00286D1A">
        <w:t>首先：</w:t>
      </w:r>
      <w:r>
        <w:rPr>
          <w:rFonts w:hint="eastAsia"/>
        </w:rPr>
        <w:t>应用</w:t>
      </w:r>
      <w:r>
        <w:t>服务器集群的所有节点的信息必须都暴露给客户端，</w:t>
      </w:r>
      <w:r>
        <w:rPr>
          <w:rFonts w:hint="eastAsia"/>
        </w:rPr>
        <w:t>客户端</w:t>
      </w:r>
      <w:r>
        <w:t>的编程任务加重</w:t>
      </w:r>
      <w:r w:rsidR="00286D1A">
        <w:t>。</w:t>
      </w:r>
      <w:r w:rsidR="007145A0">
        <w:t>然后</w:t>
      </w:r>
      <w:r w:rsidR="00286D1A">
        <w:t>：</w:t>
      </w:r>
      <w:r>
        <w:rPr>
          <w:rFonts w:hint="eastAsia"/>
        </w:rPr>
        <w:t>客户端</w:t>
      </w:r>
      <w:r>
        <w:t>还需要去</w:t>
      </w:r>
      <w:r w:rsidR="00C51629">
        <w:rPr>
          <w:rFonts w:hint="eastAsia"/>
        </w:rPr>
        <w:t>关注</w:t>
      </w:r>
      <w:r w:rsidR="00C51629">
        <w:t>应用服务器</w:t>
      </w:r>
      <w:r w:rsidR="00C51629">
        <w:rPr>
          <w:rFonts w:hint="eastAsia"/>
        </w:rPr>
        <w:t>集群</w:t>
      </w:r>
      <w:r w:rsidR="00286D1A">
        <w:rPr>
          <w:rFonts w:hint="eastAsia"/>
        </w:rPr>
        <w:t>的</w:t>
      </w:r>
      <w:r w:rsidR="00286D1A">
        <w:t>状态信息，</w:t>
      </w:r>
      <w:r w:rsidR="00286D1A">
        <w:rPr>
          <w:rFonts w:hint="eastAsia"/>
        </w:rPr>
        <w:t>如</w:t>
      </w:r>
      <w:r w:rsidR="00286D1A">
        <w:t>应用服务器集群</w:t>
      </w:r>
      <w:r w:rsidR="007145A0">
        <w:rPr>
          <w:rFonts w:hint="eastAsia"/>
        </w:rPr>
        <w:t>内</w:t>
      </w:r>
      <w:r w:rsidR="007145A0">
        <w:t>某节点发生改变（</w:t>
      </w:r>
      <w:r w:rsidR="007145A0">
        <w:rPr>
          <w:rFonts w:hint="eastAsia"/>
        </w:rPr>
        <w:t>失效</w:t>
      </w:r>
      <w:r w:rsidR="007145A0">
        <w:t>或更新等），</w:t>
      </w:r>
      <w:r w:rsidR="007145A0">
        <w:rPr>
          <w:rFonts w:hint="eastAsia"/>
        </w:rPr>
        <w:t>都会</w:t>
      </w:r>
      <w:r w:rsidR="007145A0">
        <w:t>对客户端造成影响。最后：</w:t>
      </w:r>
      <w:r w:rsidR="007145A0">
        <w:rPr>
          <w:rFonts w:hint="eastAsia"/>
        </w:rPr>
        <w:t>客户端</w:t>
      </w:r>
      <w:r w:rsidR="007145A0">
        <w:t>自己选择应用服务器集群内某个应用服务器节点，</w:t>
      </w:r>
      <w:r w:rsidR="007145A0">
        <w:rPr>
          <w:rFonts w:hint="eastAsia"/>
        </w:rPr>
        <w:t>就</w:t>
      </w:r>
      <w:r w:rsidR="007145A0">
        <w:t>以为这负载均衡模块必须由客户端自己来</w:t>
      </w:r>
      <w:r w:rsidR="007145A0">
        <w:rPr>
          <w:rFonts w:hint="eastAsia"/>
        </w:rPr>
        <w:t>负责</w:t>
      </w:r>
      <w:r w:rsidR="007145A0">
        <w:t>，这是</w:t>
      </w:r>
      <w:r w:rsidR="007145A0">
        <w:rPr>
          <w:rFonts w:hint="eastAsia"/>
        </w:rPr>
        <w:t>非常</w:t>
      </w:r>
      <w:r w:rsidR="007145A0">
        <w:t>不合理的，</w:t>
      </w:r>
      <w:r w:rsidR="007145A0">
        <w:rPr>
          <w:rFonts w:hint="eastAsia"/>
        </w:rPr>
        <w:t>客户端</w:t>
      </w:r>
      <w:r w:rsidR="007145A0">
        <w:t>和服务器的耦合度过高，</w:t>
      </w:r>
      <w:r w:rsidR="007145A0">
        <w:rPr>
          <w:rFonts w:hint="eastAsia"/>
        </w:rPr>
        <w:t>负载</w:t>
      </w:r>
      <w:r w:rsidR="007145A0">
        <w:t>均衡是服务器模块，</w:t>
      </w:r>
      <w:r w:rsidR="007145A0">
        <w:rPr>
          <w:rFonts w:hint="eastAsia"/>
        </w:rPr>
        <w:t>更不能</w:t>
      </w:r>
      <w:r w:rsidR="007145A0">
        <w:t>把</w:t>
      </w:r>
      <w:r w:rsidR="007145A0">
        <w:rPr>
          <w:rFonts w:hint="eastAsia"/>
        </w:rPr>
        <w:t>任务</w:t>
      </w:r>
      <w:r w:rsidR="007145A0">
        <w:t>抛给上层</w:t>
      </w:r>
      <w:r w:rsidR="003359D5">
        <w:t>。由于以上的缺点分析，</w:t>
      </w:r>
      <w:r w:rsidR="003359D5">
        <w:rPr>
          <w:rFonts w:hint="eastAsia"/>
        </w:rPr>
        <w:t>在</w:t>
      </w:r>
      <w:r w:rsidR="003359D5">
        <w:t>OGC</w:t>
      </w:r>
      <w:r w:rsidR="003359D5">
        <w:t>应用服务器端的设计中，我们采用间接请求的方式。</w:t>
      </w:r>
    </w:p>
    <w:p w14:paraId="6B2CE7E1" w14:textId="32CCCA78" w:rsidR="001E1FA2" w:rsidRDefault="005F2BE0" w:rsidP="003D2155">
      <w:pPr>
        <w:pStyle w:val="3"/>
      </w:pPr>
      <w:r>
        <w:t>模块设计</w:t>
      </w:r>
    </w:p>
    <w:p w14:paraId="75057F10" w14:textId="177311AB" w:rsidR="006F4D44" w:rsidRDefault="002019F6" w:rsidP="006F4D44">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r w:rsidR="006F4D44">
        <w:t>OGC</w:t>
      </w:r>
      <w:r w:rsidR="006F4D44">
        <w:rPr>
          <w:rFonts w:hint="eastAsia"/>
        </w:rPr>
        <w:t>应用</w:t>
      </w:r>
      <w:r w:rsidR="006F4D44">
        <w:t>服务器</w:t>
      </w:r>
      <w:r w:rsidR="0084424A">
        <w:t>的主要模块</w:t>
      </w:r>
      <w:r w:rsidR="006F4D44">
        <w:t>的设计</w:t>
      </w:r>
      <w:r w:rsidR="0084424A">
        <w:t>是基于</w:t>
      </w:r>
      <w:r w:rsidR="0084424A">
        <w:t>IceGrid</w:t>
      </w:r>
      <w:r w:rsidR="0084424A">
        <w:t>完成，</w:t>
      </w:r>
      <w:r w:rsidR="008D7B6D">
        <w:t>主要包含了</w:t>
      </w:r>
      <w:r w:rsidR="008D7B6D">
        <w:rPr>
          <w:rFonts w:hint="eastAsia"/>
        </w:rPr>
        <w:t>应用</w:t>
      </w:r>
      <w:r w:rsidR="008D7B6D">
        <w:t>服务组件和管理监控模块。</w:t>
      </w:r>
    </w:p>
    <w:p w14:paraId="1A11C20E" w14:textId="364E5519" w:rsidR="003C0442" w:rsidRDefault="005258B8" w:rsidP="003C0442">
      <w:pPr>
        <w:jc w:val="left"/>
      </w:pPr>
      <w:r>
        <w:rPr>
          <w:rFonts w:hint="eastAsia"/>
        </w:rPr>
        <w:t>应用</w:t>
      </w:r>
      <w:r>
        <w:t>服务</w:t>
      </w:r>
      <w:r>
        <w:rPr>
          <w:rFonts w:hint="eastAsia"/>
        </w:rPr>
        <w:t>组件</w:t>
      </w:r>
      <w:r>
        <w:t>是</w:t>
      </w:r>
      <w:r w:rsidR="00D5145B">
        <w:rPr>
          <w:rFonts w:hint="eastAsia"/>
        </w:rPr>
        <w:t>部署</w:t>
      </w:r>
      <w:r w:rsidR="00D5145B">
        <w:t>在每个应用服务器节点上运行的，</w:t>
      </w:r>
      <w:r w:rsidR="00D5145B">
        <w:rPr>
          <w:rFonts w:hint="eastAsia"/>
        </w:rPr>
        <w:t>是</w:t>
      </w:r>
      <w:r w:rsidR="00D5145B">
        <w:t>完成</w:t>
      </w:r>
      <w:r w:rsidR="00D5145B">
        <w:t>OGC</w:t>
      </w:r>
      <w:r w:rsidR="00D5145B">
        <w:t>应用服务层主要功能的载体，</w:t>
      </w:r>
      <w:r w:rsidR="008803D3">
        <w:rPr>
          <w:rFonts w:hint="eastAsia"/>
        </w:rPr>
        <w:t>实质</w:t>
      </w:r>
      <w:r w:rsidR="008803D3">
        <w:t>上是封装了</w:t>
      </w:r>
      <w:r w:rsidR="008803D3">
        <w:rPr>
          <w:rFonts w:hint="eastAsia"/>
        </w:rPr>
        <w:t>不同</w:t>
      </w:r>
      <w:r w:rsidR="008803D3">
        <w:t xml:space="preserve">Ice </w:t>
      </w:r>
      <w:r w:rsidR="008803D3">
        <w:rPr>
          <w:rFonts w:hint="eastAsia"/>
        </w:rPr>
        <w:t>servant</w:t>
      </w:r>
      <w:r w:rsidR="008803D3">
        <w:t>服务类及其定义的方法的可执行文件。</w:t>
      </w:r>
      <w:r w:rsidR="008803D3">
        <w:rPr>
          <w:rFonts w:hint="eastAsia"/>
        </w:rPr>
        <w:t>应用</w:t>
      </w:r>
      <w:r w:rsidR="008803D3">
        <w:t>服务</w:t>
      </w:r>
      <w:r w:rsidR="008803D3">
        <w:rPr>
          <w:rFonts w:hint="eastAsia"/>
        </w:rPr>
        <w:t>组件</w:t>
      </w:r>
      <w:r w:rsidR="008803D3">
        <w:t>可以通过管理监控</w:t>
      </w:r>
      <w:r w:rsidR="008803D3">
        <w:rPr>
          <w:rFonts w:hint="eastAsia"/>
        </w:rPr>
        <w:t>模块在</w:t>
      </w:r>
      <w:r w:rsidR="008803D3">
        <w:t>每个应用服务器节点上进行动态的加载和</w:t>
      </w:r>
      <w:r w:rsidR="008803D3">
        <w:lastRenderedPageBreak/>
        <w:t>卸载</w:t>
      </w:r>
      <w:r w:rsidR="00D77260">
        <w:t>。</w:t>
      </w:r>
      <w:r w:rsidR="00A716E8">
        <w:t>应用服务器端的开发人员在进行服务组件开发时</w:t>
      </w:r>
      <w:r w:rsidR="00756D4B">
        <w:t>，</w:t>
      </w:r>
      <w:r w:rsidR="00450A29">
        <w:t>如前面所述，</w:t>
      </w:r>
      <w:r w:rsidR="00756D4B">
        <w:rPr>
          <w:rFonts w:hint="eastAsia"/>
        </w:rPr>
        <w:t>首先</w:t>
      </w:r>
      <w:r w:rsidR="00756D4B">
        <w:t>是进行接口定义，</w:t>
      </w:r>
      <w:r w:rsidR="00450A29">
        <w:t>再由</w:t>
      </w:r>
      <w:r w:rsidR="00450A29">
        <w:t>slice2</w:t>
      </w:r>
      <w:r w:rsidR="00450A29">
        <w:rPr>
          <w:rFonts w:hint="eastAsia"/>
        </w:rPr>
        <w:t>cpp</w:t>
      </w:r>
      <w:r w:rsidR="00450A29">
        <w:t>生成相应地骨架类</w:t>
      </w:r>
      <w:r w:rsidR="000B68CA">
        <w:t>，</w:t>
      </w:r>
      <w:r w:rsidR="000B68CA">
        <w:rPr>
          <w:rFonts w:hint="eastAsia"/>
        </w:rPr>
        <w:t>根据</w:t>
      </w:r>
      <w:r w:rsidR="000B68CA">
        <w:t>骨架类里面的</w:t>
      </w:r>
      <w:r w:rsidR="008C6C55">
        <w:rPr>
          <w:rFonts w:hint="eastAsia"/>
        </w:rPr>
        <w:t>方法</w:t>
      </w:r>
      <w:r w:rsidR="008C6C55">
        <w:t>的</w:t>
      </w:r>
      <w:r w:rsidR="000B68CA">
        <w:t>定义完成所有</w:t>
      </w:r>
      <w:r w:rsidR="008C6C55">
        <w:t>方法的实现并生成相应地可执行文件。</w:t>
      </w:r>
      <w:r w:rsidR="00565AEF">
        <w:t>最后，</w:t>
      </w:r>
      <w:r w:rsidR="00565AEF">
        <w:rPr>
          <w:rFonts w:hint="eastAsia"/>
        </w:rPr>
        <w:t>将</w:t>
      </w:r>
      <w:r w:rsidR="00565AEF">
        <w:t>可执行文件通过管理模块配置到应用服务集群</w:t>
      </w:r>
      <w:r w:rsidR="00565AEF">
        <w:rPr>
          <w:rFonts w:hint="eastAsia"/>
        </w:rPr>
        <w:t>中去</w:t>
      </w:r>
      <w:r w:rsidR="00565AEF">
        <w:t>。</w:t>
      </w:r>
    </w:p>
    <w:p w14:paraId="00DBEF53" w14:textId="1D93235E" w:rsidR="00D77260" w:rsidRDefault="00D77260" w:rsidP="006F4D44">
      <w:pPr>
        <w:jc w:val="left"/>
      </w:pPr>
      <w:r>
        <w:rPr>
          <w:rFonts w:hint="eastAsia"/>
        </w:rPr>
        <w:t>管理</w:t>
      </w:r>
      <w:r>
        <w:t>监控</w:t>
      </w:r>
      <w:r w:rsidR="00DD61C5">
        <w:rPr>
          <w:rFonts w:hint="eastAsia"/>
        </w:rPr>
        <w:t>模块</w:t>
      </w:r>
      <w:r>
        <w:t>主要负责</w:t>
      </w:r>
      <w:r>
        <w:t>OGC</w:t>
      </w:r>
      <w:r>
        <w:t>应用服务器集群</w:t>
      </w:r>
      <w:r>
        <w:rPr>
          <w:rFonts w:hint="eastAsia"/>
        </w:rPr>
        <w:t>里面</w:t>
      </w:r>
      <w:r>
        <w:t>每个应用服务组件的部署、配置、</w:t>
      </w:r>
      <w:r>
        <w:rPr>
          <w:rFonts w:hint="eastAsia"/>
        </w:rPr>
        <w:t>监控</w:t>
      </w:r>
      <w:r>
        <w:t>和记录跟踪，</w:t>
      </w:r>
      <w:r w:rsidR="001B2C28">
        <w:t>这一模块</w:t>
      </w:r>
      <w:r w:rsidR="001B2C28">
        <w:rPr>
          <w:rFonts w:hint="eastAsia"/>
        </w:rPr>
        <w:t>将会</w:t>
      </w:r>
      <w:r w:rsidR="001B2C28">
        <w:t>在</w:t>
      </w:r>
      <w:r w:rsidR="001B2C28">
        <w:rPr>
          <w:rFonts w:hint="eastAsia"/>
        </w:rPr>
        <w:t>第五章</w:t>
      </w:r>
      <w:r w:rsidR="001B2C28">
        <w:t>中</w:t>
      </w:r>
      <w:r w:rsidR="001B2C28">
        <w:rPr>
          <w:rFonts w:hint="eastAsia"/>
        </w:rPr>
        <w:t>做</w:t>
      </w:r>
      <w:r w:rsidR="001B2C28">
        <w:t>详细描述。</w:t>
      </w:r>
    </w:p>
    <w:p w14:paraId="67EA932A" w14:textId="77777777" w:rsidR="007070DF" w:rsidRDefault="007070DF" w:rsidP="006F4D44">
      <w:pPr>
        <w:jc w:val="left"/>
      </w:pPr>
    </w:p>
    <w:p w14:paraId="5620043F" w14:textId="77777777" w:rsidR="003F0C63" w:rsidRPr="0088692A" w:rsidRDefault="003F0C63" w:rsidP="000A2434"/>
    <w:p w14:paraId="2CF01C6A" w14:textId="74C4BC2E" w:rsidR="00550EC3" w:rsidRDefault="002A3FF7" w:rsidP="000A2434">
      <w:pPr>
        <w:pStyle w:val="20"/>
      </w:pPr>
      <w:r>
        <w:rPr>
          <w:rFonts w:hint="eastAsia"/>
        </w:rPr>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99765E">
      <w:pPr>
        <w:pStyle w:val="3"/>
      </w:pPr>
      <w:r>
        <w:rPr>
          <w:rFonts w:hint="eastAsia"/>
        </w:rPr>
        <w:lastRenderedPageBreak/>
        <w:t>同步</w:t>
      </w:r>
      <w:r>
        <w:t>模型</w:t>
      </w:r>
    </w:p>
    <w:p w14:paraId="73DFDF43" w14:textId="5ADC3CB6" w:rsidR="004F4103" w:rsidRDefault="004F4103" w:rsidP="000A2434">
      <w:r w:rsidRPr="004F4103">
        <w:rPr>
          <w:rFonts w:hint="eastAsia"/>
        </w:rPr>
        <w:t>通过使用远程过程调用，远端服务调用变得像传统的方法调用一样容易，现代中间件技术力图减轻程序员在转向分布式应用开发时的负担：你调用某个对象上的方法，当该方法完成时，就会返回结果，或是抛出异常。当然，分布式系统中，对象的实现可能会驻留在另一个主机上，从而带来一些语义上的差异，程序员必须加以注意，比如远程调用的开销，以及可能发生与网络有关的错误。尽管有这样一些问题，程序员的面向对象编程经验仍然是有用的，上述的同步编程模型（发出调用的线程会阻塞到操作返回）是我们所熟悉和容易理解的</w:t>
      </w:r>
    </w:p>
    <w:p w14:paraId="7BD3E382" w14:textId="44DF9EC8" w:rsidR="004F4103" w:rsidRPr="00AC3EAD" w:rsidRDefault="004F4103" w:rsidP="000A2434">
      <w:pPr>
        <w:rPr>
          <w:color w:val="FF0000"/>
        </w:rPr>
      </w:pPr>
      <w:r w:rsidRPr="00AC3EAD">
        <w:rPr>
          <w:rFonts w:hint="eastAsia"/>
          <w:color w:val="FF0000"/>
        </w:rPr>
        <w:t>同步</w:t>
      </w:r>
      <w:r w:rsidRPr="00AC3EAD">
        <w:rPr>
          <w:color w:val="FF0000"/>
        </w:rPr>
        <w:t>模型的流程图</w:t>
      </w:r>
      <w:r w:rsidR="00F62E4F">
        <w:rPr>
          <w:color w:val="FF0000"/>
        </w:rPr>
        <w:t>3.3</w:t>
      </w:r>
    </w:p>
    <w:p w14:paraId="180BFFD9" w14:textId="77777777" w:rsidR="004F4103" w:rsidRDefault="004F4103" w:rsidP="000A2434">
      <w:r>
        <w:rPr>
          <w:rFonts w:hint="eastAsia"/>
        </w:rPr>
        <w:t>同步模型的优点：编程实现简单，每一种服务的每一个请求调用就是一次远程过程调用，服务器端处理完此次调用直接将结果返回或抛出异常。</w:t>
      </w:r>
    </w:p>
    <w:p w14:paraId="4E120355" w14:textId="1F0E5C57"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r w:rsidR="009C5B8D">
        <w:t>。</w:t>
      </w:r>
    </w:p>
    <w:p w14:paraId="06F5CEE2" w14:textId="51DB3F50" w:rsidR="009C5B8D" w:rsidRDefault="009C5B8D" w:rsidP="000A2434">
      <w:r>
        <w:rPr>
          <w:rFonts w:hint="eastAsia"/>
        </w:rPr>
        <w:t>同步模型</w:t>
      </w:r>
      <w:r>
        <w:t>的实现相对简单，</w:t>
      </w:r>
      <w:r w:rsidR="00682B69" w:rsidRPr="00AC3EAD">
        <w:rPr>
          <w:rFonts w:hint="eastAsia"/>
          <w:color w:val="FF0000"/>
        </w:rPr>
        <w:t>类图</w:t>
      </w:r>
      <w:r w:rsidR="00F62E4F">
        <w:rPr>
          <w:color w:val="FF0000"/>
        </w:rPr>
        <w:t>3.4</w:t>
      </w:r>
      <w:r w:rsidR="00682B69">
        <w:t>如下：</w:t>
      </w:r>
    </w:p>
    <w:p w14:paraId="1C35D307" w14:textId="77777777" w:rsidR="004F4103" w:rsidRDefault="004F4103" w:rsidP="0099765E">
      <w:pPr>
        <w:pStyle w:val="3"/>
      </w:pPr>
      <w:r>
        <w:rPr>
          <w:rFonts w:hint="eastAsia"/>
        </w:rPr>
        <w:t>异步</w:t>
      </w:r>
      <w:r>
        <w:t>模型</w:t>
      </w:r>
    </w:p>
    <w:p w14:paraId="576BCCB4" w14:textId="120D509C"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的考虑而模拟了同步的行为。当</w:t>
      </w:r>
      <w:r w:rsidR="00514CA7">
        <w:rPr>
          <w:rFonts w:hint="eastAsia"/>
        </w:rPr>
        <w:t>Ice</w:t>
      </w:r>
      <w:r w:rsidRPr="004F4103">
        <w:rPr>
          <w:rFonts w:hint="eastAsia"/>
        </w:rPr>
        <w:t>应用通过代理、向远地对象发出同步的双向调用时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或是在另外一个线程中执行该工作。如果这些做法都不可接受</w:t>
      </w:r>
      <w:r w:rsidRPr="004F4103">
        <w:rPr>
          <w:rFonts w:hint="eastAsia"/>
        </w:rPr>
        <w:t xml:space="preserve">, Ice </w:t>
      </w:r>
      <w:r w:rsidRPr="004F4103">
        <w:rPr>
          <w:rFonts w:hint="eastAsia"/>
        </w:rPr>
        <w:t>的异步设施提供了一种有效的解决方案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w:t>
      </w:r>
      <w:r w:rsidRPr="004F4103">
        <w:rPr>
          <w:rFonts w:hint="eastAsia"/>
        </w:rPr>
        <w:lastRenderedPageBreak/>
        <w:t>发出调用的线程可以继续进行各种搞活动，当答复最终到达时，</w:t>
      </w:r>
      <w:r w:rsidRPr="004F4103">
        <w:rPr>
          <w:rFonts w:hint="eastAsia"/>
        </w:rPr>
        <w:t>Ice run time</w:t>
      </w:r>
      <w:r w:rsidRPr="004F4103">
        <w:rPr>
          <w:rFonts w:hint="eastAsia"/>
        </w:rPr>
        <w:t>会通知客户端应用。</w:t>
      </w:r>
    </w:p>
    <w:p w14:paraId="0150A346" w14:textId="3B30C5A5" w:rsid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40CFA9B7" w14:textId="3CE7F037" w:rsidR="00627351" w:rsidRDefault="00165BCA" w:rsidP="00627351">
      <w:r>
        <w:rPr>
          <w:rFonts w:hint="eastAsia"/>
        </w:rPr>
        <w:t>利用</w:t>
      </w:r>
      <w:r>
        <w:t>Ice</w:t>
      </w:r>
      <w:r>
        <w:t>提供的</w:t>
      </w:r>
      <w:r>
        <w:rPr>
          <w:rFonts w:hint="eastAsia"/>
        </w:rPr>
        <w:t>异步</w:t>
      </w:r>
      <w:r>
        <w:t>编程模型</w:t>
      </w:r>
      <w:r w:rsidR="001C3FC8">
        <w:t>，</w:t>
      </w:r>
      <w:r w:rsidR="001C3FC8">
        <w:rPr>
          <w:rFonts w:hint="eastAsia"/>
        </w:rPr>
        <w:t>接口</w:t>
      </w:r>
      <w:r w:rsidR="001C3FC8">
        <w:t>的定义和同步方式下几乎一样，</w:t>
      </w:r>
      <w:r w:rsidR="0037655A">
        <w:t>唯一的区别是增加关键字</w:t>
      </w:r>
      <w:r w:rsidR="002C1010">
        <w:t xml:space="preserve"> [“</w:t>
      </w:r>
      <w:r w:rsidR="002C1010">
        <w:rPr>
          <w:rFonts w:hint="eastAsia"/>
        </w:rPr>
        <w:t>am</w:t>
      </w:r>
      <w:r w:rsidR="00514CA7">
        <w:t>d</w:t>
      </w:r>
      <w:r w:rsidR="002C1010">
        <w:t>”</w:t>
      </w:r>
      <w:r w:rsidR="002C1010">
        <w:rPr>
          <w:rFonts w:hint="eastAsia"/>
        </w:rPr>
        <w:t>]</w:t>
      </w:r>
      <w:r w:rsidR="009C1214">
        <w:rPr>
          <w:rFonts w:hint="eastAsia"/>
        </w:rPr>
        <w:t>。</w:t>
      </w:r>
      <w:r w:rsidR="00A209E2">
        <w:t>应用服务器端</w:t>
      </w:r>
      <w:r w:rsidR="009C1214">
        <w:t>的开发人员可以在两个层面</w:t>
      </w:r>
      <w:r w:rsidR="00EC46F3">
        <w:rPr>
          <w:rFonts w:hint="eastAsia"/>
        </w:rPr>
        <w:t>批注</w:t>
      </w:r>
      <w:r w:rsidR="00EC46F3">
        <w:t>上</w:t>
      </w:r>
      <w:r w:rsidR="00EC46F3">
        <w:t>[“</w:t>
      </w:r>
      <w:r w:rsidR="00EC46F3">
        <w:rPr>
          <w:rFonts w:hint="eastAsia"/>
        </w:rPr>
        <w:t>am</w:t>
      </w:r>
      <w:r w:rsidR="00514CA7">
        <w:t>d</w:t>
      </w:r>
      <w:r w:rsidR="00EC46F3">
        <w:t>”</w:t>
      </w:r>
      <w:r w:rsidR="00EC46F3">
        <w:rPr>
          <w:rFonts w:hint="eastAsia"/>
        </w:rPr>
        <w:t>]</w:t>
      </w:r>
      <w:r w:rsidR="00EC46F3">
        <w:rPr>
          <w:rFonts w:hint="eastAsia"/>
        </w:rPr>
        <w:t>关键字</w:t>
      </w:r>
      <w:r w:rsidR="00EC46F3">
        <w:t>，</w:t>
      </w:r>
      <w:r w:rsidR="00EC46F3">
        <w:rPr>
          <w:rFonts w:hint="eastAsia"/>
        </w:rPr>
        <w:t>接口</w:t>
      </w:r>
      <w:r w:rsidR="0042711D">
        <w:t>（</w:t>
      </w:r>
      <w:r w:rsidR="0042711D">
        <w:t>interface</w:t>
      </w:r>
      <w:r w:rsidR="0042711D">
        <w:t>）</w:t>
      </w:r>
      <w:r w:rsidR="00EC46F3">
        <w:t>的层面或单个方法的层面</w:t>
      </w:r>
      <w:r w:rsidR="0042711D">
        <w:t>。</w:t>
      </w:r>
      <w:r w:rsidR="0042711D">
        <w:rPr>
          <w:rFonts w:hint="eastAsia"/>
        </w:rPr>
        <w:t>如果</w:t>
      </w:r>
      <w:r w:rsidR="00DE490B">
        <w:rPr>
          <w:rFonts w:hint="eastAsia"/>
        </w:rPr>
        <w:t>是</w:t>
      </w:r>
      <w:r w:rsidR="0042711D">
        <w:t>在为一个接口</w:t>
      </w:r>
      <w:r w:rsidR="00947317">
        <w:t>进行指定异步属性，</w:t>
      </w:r>
      <w:r w:rsidR="00947317">
        <w:rPr>
          <w:rFonts w:hint="eastAsia"/>
        </w:rPr>
        <w:t>那么</w:t>
      </w:r>
      <w:r w:rsidR="00947317">
        <w:t>它的所有</w:t>
      </w:r>
      <w:r w:rsidR="00947317">
        <w:rPr>
          <w:rFonts w:hint="eastAsia"/>
        </w:rPr>
        <w:t>方法</w:t>
      </w:r>
      <w:r w:rsidR="00947317">
        <w:t>生成的代码都将会有异步支持，</w:t>
      </w:r>
      <w:r w:rsidR="00947317">
        <w:rPr>
          <w:rFonts w:hint="eastAsia"/>
        </w:rPr>
        <w:t>如果</w:t>
      </w:r>
      <w:r w:rsidR="00947317">
        <w:t>只有</w:t>
      </w:r>
      <w:r w:rsidR="00947317">
        <w:rPr>
          <w:rFonts w:hint="eastAsia"/>
        </w:rPr>
        <w:t>某些</w:t>
      </w:r>
      <w:r w:rsidR="00947317">
        <w:t>操作需要异步支持，</w:t>
      </w:r>
      <w:r w:rsidR="00947317">
        <w:rPr>
          <w:rFonts w:hint="eastAsia"/>
        </w:rPr>
        <w:t>那么</w:t>
      </w:r>
      <w:r w:rsidR="00947317">
        <w:t>可以只为这些操作前面制定</w:t>
      </w:r>
      <w:r w:rsidR="00947317">
        <w:t>[“</w:t>
      </w:r>
      <w:r w:rsidR="00947317">
        <w:rPr>
          <w:rFonts w:hint="eastAsia"/>
        </w:rPr>
        <w:t>am</w:t>
      </w:r>
      <w:r w:rsidR="00514CA7">
        <w:t>d</w:t>
      </w:r>
      <w:r w:rsidR="00947317">
        <w:t>”</w:t>
      </w:r>
      <w:r w:rsidR="00947317">
        <w:rPr>
          <w:rFonts w:hint="eastAsia"/>
        </w:rPr>
        <w:t>]</w:t>
      </w:r>
      <w:r w:rsidR="00947317">
        <w:rPr>
          <w:rFonts w:hint="eastAsia"/>
        </w:rPr>
        <w:t>关键字</w:t>
      </w:r>
      <w:r w:rsidR="00947317">
        <w:t>，从而是生成的代码的数据降到最低限度</w:t>
      </w:r>
      <w:r w:rsidR="00B64FA8">
        <w:t>。</w:t>
      </w:r>
      <w:r w:rsidR="00B64FA8">
        <w:rPr>
          <w:rFonts w:hint="eastAsia"/>
        </w:rPr>
        <w:t>在</w:t>
      </w:r>
      <w:r w:rsidR="00B64FA8">
        <w:t>2.2.3</w:t>
      </w:r>
      <w:r w:rsidR="00B64FA8">
        <w:rPr>
          <w:rFonts w:hint="eastAsia"/>
        </w:rPr>
        <w:t>章节</w:t>
      </w:r>
      <w:r w:rsidR="00B64FA8">
        <w:t>中介绍了我们所</w:t>
      </w:r>
      <w:r w:rsidR="00B64FA8">
        <w:rPr>
          <w:rFonts w:hint="eastAsia"/>
        </w:rPr>
        <w:t>要</w:t>
      </w:r>
      <w:r w:rsidR="00B64FA8">
        <w:t>实现的</w:t>
      </w:r>
      <w:r w:rsidR="00B64FA8">
        <w:t>6</w:t>
      </w:r>
      <w:r w:rsidR="00B64FA8">
        <w:rPr>
          <w:rFonts w:hint="eastAsia"/>
        </w:rPr>
        <w:t>中</w:t>
      </w:r>
      <w:r w:rsidR="00B64FA8">
        <w:t>服务的</w:t>
      </w:r>
      <w:r w:rsidR="00B64FA8">
        <w:rPr>
          <w:rFonts w:hint="eastAsia"/>
        </w:rPr>
        <w:t>介绍</w:t>
      </w:r>
      <w:r w:rsidR="00B64FA8">
        <w:t>，</w:t>
      </w:r>
      <w:r w:rsidR="00B64FA8">
        <w:rPr>
          <w:rFonts w:hint="eastAsia"/>
        </w:rPr>
        <w:t>例如</w:t>
      </w:r>
      <w:r w:rsidR="00B64FA8">
        <w:rPr>
          <w:rFonts w:hint="eastAsia"/>
        </w:rPr>
        <w:t>WFS</w:t>
      </w:r>
      <w:r w:rsidR="00B64FA8">
        <w:t>服务的</w:t>
      </w:r>
      <w:r w:rsidR="000A2D20">
        <w:rPr>
          <w:rFonts w:hint="eastAsia"/>
        </w:rPr>
        <w:t>接口</w:t>
      </w:r>
      <w:r w:rsidR="000A2D20">
        <w:t>定义如下</w:t>
      </w:r>
      <w:r w:rsidR="000A2D20">
        <w:t>:</w:t>
      </w:r>
    </w:p>
    <w:p w14:paraId="378E4B01" w14:textId="77777777" w:rsidR="000A2D20" w:rsidRDefault="000A2D20" w:rsidP="00E0220D">
      <w:pPr>
        <w:ind w:firstLineChars="0" w:firstLine="0"/>
      </w:pPr>
      <w:r>
        <w:t>["amd"] interface WFS{</w:t>
      </w:r>
    </w:p>
    <w:p w14:paraId="7B281F1D" w14:textId="39874CDD" w:rsidR="000A2D20" w:rsidRDefault="000A2D20" w:rsidP="000A2D20">
      <w:r>
        <w:t>FileInfo getCapabilitiesFile();</w:t>
      </w:r>
    </w:p>
    <w:p w14:paraId="4D3EA361" w14:textId="11866ECE" w:rsidR="000A2D20" w:rsidRDefault="000A2D20" w:rsidP="000A2D20">
      <w:r>
        <w:t>FileInfo describeFeatureTypeFile(string typeName);</w:t>
      </w:r>
    </w:p>
    <w:p w14:paraId="770EA636" w14:textId="169C9ED7" w:rsidR="000A2D20" w:rsidRDefault="000A2D20" w:rsidP="000A2D20">
      <w:r>
        <w:t>FileInfo getFeatureFile (string typeName, BBOX box, stringStream propertyName);</w:t>
      </w:r>
    </w:p>
    <w:p w14:paraId="6AEA8EE4" w14:textId="1DF62D6E" w:rsidR="000A2D20" w:rsidRDefault="000A2D20" w:rsidP="00F00A23">
      <w:pPr>
        <w:ind w:firstLineChars="0" w:firstLine="0"/>
      </w:pPr>
      <w:r>
        <w:t>};</w:t>
      </w:r>
    </w:p>
    <w:p w14:paraId="64E20C45" w14:textId="2CF8123F" w:rsidR="004F4103" w:rsidRDefault="00B64FA8" w:rsidP="009228DE">
      <w:pPr>
        <w:ind w:firstLineChars="0" w:firstLine="0"/>
      </w:pPr>
      <w:r>
        <w:tab/>
      </w:r>
      <w:r>
        <w:rPr>
          <w:rFonts w:hint="eastAsia"/>
        </w:rPr>
        <w:t>在</w:t>
      </w:r>
      <w:r>
        <w:t>WFS</w:t>
      </w:r>
      <w:r>
        <w:t>接口前增加了</w:t>
      </w:r>
      <w:r>
        <w:t>Ice</w:t>
      </w:r>
      <w:r>
        <w:rPr>
          <w:rFonts w:hint="eastAsia"/>
        </w:rPr>
        <w:t>的</w:t>
      </w:r>
      <w:r>
        <w:t>异步关键字，</w:t>
      </w:r>
      <w:r>
        <w:rPr>
          <w:rFonts w:hint="eastAsia"/>
        </w:rPr>
        <w:t>使得</w:t>
      </w:r>
      <w:r>
        <w:t>WFS</w:t>
      </w:r>
      <w:r>
        <w:t>服务的</w:t>
      </w:r>
      <w:r>
        <w:rPr>
          <w:rFonts w:hint="eastAsia"/>
        </w:rPr>
        <w:t>内部</w:t>
      </w:r>
      <w:r>
        <w:t>的三种</w:t>
      </w:r>
      <w:r>
        <w:rPr>
          <w:rFonts w:hint="eastAsia"/>
        </w:rPr>
        <w:t>方法</w:t>
      </w:r>
      <w:r w:rsidR="009228DE">
        <w:t>均为异步方法。</w:t>
      </w:r>
      <w:r w:rsidR="00763F71">
        <w:t>异步模型</w:t>
      </w:r>
      <w:r w:rsidR="00585989">
        <w:t>将服务器端</w:t>
      </w:r>
      <w:r w:rsidR="00585989">
        <w:t>Ice</w:t>
      </w:r>
      <w:r w:rsidR="00585989">
        <w:t>运行时的分派线程的处理任务减轻，</w:t>
      </w:r>
      <w:r w:rsidR="00585989">
        <w:rPr>
          <w:rFonts w:hint="eastAsia"/>
        </w:rPr>
        <w:t>将</w:t>
      </w:r>
      <w:r w:rsidR="00585989">
        <w:t>请求的分派和请求的处理分开来，</w:t>
      </w:r>
      <w:r w:rsidR="00A74AF2">
        <w:rPr>
          <w:rFonts w:hint="eastAsia"/>
        </w:rPr>
        <w:t>大大</w:t>
      </w:r>
      <w:r w:rsidR="00A74AF2">
        <w:t>提高了</w:t>
      </w:r>
      <w:r w:rsidR="00585989">
        <w:rPr>
          <w:rFonts w:hint="eastAsia"/>
        </w:rPr>
        <w:t>应用</w:t>
      </w:r>
      <w:r w:rsidR="00585989">
        <w:t>服务器端</w:t>
      </w:r>
      <w:r w:rsidR="00A74AF2">
        <w:t>的并发能力</w:t>
      </w:r>
      <w:r w:rsidR="00585989">
        <w:t>。</w:t>
      </w:r>
      <w:r w:rsidR="001A51DB">
        <w:t>AMD</w:t>
      </w:r>
      <w:r w:rsidR="001A51DB">
        <w:t>操作的逻辑实现分为两种线程：</w:t>
      </w:r>
      <w:r w:rsidR="001A51DB">
        <w:rPr>
          <w:rFonts w:hint="eastAsia"/>
        </w:rPr>
        <w:t>分派</w:t>
      </w:r>
      <w:r w:rsidR="001A51DB">
        <w:t>线程（接收调用的线程），</w:t>
      </w:r>
      <w:r w:rsidR="001A51DB">
        <w:rPr>
          <w:rFonts w:hint="eastAsia"/>
        </w:rPr>
        <w:t>以及响应</w:t>
      </w:r>
      <w:r w:rsidR="001A51DB">
        <w:t>线程（</w:t>
      </w:r>
      <w:r w:rsidR="001A51DB">
        <w:rPr>
          <w:rFonts w:hint="eastAsia"/>
        </w:rPr>
        <w:t>发送</w:t>
      </w:r>
      <w:r w:rsidR="001A51DB">
        <w:t>响应的线程）。</w:t>
      </w:r>
      <w:r w:rsidR="00410D84">
        <w:t>分派线程仅仅负责</w:t>
      </w:r>
      <w:r w:rsidR="009525D6">
        <w:rPr>
          <w:rFonts w:hint="eastAsia"/>
        </w:rPr>
        <w:t>接收</w:t>
      </w:r>
      <w:r w:rsidR="009525D6">
        <w:t>客户端发过来的请求</w:t>
      </w:r>
      <w:r w:rsidR="009B42CE">
        <w:rPr>
          <w:rFonts w:hint="eastAsia"/>
        </w:rPr>
        <w:t>和</w:t>
      </w:r>
      <w:r w:rsidR="009B42CE">
        <w:t>请求参数，</w:t>
      </w:r>
      <w:r w:rsidR="001A51DB">
        <w:t>响应线程负责具体的运算</w:t>
      </w:r>
      <w:r w:rsidR="001A51DB">
        <w:rPr>
          <w:rFonts w:hint="eastAsia"/>
        </w:rPr>
        <w:t>逻辑</w:t>
      </w:r>
      <w:r w:rsidR="001A51DB">
        <w:t>和请求结果的响应。</w:t>
      </w:r>
      <w:r w:rsidR="00422DD4">
        <w:t>通过把费时的请求</w:t>
      </w:r>
      <w:r w:rsidR="00D12658">
        <w:t>交给响应线程去处理，</w:t>
      </w:r>
      <w:r w:rsidR="00D12658">
        <w:rPr>
          <w:rFonts w:hint="eastAsia"/>
        </w:rPr>
        <w:t>servant</w:t>
      </w:r>
      <w:r w:rsidR="00D12658">
        <w:rPr>
          <w:rFonts w:hint="eastAsia"/>
        </w:rPr>
        <w:t>可以</w:t>
      </w:r>
      <w:r w:rsidR="00D12658">
        <w:t>改善可伸缩性，</w:t>
      </w:r>
      <w:r w:rsidR="00D12658">
        <w:rPr>
          <w:rFonts w:hint="eastAsia"/>
        </w:rPr>
        <w:t>并</w:t>
      </w:r>
      <w:r w:rsidR="00D12658">
        <w:t>节省资源，</w:t>
      </w:r>
      <w:r w:rsidR="00D12658">
        <w:rPr>
          <w:rFonts w:hint="eastAsia"/>
        </w:rPr>
        <w:t>从而</w:t>
      </w:r>
      <w:r w:rsidR="00D12658">
        <w:t>提高并发性。</w:t>
      </w:r>
    </w:p>
    <w:p w14:paraId="5DF54A60" w14:textId="01654CDA" w:rsidR="00796A13" w:rsidRDefault="0063117B" w:rsidP="009228DE">
      <w:pPr>
        <w:ind w:firstLineChars="0" w:firstLine="0"/>
      </w:pPr>
      <w:r>
        <w:rPr>
          <w:rFonts w:hint="eastAsia"/>
        </w:rPr>
        <w:tab/>
      </w:r>
      <w:r>
        <w:rPr>
          <w:rFonts w:hint="eastAsia"/>
        </w:rPr>
        <w:t>但是</w:t>
      </w:r>
      <w:r>
        <w:t>异步模型</w:t>
      </w:r>
      <w:r w:rsidR="00D45056">
        <w:t>并非能解决所有</w:t>
      </w:r>
      <w:r w:rsidR="00D45056">
        <w:rPr>
          <w:rFonts w:hint="eastAsia"/>
        </w:rPr>
        <w:t>应用</w:t>
      </w:r>
      <w:r w:rsidR="00D45056">
        <w:t>服务器端开发遇到的场景，</w:t>
      </w:r>
      <w:r w:rsidR="00D45056">
        <w:rPr>
          <w:rFonts w:hint="eastAsia"/>
        </w:rPr>
        <w:t>它</w:t>
      </w:r>
      <w:r w:rsidR="00D45056">
        <w:t>也有这自己的局限性。</w:t>
      </w:r>
      <w:r w:rsidR="00D45056">
        <w:t>1</w:t>
      </w:r>
      <w:r w:rsidR="00D45056">
        <w:t>）</w:t>
      </w:r>
      <w:r w:rsidR="00D45056">
        <w:rPr>
          <w:rFonts w:hint="eastAsia"/>
        </w:rPr>
        <w:t>响应</w:t>
      </w:r>
      <w:r w:rsidR="00D45056">
        <w:t>线程池无法动态的调整，</w:t>
      </w:r>
      <w:r w:rsidR="00D45056">
        <w:rPr>
          <w:rFonts w:hint="eastAsia"/>
        </w:rPr>
        <w:t>服务器端</w:t>
      </w:r>
      <w:r w:rsidR="00D45056">
        <w:t>的并发量并不是一个稳定的常量，</w:t>
      </w:r>
      <w:r w:rsidR="00D45056">
        <w:rPr>
          <w:rFonts w:hint="eastAsia"/>
        </w:rPr>
        <w:t>响应</w:t>
      </w:r>
      <w:r w:rsidR="00D45056">
        <w:t>线程池</w:t>
      </w:r>
      <w:r w:rsidR="00D45056">
        <w:rPr>
          <w:rFonts w:hint="eastAsia"/>
        </w:rPr>
        <w:t>如果</w:t>
      </w:r>
      <w:r w:rsidR="00D45056">
        <w:t>开得太小，</w:t>
      </w:r>
      <w:r w:rsidR="00D45056">
        <w:rPr>
          <w:rFonts w:hint="eastAsia"/>
        </w:rPr>
        <w:t>那么</w:t>
      </w:r>
      <w:r w:rsidR="00D45056">
        <w:t>很多请求</w:t>
      </w:r>
      <w:r w:rsidR="00D45056">
        <w:rPr>
          <w:rFonts w:hint="eastAsia"/>
        </w:rPr>
        <w:t>会</w:t>
      </w:r>
      <w:r w:rsidR="00D45056">
        <w:t>得不到响应，</w:t>
      </w:r>
      <w:r w:rsidR="00D45056">
        <w:rPr>
          <w:rFonts w:hint="eastAsia"/>
        </w:rPr>
        <w:t>服务器端</w:t>
      </w:r>
      <w:r w:rsidR="00D45056">
        <w:t>会发生阻塞，</w:t>
      </w:r>
      <w:r w:rsidR="00D45056">
        <w:rPr>
          <w:rFonts w:hint="eastAsia"/>
        </w:rPr>
        <w:t>导致</w:t>
      </w:r>
      <w:r w:rsidR="00D45056">
        <w:t>更多的请求得不到</w:t>
      </w:r>
      <w:r w:rsidR="00D45056">
        <w:rPr>
          <w:rFonts w:hint="eastAsia"/>
        </w:rPr>
        <w:t>响应</w:t>
      </w:r>
      <w:r w:rsidR="00D45056">
        <w:t>；</w:t>
      </w:r>
      <w:r w:rsidR="00D45056">
        <w:rPr>
          <w:rFonts w:hint="eastAsia"/>
        </w:rPr>
        <w:t>响应</w:t>
      </w:r>
      <w:r w:rsidR="00D45056">
        <w:t>线程池如果开得太大，</w:t>
      </w:r>
      <w:r w:rsidR="00D45056">
        <w:rPr>
          <w:rFonts w:hint="eastAsia"/>
        </w:rPr>
        <w:t>又会</w:t>
      </w:r>
      <w:r w:rsidR="00D45056">
        <w:t>造成</w:t>
      </w:r>
      <w:r w:rsidR="00D45056">
        <w:rPr>
          <w:rFonts w:hint="eastAsia"/>
        </w:rPr>
        <w:t>资源</w:t>
      </w:r>
      <w:r w:rsidR="00D45056">
        <w:t>浪费，</w:t>
      </w:r>
      <w:r w:rsidR="00D45056">
        <w:rPr>
          <w:rFonts w:hint="eastAsia"/>
        </w:rPr>
        <w:t>线程</w:t>
      </w:r>
      <w:r w:rsidR="00D45056">
        <w:t>资源过多，</w:t>
      </w:r>
      <w:r w:rsidR="00D45056">
        <w:rPr>
          <w:rFonts w:hint="eastAsia"/>
        </w:rPr>
        <w:t>线程</w:t>
      </w:r>
      <w:r w:rsidR="00D45056">
        <w:t>之间的调用切换也会占据一部分时间，甚至可能倒置服务器的性能下降。</w:t>
      </w:r>
      <w:r w:rsidR="00D45056">
        <w:t>2</w:t>
      </w:r>
      <w:r w:rsidR="00D45056">
        <w:t>）</w:t>
      </w:r>
      <w:r w:rsidR="00D45056">
        <w:rPr>
          <w:rFonts w:hint="eastAsia"/>
        </w:rPr>
        <w:lastRenderedPageBreak/>
        <w:t>响应</w:t>
      </w:r>
      <w:r w:rsidR="00D45056">
        <w:t>线程池对</w:t>
      </w:r>
      <w:r w:rsidR="00D45056">
        <w:rPr>
          <w:rFonts w:hint="eastAsia"/>
        </w:rPr>
        <w:t>客户端</w:t>
      </w:r>
      <w:r w:rsidR="00D45056">
        <w:t>发送过来的请求</w:t>
      </w:r>
      <w:r w:rsidR="007A5C3D">
        <w:rPr>
          <w:rFonts w:hint="eastAsia"/>
        </w:rPr>
        <w:t>是</w:t>
      </w:r>
      <w:r w:rsidR="00D654C9">
        <w:t>没有优先级处理，</w:t>
      </w:r>
      <w:r w:rsidR="00D654C9">
        <w:rPr>
          <w:rFonts w:hint="eastAsia"/>
        </w:rPr>
        <w:t>全部</w:t>
      </w:r>
      <w:r w:rsidR="00D654C9">
        <w:t>都是</w:t>
      </w:r>
      <w:r w:rsidR="0041607F">
        <w:t>按照</w:t>
      </w:r>
      <w:r w:rsidR="00DA6B6E">
        <w:t>时间顺序</w:t>
      </w:r>
      <w:r w:rsidR="009B41BF">
        <w:t>以竞争的方式获取来</w:t>
      </w:r>
      <w:r w:rsidR="00F3163B">
        <w:t>获取请求任务类完成的</w:t>
      </w:r>
      <w:r w:rsidR="00AD2456">
        <w:t>，</w:t>
      </w:r>
      <w:r w:rsidR="00AD2456">
        <w:rPr>
          <w:rFonts w:hint="eastAsia"/>
        </w:rPr>
        <w:t>这种</w:t>
      </w:r>
      <w:r w:rsidR="00AD2456">
        <w:t>处理方式简单快捷，</w:t>
      </w:r>
      <w:r w:rsidR="00AD2456">
        <w:rPr>
          <w:rFonts w:hint="eastAsia"/>
        </w:rPr>
        <w:t>但却不灵活</w:t>
      </w:r>
      <w:r w:rsidR="00AD2456">
        <w:t>。</w:t>
      </w:r>
      <w:r w:rsidR="00CB4F80">
        <w:t>因为不同服务的不同操作</w:t>
      </w:r>
      <w:r w:rsidR="00B0069D">
        <w:t>的优先级并不一定是</w:t>
      </w:r>
      <w:r w:rsidR="00B0069D">
        <w:rPr>
          <w:rFonts w:hint="eastAsia"/>
        </w:rPr>
        <w:t>相同</w:t>
      </w:r>
      <w:r w:rsidR="00B0069D">
        <w:t>的，</w:t>
      </w:r>
      <w:r w:rsidR="00397072">
        <w:t>有些操作客户端需要得到快速响应以便进行下一步</w:t>
      </w:r>
      <w:r w:rsidR="00397072">
        <w:rPr>
          <w:rFonts w:hint="eastAsia"/>
        </w:rPr>
        <w:t>操作</w:t>
      </w:r>
      <w:r w:rsidR="00397072">
        <w:t>，</w:t>
      </w:r>
      <w:r w:rsidR="00397072">
        <w:rPr>
          <w:rFonts w:hint="eastAsia"/>
        </w:rPr>
        <w:t>如各种</w:t>
      </w:r>
      <w:r w:rsidR="00397072">
        <w:t>OWS</w:t>
      </w:r>
      <w:r w:rsidR="00397072">
        <w:t>服务的</w:t>
      </w:r>
      <w:r w:rsidR="00397072">
        <w:t>Getcapabilities</w:t>
      </w:r>
      <w:r w:rsidR="00397072">
        <w:t>方法；</w:t>
      </w:r>
      <w:r w:rsidR="00397072">
        <w:rPr>
          <w:rFonts w:hint="eastAsia"/>
        </w:rPr>
        <w:t>有些</w:t>
      </w:r>
      <w:r w:rsidR="00397072">
        <w:t>操作</w:t>
      </w:r>
      <w:r w:rsidR="00397072">
        <w:rPr>
          <w:rFonts w:hint="eastAsia"/>
        </w:rPr>
        <w:t>是</w:t>
      </w:r>
      <w:r w:rsidR="00397072">
        <w:t>I/O</w:t>
      </w:r>
      <w:r w:rsidR="00397072">
        <w:t>密集型，</w:t>
      </w:r>
      <w:r w:rsidR="00397072">
        <w:rPr>
          <w:rFonts w:hint="eastAsia"/>
        </w:rPr>
        <w:t>需要</w:t>
      </w:r>
      <w:r w:rsidR="00397072">
        <w:t>比较长的处理时间</w:t>
      </w:r>
      <w:r w:rsidR="00796A13">
        <w:t>，</w:t>
      </w:r>
      <w:r w:rsidR="0044142E">
        <w:rPr>
          <w:rFonts w:hint="eastAsia"/>
        </w:rPr>
        <w:t>可以</w:t>
      </w:r>
      <w:r w:rsidR="0044142E">
        <w:t>适当的调低其优先级，</w:t>
      </w:r>
      <w:r w:rsidR="00A236B2">
        <w:rPr>
          <w:rFonts w:hint="eastAsia"/>
        </w:rPr>
        <w:t>如</w:t>
      </w:r>
      <w:r w:rsidR="00A236B2">
        <w:t>打包下载</w:t>
      </w:r>
      <w:r w:rsidR="00C81957">
        <w:rPr>
          <w:rFonts w:hint="eastAsia"/>
        </w:rPr>
        <w:t>服务</w:t>
      </w:r>
      <w:r w:rsidR="00C81957">
        <w:t>接口。</w:t>
      </w:r>
      <w:r w:rsidR="001961F9">
        <w:rPr>
          <w:rFonts w:hint="eastAsia"/>
        </w:rPr>
        <w:t>单纯的异步</w:t>
      </w:r>
      <w:r w:rsidR="001961F9">
        <w:t>模型无法满足给不同服务的不同</w:t>
      </w:r>
      <w:r w:rsidR="001961F9">
        <w:rPr>
          <w:rFonts w:hint="eastAsia"/>
        </w:rPr>
        <w:t>操作</w:t>
      </w:r>
      <w:r w:rsidR="001961F9">
        <w:t>设置优先级。</w:t>
      </w:r>
      <w:r w:rsidR="00D82C10">
        <w:t>3</w:t>
      </w:r>
      <w:r w:rsidR="00D82C10">
        <w:t>）</w:t>
      </w:r>
      <w:r w:rsidR="00E53D4B">
        <w:t>无论是同步模型还是异步模型，</w:t>
      </w:r>
      <w:r w:rsidR="0053063B">
        <w:t>当</w:t>
      </w:r>
      <w:r w:rsidR="0053063B">
        <w:rPr>
          <w:rFonts w:hint="eastAsia"/>
        </w:rPr>
        <w:t>请求操作</w:t>
      </w:r>
      <w:r w:rsidR="0053063B">
        <w:t>处理完毕之后，</w:t>
      </w:r>
      <w:r w:rsidR="0053063B">
        <w:rPr>
          <w:rFonts w:hint="eastAsia"/>
        </w:rPr>
        <w:t>所得到</w:t>
      </w:r>
      <w:r w:rsidR="0053063B">
        <w:t>的结果都是一次性给客户端返回的，</w:t>
      </w:r>
      <w:r w:rsidR="00337CBC">
        <w:t>Ice</w:t>
      </w:r>
      <w:r w:rsidR="00337CBC">
        <w:t>运行时的通信方式仍然是</w:t>
      </w:r>
      <w:r w:rsidR="00337CBC">
        <w:rPr>
          <w:rFonts w:hint="eastAsia"/>
        </w:rPr>
        <w:t>基于</w:t>
      </w:r>
      <w:r w:rsidR="00337CBC">
        <w:t>传输层的网路通信，</w:t>
      </w:r>
      <w:r w:rsidR="00552A01">
        <w:t>Ice</w:t>
      </w:r>
      <w:r w:rsidR="00552A01">
        <w:t>对每次通信的字节流长度也是由限制的，</w:t>
      </w:r>
      <w:r w:rsidR="00667685">
        <w:t>当服务</w:t>
      </w:r>
      <w:r w:rsidR="00667685">
        <w:rPr>
          <w:rFonts w:hint="eastAsia"/>
        </w:rPr>
        <w:t>请求</w:t>
      </w:r>
      <w:r w:rsidR="00667685">
        <w:t>的结果数据量大小超过这个限制时，</w:t>
      </w:r>
      <w:r w:rsidR="007E6474">
        <w:rPr>
          <w:rFonts w:hint="eastAsia"/>
        </w:rPr>
        <w:t>就</w:t>
      </w:r>
      <w:r w:rsidR="007E6474">
        <w:t>无法正常的返回。</w:t>
      </w:r>
      <w:r w:rsidR="00CF1899">
        <w:t>例如</w:t>
      </w:r>
      <w:r w:rsidR="00CF1899">
        <w:t>WFS</w:t>
      </w:r>
      <w:r w:rsidR="00CF1899">
        <w:t>的</w:t>
      </w:r>
      <w:r w:rsidR="00CF1899">
        <w:t>GetFeature</w:t>
      </w:r>
      <w:r w:rsidR="00CF1899">
        <w:rPr>
          <w:rFonts w:hint="eastAsia"/>
        </w:rPr>
        <w:t>操作</w:t>
      </w:r>
      <w:r w:rsidR="00923C60">
        <w:t>的返回结果可能是几百兆的</w:t>
      </w:r>
      <w:r w:rsidR="00923C60">
        <w:t>feature</w:t>
      </w:r>
      <w:r w:rsidR="00923C60">
        <w:t>地理数据，</w:t>
      </w:r>
      <w:r w:rsidR="00923C60">
        <w:rPr>
          <w:rFonts w:hint="eastAsia"/>
        </w:rPr>
        <w:t>打包</w:t>
      </w:r>
      <w:r w:rsidR="00923C60">
        <w:t>下载服务的打包后的瓦片集能达到</w:t>
      </w:r>
      <w:r w:rsidR="00923C60">
        <w:rPr>
          <w:rFonts w:hint="eastAsia"/>
        </w:rPr>
        <w:t>上</w:t>
      </w:r>
      <w:r w:rsidR="00923C60">
        <w:t>G</w:t>
      </w:r>
      <w:r w:rsidR="00923C60">
        <w:t>的大小，</w:t>
      </w:r>
      <w:r w:rsidR="00F706E7">
        <w:t>这些数据量无法通过一次性的网络传输返回。</w:t>
      </w:r>
    </w:p>
    <w:p w14:paraId="7DB0A422" w14:textId="421FE3C5" w:rsidR="007D429B" w:rsidRDefault="0038641D" w:rsidP="009228DE">
      <w:pPr>
        <w:ind w:firstLineChars="0" w:firstLine="0"/>
      </w:pPr>
      <w:r>
        <w:rPr>
          <w:rFonts w:hint="eastAsia"/>
        </w:rPr>
        <w:tab/>
      </w:r>
      <w:r>
        <w:rPr>
          <w:rFonts w:hint="eastAsia"/>
        </w:rPr>
        <w:t>基于</w:t>
      </w:r>
      <w:r>
        <w:t>以上的</w:t>
      </w:r>
      <w:r>
        <w:rPr>
          <w:rFonts w:hint="eastAsia"/>
        </w:rPr>
        <w:t>三点</w:t>
      </w:r>
      <w:r>
        <w:t>局限性，</w:t>
      </w:r>
      <w:r>
        <w:rPr>
          <w:rFonts w:hint="eastAsia"/>
        </w:rPr>
        <w:t>异步</w:t>
      </w:r>
      <w:r>
        <w:t>模型无法完全的</w:t>
      </w:r>
      <w:r w:rsidR="005F7414">
        <w:t>解决</w:t>
      </w:r>
      <w:r w:rsidR="005F7414">
        <w:t>OGC</w:t>
      </w:r>
      <w:r w:rsidR="005F7414">
        <w:t>应用服务层各种组件的设计开发，</w:t>
      </w:r>
      <w:r w:rsidR="005F7414">
        <w:rPr>
          <w:rFonts w:hint="eastAsia"/>
        </w:rPr>
        <w:t>下面</w:t>
      </w:r>
      <w:r w:rsidR="005F7414">
        <w:t>将介绍一种基于线程池的会话模型，</w:t>
      </w:r>
      <w:r w:rsidR="005F7414">
        <w:rPr>
          <w:rFonts w:hint="eastAsia"/>
        </w:rPr>
        <w:t>会话</w:t>
      </w:r>
      <w:r w:rsidR="005F7414">
        <w:t>模型也是由两种，</w:t>
      </w:r>
      <w:r w:rsidR="005F7414">
        <w:rPr>
          <w:rFonts w:hint="eastAsia"/>
        </w:rPr>
        <w:t>同步</w:t>
      </w:r>
      <w:r w:rsidR="005F7414">
        <w:t>会话和异步会话。</w:t>
      </w:r>
    </w:p>
    <w:p w14:paraId="744CB932" w14:textId="77777777" w:rsidR="004F4103" w:rsidRDefault="004F4103" w:rsidP="0099765E">
      <w:pPr>
        <w:pStyle w:val="3"/>
      </w:pPr>
      <w:r>
        <w:rPr>
          <w:rFonts w:hint="eastAsia"/>
        </w:rPr>
        <w:t>基于</w:t>
      </w:r>
      <w:r>
        <w:t>线程池的同步会话模型</w:t>
      </w:r>
    </w:p>
    <w:p w14:paraId="0218ECF7" w14:textId="649432AA" w:rsidR="004F4103" w:rsidRDefault="004F6F79" w:rsidP="000A2434">
      <w:r>
        <w:t>由</w:t>
      </w:r>
      <w:r w:rsidR="00886409">
        <w:rPr>
          <w:rFonts w:hint="eastAsia"/>
        </w:rPr>
        <w:t>异步</w:t>
      </w:r>
      <w:r w:rsidR="00886409">
        <w:t>模型的局限性</w:t>
      </w:r>
      <w:r w:rsidR="00960DF3">
        <w:t>，</w:t>
      </w:r>
      <w:r w:rsidR="003D096C">
        <w:t>我们用一种</w:t>
      </w:r>
      <w:r w:rsidR="003D096C">
        <w:rPr>
          <w:rFonts w:hint="eastAsia"/>
        </w:rPr>
        <w:t>新的</w:t>
      </w:r>
      <w:r w:rsidR="003D096C">
        <w:t>网络框架模型</w:t>
      </w:r>
      <w:r w:rsidR="00716B43">
        <w:t>。</w:t>
      </w:r>
      <w:r w:rsidR="00770DE3">
        <w:rPr>
          <w:rFonts w:hint="eastAsia"/>
        </w:rPr>
        <w:t>一次</w:t>
      </w:r>
      <w:r w:rsidR="00770DE3">
        <w:t>网络服务的请求如果局限在一次处理并返回，</w:t>
      </w:r>
      <w:r w:rsidR="00770DE3">
        <w:rPr>
          <w:rFonts w:hint="eastAsia"/>
        </w:rPr>
        <w:t>无论</w:t>
      </w:r>
      <w:r w:rsidR="00770DE3">
        <w:t>是使用还是异步模型，</w:t>
      </w:r>
      <w:r w:rsidR="00770DE3">
        <w:rPr>
          <w:rFonts w:hint="eastAsia"/>
        </w:rPr>
        <w:t>都</w:t>
      </w:r>
      <w:r w:rsidR="00770DE3">
        <w:t>无法突破</w:t>
      </w:r>
      <w:r w:rsidR="00770DE3">
        <w:t>Ice</w:t>
      </w:r>
      <w:r w:rsidR="00770DE3">
        <w:t>运行时一次传输数据流大小的限制</w:t>
      </w:r>
      <w:r w:rsidR="0029761F">
        <w:t>。</w:t>
      </w:r>
      <w:r w:rsidR="00011168">
        <w:t>此时必须要讲一次网络服务请求进行分解，</w:t>
      </w:r>
      <w:r w:rsidR="00C64A5D">
        <w:t>请求任务和获取结果</w:t>
      </w:r>
      <w:r w:rsidR="00C64A5D">
        <w:rPr>
          <w:rFonts w:hint="eastAsia"/>
        </w:rPr>
        <w:t>至少</w:t>
      </w:r>
      <w:r w:rsidR="00C64A5D">
        <w:t>需要分成两个步骤</w:t>
      </w:r>
      <w:r w:rsidR="0015730B">
        <w:t>，</w:t>
      </w:r>
      <w:r w:rsidR="0015730B">
        <w:rPr>
          <w:rFonts w:hint="eastAsia"/>
        </w:rPr>
        <w:t>如此</w:t>
      </w:r>
      <w:r w:rsidR="0015730B">
        <w:t>一来，</w:t>
      </w:r>
      <w:r w:rsidR="0015730B">
        <w:rPr>
          <w:rFonts w:hint="eastAsia"/>
        </w:rPr>
        <w:t>客户端</w:t>
      </w:r>
      <w:r w:rsidR="0015730B">
        <w:t>发送一个请求任务到服务器端，服务器端处理完毕之后，客户端再请求一遍将结果数据拿走，</w:t>
      </w:r>
      <w:r w:rsidR="0015730B">
        <w:rPr>
          <w:rFonts w:hint="eastAsia"/>
        </w:rPr>
        <w:t>注意</w:t>
      </w:r>
      <w:r w:rsidR="0015730B">
        <w:t>，</w:t>
      </w:r>
      <w:r w:rsidR="0015730B">
        <w:rPr>
          <w:rFonts w:hint="eastAsia"/>
        </w:rPr>
        <w:t>这里</w:t>
      </w:r>
      <w:r w:rsidR="0015730B">
        <w:t>是可以循环多次获取结果数据的，</w:t>
      </w:r>
      <w:r w:rsidR="0015730B">
        <w:rPr>
          <w:rFonts w:hint="eastAsia"/>
        </w:rPr>
        <w:t>如此一来就可以</w:t>
      </w:r>
      <w:r w:rsidR="0015730B">
        <w:t>解决结果数据大小的限制。</w:t>
      </w:r>
    </w:p>
    <w:p w14:paraId="01870212" w14:textId="77777777" w:rsidR="005D56F0" w:rsidRDefault="00144B32" w:rsidP="00200BE0">
      <w:r>
        <w:t>但是，</w:t>
      </w:r>
      <w:r>
        <w:rPr>
          <w:rFonts w:hint="eastAsia"/>
        </w:rPr>
        <w:t>客户端</w:t>
      </w:r>
      <w:r>
        <w:t>发送请求任务之后要</w:t>
      </w:r>
      <w:r w:rsidR="00E45938">
        <w:t>，</w:t>
      </w:r>
      <w:r w:rsidR="009C6992">
        <w:t>需要确定服务器端的服务请求已经处理完毕才能进一步发送获取</w:t>
      </w:r>
      <w:r w:rsidR="009C6992">
        <w:rPr>
          <w:rFonts w:hint="eastAsia"/>
        </w:rPr>
        <w:t>数据</w:t>
      </w:r>
      <w:r w:rsidR="009C6992">
        <w:t>的请求</w:t>
      </w:r>
      <w:r w:rsidR="000554B7">
        <w:t>。</w:t>
      </w:r>
      <w:r w:rsidR="000554B7">
        <w:rPr>
          <w:rFonts w:hint="eastAsia"/>
        </w:rPr>
        <w:t>如此</w:t>
      </w:r>
      <w:r w:rsidR="000554B7">
        <w:t>一来，</w:t>
      </w:r>
      <w:r w:rsidR="00DF0D70">
        <w:t>当服务器端的请求处理</w:t>
      </w:r>
      <w:r w:rsidR="00DF0D70">
        <w:rPr>
          <w:rFonts w:hint="eastAsia"/>
        </w:rPr>
        <w:t>比较</w:t>
      </w:r>
      <w:r w:rsidR="00DF0D70">
        <w:t>耗时的时候，</w:t>
      </w:r>
      <w:r w:rsidR="00DF0D70">
        <w:rPr>
          <w:rFonts w:hint="eastAsia"/>
        </w:rPr>
        <w:t>客户端</w:t>
      </w:r>
      <w:r w:rsidR="00DF0D70">
        <w:t>就会一直等待</w:t>
      </w:r>
      <w:r w:rsidR="00DF0D70">
        <w:rPr>
          <w:rFonts w:hint="eastAsia"/>
        </w:rPr>
        <w:t>下去</w:t>
      </w:r>
      <w:r w:rsidR="00DF0D70">
        <w:t>得不到响应，</w:t>
      </w:r>
      <w:r w:rsidR="00DF0D70">
        <w:rPr>
          <w:rFonts w:hint="eastAsia"/>
        </w:rPr>
        <w:t>Web</w:t>
      </w:r>
      <w:r w:rsidR="00DF0D70">
        <w:t>客户端和</w:t>
      </w:r>
      <w:r w:rsidR="00DF0D70">
        <w:t>OGC</w:t>
      </w:r>
      <w:r w:rsidR="00DF0D70">
        <w:t>应用服务器之间的通信方式是基于</w:t>
      </w:r>
      <w:r w:rsidR="00DF0D70">
        <w:rPr>
          <w:rFonts w:hint="eastAsia"/>
        </w:rPr>
        <w:t>Ice</w:t>
      </w:r>
      <w:r w:rsidR="00DF0D70">
        <w:rPr>
          <w:rFonts w:hint="eastAsia"/>
        </w:rPr>
        <w:t>中间件</w:t>
      </w:r>
      <w:r w:rsidR="00DF0D70">
        <w:t>的</w:t>
      </w:r>
      <w:r w:rsidR="00DF0D70">
        <w:rPr>
          <w:rFonts w:hint="eastAsia"/>
        </w:rPr>
        <w:t>TCP</w:t>
      </w:r>
      <w:r w:rsidR="00DF0D70">
        <w:t>进行传输，</w:t>
      </w:r>
      <w:r w:rsidR="00DF0D70">
        <w:rPr>
          <w:rFonts w:hint="eastAsia"/>
        </w:rPr>
        <w:t>客户端</w:t>
      </w:r>
      <w:r w:rsidR="00DF0D70">
        <w:t>长时间得不到响应，</w:t>
      </w:r>
      <w:r w:rsidR="00DF0D70">
        <w:rPr>
          <w:rFonts w:hint="eastAsia"/>
        </w:rPr>
        <w:t>甚至</w:t>
      </w:r>
      <w:r w:rsidR="00DF0D70">
        <w:t>会出现请求超时的情况，</w:t>
      </w:r>
      <w:r w:rsidR="00DF0D70">
        <w:rPr>
          <w:rFonts w:hint="eastAsia"/>
        </w:rPr>
        <w:t>导致</w:t>
      </w:r>
      <w:r w:rsidR="00DF0D70">
        <w:t>连接失效</w:t>
      </w:r>
      <w:r w:rsidR="002349FE">
        <w:t>。</w:t>
      </w:r>
    </w:p>
    <w:p w14:paraId="58FBC5B5" w14:textId="3EFEDE3C" w:rsidR="004850BE" w:rsidRDefault="00B1593F" w:rsidP="00200BE0">
      <w:r>
        <w:t>为了不让客户端的</w:t>
      </w:r>
      <w:r>
        <w:rPr>
          <w:rFonts w:hint="eastAsia"/>
        </w:rPr>
        <w:t>请求</w:t>
      </w:r>
      <w:r>
        <w:t>处于长时间等待状态，我们采取的解决方案是模仿</w:t>
      </w:r>
      <w:r>
        <w:t>http</w:t>
      </w:r>
      <w:r>
        <w:t>协议的</w:t>
      </w:r>
      <w:r>
        <w:t>session</w:t>
      </w:r>
      <w:r>
        <w:t>。</w:t>
      </w:r>
      <w:r w:rsidR="0098577A" w:rsidRPr="0098577A">
        <w:rPr>
          <w:rFonts w:hint="eastAsia"/>
        </w:rPr>
        <w:t>http</w:t>
      </w:r>
      <w:r w:rsidR="0098577A" w:rsidRPr="0098577A">
        <w:rPr>
          <w:rFonts w:hint="eastAsia"/>
        </w:rPr>
        <w:t>是无状态的协议，客户每次读取</w:t>
      </w:r>
      <w:r w:rsidR="0098577A" w:rsidRPr="0098577A">
        <w:rPr>
          <w:rFonts w:hint="eastAsia"/>
        </w:rPr>
        <w:t>web</w:t>
      </w:r>
      <w:r w:rsidR="0098577A" w:rsidRPr="0098577A">
        <w:rPr>
          <w:rFonts w:hint="eastAsia"/>
        </w:rPr>
        <w:t>页面时，服务器都打开新的会话，而且服务器也不会自动维护客户的上下文信息，那么要怎么才能实现会话跟踪呢？</w:t>
      </w:r>
      <w:r w:rsidR="0098577A" w:rsidRPr="0098577A">
        <w:rPr>
          <w:rFonts w:hint="eastAsia"/>
        </w:rPr>
        <w:t>session</w:t>
      </w:r>
      <w:r w:rsidR="0098577A" w:rsidRPr="0098577A">
        <w:rPr>
          <w:rFonts w:hint="eastAsia"/>
        </w:rPr>
        <w:t>就是一种保存上下文信息的机制，它是针对每一个用户的，变量的值保存在服务器端，通过</w:t>
      </w:r>
      <w:r w:rsidR="0098577A" w:rsidRPr="0098577A">
        <w:rPr>
          <w:rFonts w:hint="eastAsia"/>
        </w:rPr>
        <w:t>SessionID</w:t>
      </w:r>
      <w:r w:rsidR="0098577A" w:rsidRPr="0098577A">
        <w:rPr>
          <w:rFonts w:hint="eastAsia"/>
        </w:rPr>
        <w:t>来区分不同的客户</w:t>
      </w:r>
      <w:r w:rsidR="0098577A" w:rsidRPr="0098577A">
        <w:rPr>
          <w:rFonts w:hint="eastAsia"/>
        </w:rPr>
        <w:t>,session</w:t>
      </w:r>
      <w:r w:rsidR="0098577A" w:rsidRPr="0098577A">
        <w:rPr>
          <w:rFonts w:hint="eastAsia"/>
        </w:rPr>
        <w:t>是以</w:t>
      </w:r>
      <w:r w:rsidR="0098577A" w:rsidRPr="0098577A">
        <w:rPr>
          <w:rFonts w:hint="eastAsia"/>
        </w:rPr>
        <w:t>cookie</w:t>
      </w:r>
      <w:r w:rsidR="0098577A" w:rsidRPr="0098577A">
        <w:rPr>
          <w:rFonts w:hint="eastAsia"/>
        </w:rPr>
        <w:t>或</w:t>
      </w:r>
      <w:r w:rsidR="0098577A" w:rsidRPr="0098577A">
        <w:rPr>
          <w:rFonts w:hint="eastAsia"/>
        </w:rPr>
        <w:t>URL</w:t>
      </w:r>
      <w:r w:rsidR="0098577A" w:rsidRPr="0098577A">
        <w:rPr>
          <w:rFonts w:hint="eastAsia"/>
        </w:rPr>
        <w:t>重写为基础的，默认使用</w:t>
      </w:r>
      <w:r w:rsidR="0098577A" w:rsidRPr="0098577A">
        <w:rPr>
          <w:rFonts w:hint="eastAsia"/>
        </w:rPr>
        <w:t>cookie</w:t>
      </w:r>
      <w:r w:rsidR="0098577A" w:rsidRPr="0098577A">
        <w:rPr>
          <w:rFonts w:hint="eastAsia"/>
        </w:rPr>
        <w:t>来实现，系统会创造一个名为</w:t>
      </w:r>
      <w:r w:rsidR="0098577A" w:rsidRPr="0098577A">
        <w:rPr>
          <w:rFonts w:hint="eastAsia"/>
        </w:rPr>
        <w:t>JSESSIONID</w:t>
      </w:r>
      <w:r w:rsidR="0098577A" w:rsidRPr="0098577A">
        <w:rPr>
          <w:rFonts w:hint="eastAsia"/>
        </w:rPr>
        <w:t>的输出返回给客户端</w:t>
      </w:r>
      <w:r w:rsidR="0098577A" w:rsidRPr="0098577A">
        <w:rPr>
          <w:rFonts w:hint="eastAsia"/>
        </w:rPr>
        <w:t>Cookie</w:t>
      </w:r>
      <w:r w:rsidR="0098577A" w:rsidRPr="0098577A">
        <w:rPr>
          <w:rFonts w:hint="eastAsia"/>
        </w:rPr>
        <w:t>保存。</w:t>
      </w:r>
      <w:r w:rsidR="00F1796C">
        <w:t>我们</w:t>
      </w:r>
      <w:r w:rsidR="00F1796C">
        <w:rPr>
          <w:rFonts w:hint="eastAsia"/>
        </w:rPr>
        <w:t>服务</w:t>
      </w:r>
      <w:r w:rsidR="00F1796C">
        <w:t>的</w:t>
      </w:r>
      <w:r w:rsidR="00F1796C">
        <w:t>Web</w:t>
      </w:r>
      <w:r w:rsidR="00F1796C">
        <w:t>客户端和</w:t>
      </w:r>
      <w:r w:rsidR="00F1796C">
        <w:rPr>
          <w:rFonts w:hint="eastAsia"/>
        </w:rPr>
        <w:t>OGC</w:t>
      </w:r>
      <w:r w:rsidR="00F1796C">
        <w:t>应用服务器之间</w:t>
      </w:r>
      <w:r w:rsidR="009F52A1">
        <w:t>的通信也是无</w:t>
      </w:r>
      <w:r w:rsidR="009F52A1">
        <w:lastRenderedPageBreak/>
        <w:t>状态的，</w:t>
      </w:r>
      <w:r w:rsidR="00F72E13">
        <w:rPr>
          <w:rFonts w:hint="eastAsia"/>
        </w:rPr>
        <w:t>为了</w:t>
      </w:r>
      <w:r w:rsidR="00F72E13">
        <w:t>维护客户端和服务器端一次服务请求的状态，</w:t>
      </w:r>
      <w:r w:rsidR="00F72E13">
        <w:rPr>
          <w:rFonts w:hint="eastAsia"/>
        </w:rPr>
        <w:t>我们</w:t>
      </w:r>
      <w:r w:rsidR="00F72E13">
        <w:t>用类似于</w:t>
      </w:r>
      <w:r w:rsidR="00F72E13">
        <w:t>session</w:t>
      </w:r>
      <w:r w:rsidR="00F72E13">
        <w:t>功能的</w:t>
      </w:r>
      <w:r w:rsidR="00F72E13">
        <w:t>uuid</w:t>
      </w:r>
      <w:r w:rsidR="00F72E13">
        <w:t>来唯一标识某一次服务请求的</w:t>
      </w:r>
      <w:r w:rsidR="00F72E13">
        <w:rPr>
          <w:rFonts w:hint="eastAsia"/>
        </w:rPr>
        <w:t>全过程</w:t>
      </w:r>
      <w:r w:rsidR="00F72E13">
        <w:t>，</w:t>
      </w:r>
      <w:r w:rsidR="0087622E">
        <w:rPr>
          <w:rFonts w:hint="eastAsia"/>
        </w:rPr>
        <w:t>我们将</w:t>
      </w:r>
      <w:r w:rsidR="00DC7442">
        <w:t>客户端</w:t>
      </w:r>
      <w:r w:rsidR="0087622E">
        <w:t>原本一次的服务请求分解成三次会话过程：</w:t>
      </w:r>
      <w:r w:rsidR="0087622E">
        <w:t>1</w:t>
      </w:r>
      <w:r w:rsidR="0087622E">
        <w:t>）</w:t>
      </w:r>
      <w:r w:rsidR="0087622E">
        <w:rPr>
          <w:rFonts w:hint="eastAsia"/>
        </w:rPr>
        <w:t>客户度</w:t>
      </w:r>
      <w:r w:rsidR="0087622E">
        <w:t>发送请求任务</w:t>
      </w:r>
      <w:r w:rsidR="00AD6E2C">
        <w:t>，</w:t>
      </w:r>
      <w:r w:rsidR="00AD6E2C">
        <w:rPr>
          <w:rFonts w:hint="eastAsia"/>
        </w:rPr>
        <w:t>应用</w:t>
      </w:r>
      <w:r w:rsidR="00AD6E2C">
        <w:t>服务器端生成此次请求任务的唯一</w:t>
      </w:r>
      <w:r w:rsidR="00AD6E2C">
        <w:rPr>
          <w:rFonts w:hint="eastAsia"/>
        </w:rPr>
        <w:t>标识</w:t>
      </w:r>
      <w:r w:rsidR="00AD6E2C">
        <w:t>uuid</w:t>
      </w:r>
      <w:r w:rsidR="00AD6E2C">
        <w:t>返回给客户端。</w:t>
      </w:r>
      <w:r w:rsidR="00AD6E2C">
        <w:t>2</w:t>
      </w:r>
      <w:r w:rsidR="00AD6E2C">
        <w:t>）</w:t>
      </w:r>
      <w:r w:rsidR="00AD6E2C">
        <w:rPr>
          <w:rFonts w:hint="eastAsia"/>
        </w:rPr>
        <w:t>客户端</w:t>
      </w:r>
      <w:r w:rsidR="00AD6E2C">
        <w:t>根据</w:t>
      </w:r>
      <w:r w:rsidR="00AD6E2C">
        <w:t>uuid</w:t>
      </w:r>
      <w:r w:rsidR="000B7B09">
        <w:rPr>
          <w:rFonts w:hint="eastAsia"/>
        </w:rPr>
        <w:t>向</w:t>
      </w:r>
      <w:r w:rsidR="000B7B09">
        <w:t>应用服务器</w:t>
      </w:r>
      <w:r w:rsidR="00AD6E2C">
        <w:t>查询</w:t>
      </w:r>
      <w:r w:rsidR="00472CF5">
        <w:t>请求任务的</w:t>
      </w:r>
      <w:r w:rsidR="00C8163F">
        <w:t>准备</w:t>
      </w:r>
      <w:r w:rsidR="00472CF5">
        <w:t>状态</w:t>
      </w:r>
      <w:r w:rsidR="00397BC1">
        <w:t>。如果请求任务准备完成，</w:t>
      </w:r>
      <w:r w:rsidR="00397BC1">
        <w:rPr>
          <w:rFonts w:hint="eastAsia"/>
        </w:rPr>
        <w:t>则</w:t>
      </w:r>
      <w:r w:rsidR="00397BC1">
        <w:t>进入第三</w:t>
      </w:r>
      <w:r w:rsidR="00397BC1">
        <w:rPr>
          <w:rFonts w:hint="eastAsia"/>
        </w:rPr>
        <w:t>步</w:t>
      </w:r>
      <w:r w:rsidR="00397BC1">
        <w:t>，</w:t>
      </w:r>
      <w:r w:rsidR="00397BC1">
        <w:rPr>
          <w:rFonts w:hint="eastAsia"/>
        </w:rPr>
        <w:t>否则</w:t>
      </w:r>
      <w:r w:rsidR="00397BC1">
        <w:t>返回第二步。</w:t>
      </w:r>
      <w:r w:rsidR="00397BC1">
        <w:t>3</w:t>
      </w:r>
      <w:r w:rsidR="00397BC1">
        <w:t>）</w:t>
      </w:r>
      <w:r w:rsidR="00397BC1">
        <w:rPr>
          <w:rFonts w:hint="eastAsia"/>
        </w:rPr>
        <w:t>当</w:t>
      </w:r>
      <w:r w:rsidR="00397BC1">
        <w:t>服务器端的请求任务完成，</w:t>
      </w:r>
      <w:r w:rsidR="00397BC1">
        <w:rPr>
          <w:rFonts w:hint="eastAsia"/>
        </w:rPr>
        <w:t>结果</w:t>
      </w:r>
      <w:r w:rsidR="00397BC1">
        <w:t>数据已经</w:t>
      </w:r>
      <w:r w:rsidR="00397BC1">
        <w:rPr>
          <w:rFonts w:hint="eastAsia"/>
        </w:rPr>
        <w:t>准备好</w:t>
      </w:r>
      <w:r w:rsidR="00397BC1">
        <w:t>，</w:t>
      </w:r>
      <w:r w:rsidR="00397BC1">
        <w:rPr>
          <w:rFonts w:hint="eastAsia"/>
        </w:rPr>
        <w:t>则</w:t>
      </w:r>
      <w:r w:rsidR="00397BC1">
        <w:t>客户端</w:t>
      </w:r>
      <w:r w:rsidR="0018611E">
        <w:t>根据</w:t>
      </w:r>
      <w:r w:rsidR="0018611E">
        <w:t>uuid</w:t>
      </w:r>
      <w:r w:rsidR="0018611E">
        <w:rPr>
          <w:rFonts w:hint="eastAsia"/>
        </w:rPr>
        <w:t>向</w:t>
      </w:r>
      <w:r w:rsidR="0018611E">
        <w:t>服务器端获取结果数据。</w:t>
      </w:r>
      <w:r w:rsidR="001E4EC6">
        <w:t>根据服务请求的三次会话的过程，</w:t>
      </w:r>
      <w:r w:rsidR="005E6E2A">
        <w:t>设计的服务类图</w:t>
      </w:r>
      <w:r w:rsidR="005E6E2A">
        <w:rPr>
          <w:rFonts w:hint="eastAsia"/>
        </w:rPr>
        <w:t>如</w:t>
      </w:r>
      <w:r w:rsidR="005E6E2A">
        <w:t>下</w:t>
      </w:r>
      <w:r w:rsidR="005E6E2A" w:rsidRPr="00100DFF">
        <w:rPr>
          <w:color w:val="FF0000"/>
        </w:rPr>
        <w:t>3.</w:t>
      </w:r>
      <w:r w:rsidR="005E6E2A" w:rsidRPr="00100DFF">
        <w:rPr>
          <w:rFonts w:hint="eastAsia"/>
          <w:color w:val="FF0000"/>
        </w:rPr>
        <w:t>x</w:t>
      </w:r>
      <w:r w:rsidR="005E6E2A">
        <w:t>:</w:t>
      </w:r>
    </w:p>
    <w:p w14:paraId="24689401" w14:textId="009E5BE1" w:rsidR="00BE6D5D" w:rsidRDefault="00ED2D5F" w:rsidP="00DB540E">
      <w:r>
        <w:t>如类图所示，</w:t>
      </w:r>
      <w:r w:rsidR="005F50AA">
        <w:t>每种服务都</w:t>
      </w:r>
      <w:r w:rsidR="005F50AA">
        <w:rPr>
          <w:rFonts w:hint="eastAsia"/>
        </w:rPr>
        <w:t>继承</w:t>
      </w:r>
      <w:r w:rsidR="005F50AA">
        <w:t>了公共接口</w:t>
      </w:r>
      <w:r w:rsidR="005F50AA">
        <w:t>DataOperation</w:t>
      </w:r>
      <w:r w:rsidR="005F50AA">
        <w:t>，</w:t>
      </w:r>
      <w:r w:rsidR="005F50AA">
        <w:rPr>
          <w:rFonts w:hint="eastAsia"/>
        </w:rPr>
        <w:t>该</w:t>
      </w:r>
      <w:r w:rsidR="005F50AA">
        <w:t>接口提供了两种公共函数，</w:t>
      </w:r>
      <w:r w:rsidR="005F50AA">
        <w:t>CheckState</w:t>
      </w:r>
      <w:r w:rsidR="005F50AA">
        <w:t>和</w:t>
      </w:r>
      <w:r w:rsidR="005F50AA">
        <w:t>ReadData</w:t>
      </w:r>
      <w:r w:rsidR="005F50AA">
        <w:t>，</w:t>
      </w:r>
      <w:r w:rsidR="005F50AA">
        <w:rPr>
          <w:rFonts w:hint="eastAsia"/>
        </w:rPr>
        <w:t>分别</w:t>
      </w:r>
      <w:r w:rsidR="005F50AA">
        <w:t>用来检查</w:t>
      </w:r>
      <w:r w:rsidR="005F50AA">
        <w:rPr>
          <w:rFonts w:hint="eastAsia"/>
        </w:rPr>
        <w:t>应用</w:t>
      </w:r>
      <w:r w:rsidR="005F50AA">
        <w:t>服务器端</w:t>
      </w:r>
      <w:r w:rsidR="00DA56D0">
        <w:rPr>
          <w:rFonts w:hint="eastAsia"/>
        </w:rPr>
        <w:t>服务请求</w:t>
      </w:r>
      <w:r w:rsidR="00DA56D0">
        <w:t>的准备状态和从应用服务器端读取请求结果数据。</w:t>
      </w:r>
      <w:r w:rsidR="00100DFF">
        <w:t>用</w:t>
      </w:r>
      <w:r w:rsidR="00100DFF">
        <w:t>WMTS</w:t>
      </w:r>
      <w:r w:rsidR="00100DFF">
        <w:t>服务的</w:t>
      </w:r>
      <w:r w:rsidR="00100DFF">
        <w:t>GetMap</w:t>
      </w:r>
      <w:r w:rsidR="00100DFF">
        <w:t>操作来举例，</w:t>
      </w:r>
      <w:r w:rsidR="0052731A">
        <w:rPr>
          <w:rFonts w:hint="eastAsia"/>
        </w:rPr>
        <w:t>流程图</w:t>
      </w:r>
      <w:r w:rsidR="0052731A">
        <w:t>如下：</w:t>
      </w:r>
      <w:r w:rsidR="0052731A" w:rsidRPr="008E5CAB">
        <w:rPr>
          <w:color w:val="FF0000"/>
        </w:rPr>
        <w:t>3.</w:t>
      </w:r>
      <w:r w:rsidR="0052731A" w:rsidRPr="008E5CAB">
        <w:rPr>
          <w:rFonts w:hint="eastAsia"/>
          <w:color w:val="FF0000"/>
        </w:rPr>
        <w:t>x</w:t>
      </w:r>
      <w:r w:rsidR="0052731A">
        <w:t>：</w:t>
      </w:r>
    </w:p>
    <w:p w14:paraId="56376B61" w14:textId="77777777" w:rsidR="00100DFF" w:rsidRDefault="00100DFF" w:rsidP="00DB540E"/>
    <w:p w14:paraId="271F3B43" w14:textId="01FCEAAA" w:rsidR="00100DFF" w:rsidRDefault="00DC7442" w:rsidP="00DB540E">
      <w:r>
        <w:rPr>
          <w:rFonts w:hint="eastAsia"/>
        </w:rPr>
        <w:t>上述</w:t>
      </w:r>
      <w:r>
        <w:t>的网络框架模型是从客户端的</w:t>
      </w:r>
      <w:r>
        <w:rPr>
          <w:rFonts w:hint="eastAsia"/>
        </w:rPr>
        <w:t>流程</w:t>
      </w:r>
      <w:r>
        <w:t>来</w:t>
      </w:r>
      <w:r>
        <w:rPr>
          <w:rFonts w:hint="eastAsia"/>
        </w:rPr>
        <w:t>分析</w:t>
      </w:r>
      <w:r>
        <w:t>，</w:t>
      </w:r>
      <w:r>
        <w:rPr>
          <w:rFonts w:hint="eastAsia"/>
        </w:rPr>
        <w:t>而</w:t>
      </w:r>
      <w:r>
        <w:t>从</w:t>
      </w:r>
      <w:r>
        <w:t>OGC</w:t>
      </w:r>
      <w:r>
        <w:t>应用服务器的角度分析</w:t>
      </w:r>
      <w:r>
        <w:rPr>
          <w:rFonts w:hint="eastAsia"/>
        </w:rPr>
        <w:t>来看</w:t>
      </w:r>
      <w:r>
        <w:t>。</w:t>
      </w:r>
      <w:r w:rsidR="001849B1">
        <w:t>应用服务器端接收</w:t>
      </w:r>
      <w:r w:rsidR="001A02DD">
        <w:t>Web</w:t>
      </w:r>
      <w:r w:rsidR="00DE2E0D">
        <w:t>客户端发过来的服务请求之后，</w:t>
      </w:r>
      <w:r w:rsidR="005B7587">
        <w:t>生成一个请求任务，任务</w:t>
      </w:r>
      <w:r w:rsidR="004F7F10">
        <w:t>中包含任务的唯一标识符</w:t>
      </w:r>
      <w:r w:rsidR="004F7F10">
        <w:t>uuid</w:t>
      </w:r>
      <w:r w:rsidR="004F7F10">
        <w:t>，</w:t>
      </w:r>
      <w:r w:rsidR="004F7F10">
        <w:rPr>
          <w:rFonts w:hint="eastAsia"/>
        </w:rPr>
        <w:t>请求类型</w:t>
      </w:r>
      <w:r w:rsidR="004F7F10">
        <w:t>，</w:t>
      </w:r>
      <w:r w:rsidR="004F7F10">
        <w:rPr>
          <w:rFonts w:hint="eastAsia"/>
        </w:rPr>
        <w:t>请求</w:t>
      </w:r>
      <w:r w:rsidR="004F7F10">
        <w:t>参数，请求状态，</w:t>
      </w:r>
      <w:r w:rsidR="005B7587">
        <w:rPr>
          <w:rFonts w:hint="eastAsia"/>
        </w:rPr>
        <w:t>并</w:t>
      </w:r>
      <w:r w:rsidR="005B7587">
        <w:t>将任务放入任务队列</w:t>
      </w:r>
      <w:r w:rsidR="005B7587">
        <w:rPr>
          <w:rFonts w:hint="eastAsia"/>
        </w:rPr>
        <w:t>之中</w:t>
      </w:r>
      <w:r w:rsidR="004F7F10">
        <w:t>，然后将任务的</w:t>
      </w:r>
      <w:r w:rsidR="004F7F10">
        <w:t>uuid</w:t>
      </w:r>
      <w:r w:rsidR="004F7F10">
        <w:t>返回给客户端。</w:t>
      </w:r>
      <w:r w:rsidR="00104B2A">
        <w:rPr>
          <w:rFonts w:hint="eastAsia"/>
        </w:rPr>
        <w:t>服务器</w:t>
      </w:r>
      <w:r w:rsidR="00104B2A">
        <w:t>端</w:t>
      </w:r>
      <w:r w:rsidR="00A95F52">
        <w:rPr>
          <w:rFonts w:hint="eastAsia"/>
        </w:rPr>
        <w:t>有一个</w:t>
      </w:r>
      <w:r w:rsidR="00A95F52">
        <w:t>处理任务用的</w:t>
      </w:r>
      <w:r w:rsidR="00A95F52">
        <w:rPr>
          <w:rFonts w:hint="eastAsia"/>
        </w:rPr>
        <w:t>线程池</w:t>
      </w:r>
      <w:r w:rsidR="00DE36B7">
        <w:t>，</w:t>
      </w:r>
      <w:r w:rsidR="00DE36B7">
        <w:rPr>
          <w:rFonts w:hint="eastAsia"/>
        </w:rPr>
        <w:t>线程池</w:t>
      </w:r>
      <w:r w:rsidR="00DE36B7">
        <w:t>中</w:t>
      </w:r>
      <w:r w:rsidR="004632B7">
        <w:t>线程已竞争的方式从任务队列中</w:t>
      </w:r>
      <w:r w:rsidR="00E55A0D">
        <w:t>获取任务并执行</w:t>
      </w:r>
      <w:r w:rsidR="00BD4DA0">
        <w:t>；</w:t>
      </w:r>
      <w:r w:rsidR="00BD4DA0">
        <w:rPr>
          <w:rFonts w:hint="eastAsia"/>
        </w:rPr>
        <w:t>线程</w:t>
      </w:r>
      <w:r w:rsidR="00BD4DA0">
        <w:t>拿到</w:t>
      </w:r>
      <w:r w:rsidR="00BD4DA0">
        <w:rPr>
          <w:rFonts w:hint="eastAsia"/>
        </w:rPr>
        <w:t>一个</w:t>
      </w:r>
      <w:r w:rsidR="00BD4DA0">
        <w:t>任务执行完毕之后将结果数据放入结果队列之中，</w:t>
      </w:r>
      <w:r w:rsidR="00BD4DA0">
        <w:rPr>
          <w:rFonts w:hint="eastAsia"/>
        </w:rPr>
        <w:t>并将</w:t>
      </w:r>
      <w:r w:rsidR="00BD4DA0">
        <w:t>该任务的</w:t>
      </w:r>
      <w:r w:rsidR="00BD4DA0">
        <w:rPr>
          <w:rFonts w:hint="eastAsia"/>
        </w:rPr>
        <w:t>状态</w:t>
      </w:r>
      <w:r w:rsidR="00BD4DA0">
        <w:t>设置成可读状态。</w:t>
      </w:r>
      <w:r w:rsidR="00AB04A0">
        <w:rPr>
          <w:rFonts w:hint="eastAsia"/>
        </w:rPr>
        <w:t>待到</w:t>
      </w:r>
      <w:r w:rsidR="00AB04A0">
        <w:t>客户端将结果队列中此次任务的结果数据全部获取完毕之后，服务器端线程</w:t>
      </w:r>
      <w:r w:rsidR="00AB04A0">
        <w:rPr>
          <w:rFonts w:hint="eastAsia"/>
        </w:rPr>
        <w:t>将</w:t>
      </w:r>
      <w:r w:rsidR="00AB04A0">
        <w:t>此次的结果数据删除（</w:t>
      </w:r>
      <w:r w:rsidR="00AB04A0">
        <w:rPr>
          <w:rFonts w:hint="eastAsia"/>
        </w:rPr>
        <w:t>至于缓存</w:t>
      </w:r>
      <w:r w:rsidR="00AB04A0">
        <w:t>策略，</w:t>
      </w:r>
      <w:r w:rsidR="00AB04A0">
        <w:rPr>
          <w:rFonts w:hint="eastAsia"/>
        </w:rPr>
        <w:t>会在</w:t>
      </w:r>
      <w:r w:rsidR="00AB04A0">
        <w:t>第五章详述）。</w:t>
      </w:r>
      <w:r w:rsidR="00F46F90">
        <w:t>服务器端的流程图如下</w:t>
      </w:r>
      <w:r w:rsidR="00F46F90" w:rsidRPr="00A81F7B">
        <w:rPr>
          <w:color w:val="FF0000"/>
        </w:rPr>
        <w:t>3.</w:t>
      </w:r>
      <w:r w:rsidR="00F46F90" w:rsidRPr="00A81F7B">
        <w:rPr>
          <w:rFonts w:hint="eastAsia"/>
          <w:color w:val="FF0000"/>
        </w:rPr>
        <w:t>x</w:t>
      </w:r>
      <w:r w:rsidR="00F46F90">
        <w:t>：</w:t>
      </w:r>
    </w:p>
    <w:p w14:paraId="107B97BD" w14:textId="77777777" w:rsidR="00F90316" w:rsidRDefault="00F90316" w:rsidP="00DB540E"/>
    <w:p w14:paraId="5BAFCFB3" w14:textId="5FB9B496" w:rsidR="0052731A" w:rsidRPr="004F4103" w:rsidRDefault="00F7170A" w:rsidP="00F324ED">
      <w:r>
        <w:t>以上的</w:t>
      </w:r>
      <w:r>
        <w:rPr>
          <w:rFonts w:hint="eastAsia"/>
        </w:rPr>
        <w:t>基于</w:t>
      </w:r>
      <w:r>
        <w:t>线程池的同步会话模型</w:t>
      </w:r>
      <w:r w:rsidR="006E3DFF">
        <w:t>适用于各种服务场景，</w:t>
      </w:r>
      <w:r w:rsidR="00D066D9">
        <w:t>结果数据无论多大，</w:t>
      </w:r>
      <w:r w:rsidR="00D066D9">
        <w:rPr>
          <w:rFonts w:hint="eastAsia"/>
        </w:rPr>
        <w:t>分多次</w:t>
      </w:r>
      <w:r w:rsidR="00D066D9">
        <w:t>就可以读取完毕</w:t>
      </w:r>
      <w:r w:rsidR="00FB2D15">
        <w:t>。</w:t>
      </w:r>
      <w:r w:rsidR="00FB2D15">
        <w:rPr>
          <w:rFonts w:hint="eastAsia"/>
        </w:rPr>
        <w:t>但是</w:t>
      </w:r>
      <w:r w:rsidR="00FB2D15">
        <w:t>同样有着一个缺点：</w:t>
      </w:r>
      <w:r w:rsidR="00F430C1">
        <w:t>Web</w:t>
      </w:r>
      <w:r w:rsidR="00F430C1">
        <w:t>客户端频繁得去</w:t>
      </w:r>
      <w:r w:rsidR="00F430C1">
        <w:rPr>
          <w:rFonts w:hint="eastAsia"/>
        </w:rPr>
        <w:t>轮询应用</w:t>
      </w:r>
      <w:r w:rsidR="00F430C1">
        <w:t>服务器端的服务请求状态，</w:t>
      </w:r>
      <w:r w:rsidR="00F430C1">
        <w:rPr>
          <w:rFonts w:hint="eastAsia"/>
        </w:rPr>
        <w:t>这样</w:t>
      </w:r>
      <w:r w:rsidR="00F430C1">
        <w:t>的轮询操作也浪费了带宽</w:t>
      </w:r>
      <w:r w:rsidR="00D5040D">
        <w:rPr>
          <w:rFonts w:hint="eastAsia"/>
        </w:rPr>
        <w:t>和</w:t>
      </w:r>
      <w:r w:rsidR="00D5040D">
        <w:t>连接资源。</w:t>
      </w:r>
      <w:r w:rsidR="00B36D98">
        <w:t>对于</w:t>
      </w:r>
      <w:r w:rsidR="00B36D98">
        <w:t>Web</w:t>
      </w:r>
      <w:r w:rsidR="00B36D98">
        <w:t>客户端来说，</w:t>
      </w:r>
      <w:r w:rsidR="00B36D98">
        <w:rPr>
          <w:rFonts w:hint="eastAsia"/>
        </w:rPr>
        <w:t>需要</w:t>
      </w:r>
      <w:r w:rsidR="00B36D98">
        <w:t>不断得去调用</w:t>
      </w:r>
      <w:r w:rsidR="00B36D98">
        <w:t>CheckState</w:t>
      </w:r>
      <w:r w:rsidR="00B36D98">
        <w:rPr>
          <w:rFonts w:hint="eastAsia"/>
        </w:rPr>
        <w:t>方法</w:t>
      </w:r>
      <w:r w:rsidR="00B36D98">
        <w:t>去</w:t>
      </w:r>
      <w:r w:rsidR="00B36D98">
        <w:rPr>
          <w:rFonts w:hint="eastAsia"/>
        </w:rPr>
        <w:t>查询</w:t>
      </w:r>
      <w:r w:rsidR="00B36D98">
        <w:t>服务器端</w:t>
      </w:r>
      <w:r w:rsidR="00B36D98">
        <w:rPr>
          <w:rFonts w:hint="eastAsia"/>
        </w:rPr>
        <w:t>状态</w:t>
      </w:r>
      <w:r w:rsidR="00B36D98">
        <w:t>，</w:t>
      </w:r>
      <w:r w:rsidR="00BC581E">
        <w:t>占用客户端的</w:t>
      </w:r>
      <w:r w:rsidR="00BC581E">
        <w:t>cpu</w:t>
      </w:r>
      <w:r w:rsidR="00BC581E">
        <w:t>资源，</w:t>
      </w:r>
      <w:r w:rsidR="00BC581E">
        <w:rPr>
          <w:rFonts w:hint="eastAsia"/>
        </w:rPr>
        <w:t>无法</w:t>
      </w:r>
      <w:r w:rsidR="00BC581E">
        <w:t>处理其他任务，</w:t>
      </w:r>
      <w:r w:rsidR="00BC581E">
        <w:rPr>
          <w:rFonts w:hint="eastAsia"/>
        </w:rPr>
        <w:t>不利于</w:t>
      </w:r>
      <w:r w:rsidR="00BC581E">
        <w:t>Web</w:t>
      </w:r>
      <w:r w:rsidR="00BC581E">
        <w:t>客户端的并发性；</w:t>
      </w:r>
      <w:r w:rsidR="00BC581E">
        <w:rPr>
          <w:rFonts w:hint="eastAsia"/>
        </w:rPr>
        <w:t>对于</w:t>
      </w:r>
      <w:r w:rsidR="00BC581E">
        <w:t>OGC</w:t>
      </w:r>
      <w:r w:rsidR="00BC581E">
        <w:rPr>
          <w:rFonts w:hint="eastAsia"/>
        </w:rPr>
        <w:t>应用</w:t>
      </w:r>
      <w:r w:rsidR="00BC581E">
        <w:t>服务器</w:t>
      </w:r>
      <w:r w:rsidR="00BC581E">
        <w:rPr>
          <w:rFonts w:hint="eastAsia"/>
        </w:rPr>
        <w:t>端</w:t>
      </w:r>
      <w:r w:rsidR="00BC581E">
        <w:t>来说，</w:t>
      </w:r>
      <w:r w:rsidR="00BC581E">
        <w:rPr>
          <w:rFonts w:hint="eastAsia"/>
        </w:rPr>
        <w:t>Web</w:t>
      </w:r>
      <w:r w:rsidR="00BC581E">
        <w:t>客户端的每次</w:t>
      </w:r>
      <w:r w:rsidR="00BC581E">
        <w:t>CheckState</w:t>
      </w:r>
      <w:r w:rsidR="00BC581E">
        <w:t>请求，</w:t>
      </w:r>
      <w:r w:rsidR="00BC581E">
        <w:rPr>
          <w:rFonts w:hint="eastAsia"/>
        </w:rPr>
        <w:t>服务器</w:t>
      </w:r>
      <w:r w:rsidR="00BC581E">
        <w:t>端也都要做出相应地</w:t>
      </w:r>
      <w:r w:rsidR="00BC581E">
        <w:rPr>
          <w:rFonts w:hint="eastAsia"/>
        </w:rPr>
        <w:t>响应</w:t>
      </w:r>
      <w:r w:rsidR="00BC581E">
        <w:t>，</w:t>
      </w:r>
      <w:r w:rsidR="00D978CA">
        <w:t>Ice</w:t>
      </w:r>
      <w:r w:rsidR="00D978CA">
        <w:t>运行时的</w:t>
      </w:r>
      <w:r w:rsidR="00D978CA">
        <w:rPr>
          <w:rFonts w:hint="eastAsia"/>
        </w:rPr>
        <w:t>派发</w:t>
      </w:r>
      <w:r w:rsidR="00D978CA">
        <w:t>线程接收到查询请求，会从</w:t>
      </w:r>
      <w:r w:rsidR="00D978CA">
        <w:rPr>
          <w:rFonts w:hint="eastAsia"/>
        </w:rPr>
        <w:t>任务</w:t>
      </w:r>
      <w:r w:rsidR="00D978CA">
        <w:t>队列中获取此次任务的状态信息，</w:t>
      </w:r>
      <w:r w:rsidR="00D978CA">
        <w:rPr>
          <w:rFonts w:hint="eastAsia"/>
        </w:rPr>
        <w:t>并返回</w:t>
      </w:r>
      <w:r w:rsidR="00D978CA">
        <w:t>给</w:t>
      </w:r>
      <w:r w:rsidR="00D978CA">
        <w:rPr>
          <w:rFonts w:hint="eastAsia"/>
        </w:rPr>
        <w:t>Web</w:t>
      </w:r>
      <w:r w:rsidR="00D978CA">
        <w:t>客户端。</w:t>
      </w:r>
      <w:r w:rsidR="00D978CA">
        <w:rPr>
          <w:rFonts w:hint="eastAsia"/>
        </w:rPr>
        <w:t>这一</w:t>
      </w:r>
      <w:r w:rsidR="00D978CA">
        <w:t>过程不仅占用应用服务器的</w:t>
      </w:r>
      <w:r w:rsidR="00D978CA">
        <w:t>cpu</w:t>
      </w:r>
      <w:r w:rsidR="00D978CA">
        <w:t>资源，</w:t>
      </w:r>
      <w:r w:rsidR="00D978CA">
        <w:rPr>
          <w:rFonts w:hint="eastAsia"/>
        </w:rPr>
        <w:t>同时</w:t>
      </w:r>
      <w:r w:rsidR="00D978CA">
        <w:t>也占用了派发线程的资源</w:t>
      </w:r>
      <w:r w:rsidR="005737A2">
        <w:t>，</w:t>
      </w:r>
      <w:r w:rsidR="005737A2">
        <w:rPr>
          <w:rFonts w:hint="eastAsia"/>
        </w:rPr>
        <w:t>如果</w:t>
      </w:r>
      <w:r w:rsidR="005737A2">
        <w:t>大量</w:t>
      </w:r>
      <w:r w:rsidR="005737A2">
        <w:t>Web</w:t>
      </w:r>
      <w:r w:rsidR="005737A2">
        <w:t>客户端进行并发的轮询请求，</w:t>
      </w:r>
      <w:r w:rsidR="005737A2">
        <w:rPr>
          <w:rFonts w:hint="eastAsia"/>
        </w:rPr>
        <w:t>派发</w:t>
      </w:r>
      <w:r w:rsidR="005737A2">
        <w:t>线程可能会被这些轮询请求占满，</w:t>
      </w:r>
      <w:r w:rsidR="005737A2">
        <w:rPr>
          <w:rFonts w:hint="eastAsia"/>
        </w:rPr>
        <w:t>从而</w:t>
      </w:r>
      <w:r w:rsidR="005737A2">
        <w:t>无法为新的</w:t>
      </w:r>
      <w:r w:rsidR="005737A2">
        <w:rPr>
          <w:rFonts w:hint="eastAsia"/>
        </w:rPr>
        <w:t>Web</w:t>
      </w:r>
      <w:r w:rsidR="005737A2">
        <w:t>客户端的任务请求进行服务</w:t>
      </w:r>
      <w:r w:rsidR="00D67BDB">
        <w:t>，</w:t>
      </w:r>
      <w:r w:rsidR="00D67BDB">
        <w:rPr>
          <w:rFonts w:hint="eastAsia"/>
        </w:rPr>
        <w:t>限制</w:t>
      </w:r>
      <w:r w:rsidR="00D67BDB">
        <w:t>了整体服务</w:t>
      </w:r>
      <w:r w:rsidR="00D67BDB">
        <w:rPr>
          <w:rFonts w:hint="eastAsia"/>
        </w:rPr>
        <w:t>框架</w:t>
      </w:r>
      <w:r w:rsidR="00D67BDB">
        <w:t>的并发性。</w:t>
      </w:r>
    </w:p>
    <w:p w14:paraId="5399642C" w14:textId="1759E637" w:rsidR="00550EC3" w:rsidRDefault="004F4103" w:rsidP="0099765E">
      <w:pPr>
        <w:pStyle w:val="3"/>
      </w:pPr>
      <w:r>
        <w:t>基于线程池的异步会话模型</w:t>
      </w:r>
    </w:p>
    <w:p w14:paraId="197DADDF" w14:textId="4743D8C4" w:rsidR="004F4103" w:rsidRDefault="00777860" w:rsidP="000A2434">
      <w:r>
        <w:t>在设计模式中有一条设计原则</w:t>
      </w:r>
      <w:r>
        <w:rPr>
          <w:rFonts w:hint="eastAsia"/>
        </w:rPr>
        <w:t>叫做好莱坞</w:t>
      </w:r>
      <w:r>
        <w:t>原则</w:t>
      </w:r>
      <w:r>
        <w:t>——“</w:t>
      </w:r>
      <w:r>
        <w:rPr>
          <w:rFonts w:hint="eastAsia"/>
        </w:rPr>
        <w:t>不要</w:t>
      </w:r>
      <w:r>
        <w:t>打电话给我，我会主动</w:t>
      </w:r>
      <w:r>
        <w:lastRenderedPageBreak/>
        <w:t>给你打电话</w:t>
      </w:r>
      <w:r>
        <w:t>”</w:t>
      </w:r>
      <w:r>
        <w:t>。</w:t>
      </w:r>
      <w:r w:rsidR="00113A64">
        <w:t>根据</w:t>
      </w:r>
      <w:r w:rsidR="004D3CE8">
        <w:t>好莱坞原则，我们</w:t>
      </w:r>
      <w:r w:rsidR="00B73E83">
        <w:t>基于</w:t>
      </w:r>
      <w:r w:rsidR="00B73E83">
        <w:t>Ice</w:t>
      </w:r>
      <w:r w:rsidR="00B73E83">
        <w:t>的异步</w:t>
      </w:r>
      <w:r w:rsidR="00B73E83">
        <w:rPr>
          <w:rFonts w:hint="eastAsia"/>
        </w:rPr>
        <w:t>编程</w:t>
      </w:r>
      <w:r w:rsidR="00B73E83">
        <w:t>模型</w:t>
      </w:r>
      <w:r w:rsidR="004D3CE8">
        <w:rPr>
          <w:rFonts w:hint="eastAsia"/>
        </w:rPr>
        <w:t>改进了</w:t>
      </w:r>
      <w:r w:rsidR="004D3CE8">
        <w:t>上述的基于线程池的同步会话模型，</w:t>
      </w:r>
      <w:r w:rsidR="00434943">
        <w:t>采用异步通知机制来通知</w:t>
      </w:r>
      <w:r w:rsidR="00434943">
        <w:t>Web</w:t>
      </w:r>
      <w:r w:rsidR="00434943">
        <w:t>客户端任务请求在应用服务器端的状态</w:t>
      </w:r>
      <w:r w:rsidR="00B73E83">
        <w:t>。</w:t>
      </w:r>
      <w:r w:rsidR="00B73E83">
        <w:rPr>
          <w:rFonts w:hint="eastAsia"/>
        </w:rPr>
        <w:t>改进后</w:t>
      </w:r>
      <w:r w:rsidR="00B73E83">
        <w:t>的服务框架模型</w:t>
      </w:r>
      <w:r w:rsidR="00B73E83">
        <w:rPr>
          <w:rFonts w:hint="eastAsia"/>
        </w:rPr>
        <w:t>的</w:t>
      </w:r>
      <w:r w:rsidR="00B73E83">
        <w:t>流程如下：</w:t>
      </w:r>
      <w:r w:rsidR="00B73E83">
        <w:t>1</w:t>
      </w:r>
      <w:r w:rsidR="00B73E83">
        <w:t>）</w:t>
      </w:r>
      <w:r w:rsidR="00B73E83">
        <w:rPr>
          <w:rFonts w:hint="eastAsia"/>
        </w:rPr>
        <w:t>Web</w:t>
      </w:r>
      <w:r w:rsidR="00B73E83">
        <w:t>客户端发送服务操作请求，</w:t>
      </w:r>
      <w:r w:rsidR="00B73E83">
        <w:rPr>
          <w:rFonts w:hint="eastAsia"/>
        </w:rPr>
        <w:t>OGC</w:t>
      </w:r>
      <w:r w:rsidR="00B73E83">
        <w:t>应用服务器端接收到</w:t>
      </w:r>
      <w:r w:rsidR="00B73E83">
        <w:rPr>
          <w:rFonts w:hint="eastAsia"/>
        </w:rPr>
        <w:t>服务</w:t>
      </w:r>
      <w:r w:rsidR="00B73E83">
        <w:t>请求之后生成任务放入任务队列，</w:t>
      </w:r>
      <w:r w:rsidR="00B73E83">
        <w:rPr>
          <w:rFonts w:hint="eastAsia"/>
        </w:rPr>
        <w:t>并</w:t>
      </w:r>
      <w:r w:rsidR="00B73E83">
        <w:t>给客户端返回任务</w:t>
      </w:r>
      <w:r w:rsidR="00B73E83">
        <w:t>uuid</w:t>
      </w:r>
      <w:r w:rsidR="00B73E83">
        <w:t>，</w:t>
      </w:r>
      <w:r w:rsidR="0017558D">
        <w:t>客户端接到应用服务器端</w:t>
      </w:r>
      <w:r w:rsidR="00862681">
        <w:rPr>
          <w:rFonts w:hint="eastAsia"/>
        </w:rPr>
        <w:t>返回</w:t>
      </w:r>
      <w:r w:rsidR="00862681">
        <w:t>的</w:t>
      </w:r>
      <w:r w:rsidR="00862681">
        <w:t>uuid</w:t>
      </w:r>
      <w:r w:rsidR="00862681">
        <w:t>之后继续客户端的其他处理逻辑，</w:t>
      </w:r>
      <w:r w:rsidR="00862681">
        <w:rPr>
          <w:rFonts w:hint="eastAsia"/>
        </w:rPr>
        <w:t>暂时</w:t>
      </w:r>
      <w:r w:rsidR="00862681">
        <w:t>不用管</w:t>
      </w:r>
      <w:r w:rsidR="00862681">
        <w:rPr>
          <w:rFonts w:hint="eastAsia"/>
        </w:rPr>
        <w:t>此次</w:t>
      </w:r>
      <w:r w:rsidR="00862681">
        <w:t>请求。</w:t>
      </w:r>
      <w:r w:rsidR="00430D83">
        <w:t>3</w:t>
      </w:r>
      <w:r w:rsidR="00430D83">
        <w:t>）</w:t>
      </w:r>
      <w:r w:rsidR="00430D83">
        <w:t>Web</w:t>
      </w:r>
      <w:r w:rsidR="00430D83">
        <w:t>客户端接收到应用服务器的回调通知之后再去想应用服务器</w:t>
      </w:r>
      <w:r w:rsidR="009C4E8C">
        <w:t>去获取此次任务的结果数据。</w:t>
      </w:r>
      <w:r w:rsidR="00CC4145">
        <w:t>流程图如下</w:t>
      </w:r>
      <w:r w:rsidR="00CC4145" w:rsidRPr="00C14C93">
        <w:rPr>
          <w:color w:val="FF0000"/>
        </w:rPr>
        <w:t>3.</w:t>
      </w:r>
      <w:r w:rsidR="00CC4145" w:rsidRPr="00C14C93">
        <w:rPr>
          <w:rFonts w:hint="eastAsia"/>
          <w:color w:val="FF0000"/>
        </w:rPr>
        <w:t>x</w:t>
      </w:r>
      <w:r w:rsidR="00CC4145">
        <w:rPr>
          <w:rFonts w:hint="eastAsia"/>
        </w:rPr>
        <w:t>：</w:t>
      </w:r>
    </w:p>
    <w:p w14:paraId="6EE5A832" w14:textId="77777777" w:rsidR="00C14C93" w:rsidRDefault="00C14C93" w:rsidP="000A2434"/>
    <w:p w14:paraId="7B728936" w14:textId="59B6BFEF" w:rsidR="00C14C93" w:rsidRPr="004F4103" w:rsidRDefault="00C14C93" w:rsidP="000A2434">
      <w:r>
        <w:rPr>
          <w:rFonts w:hint="eastAsia"/>
        </w:rPr>
        <w:t>基于</w:t>
      </w:r>
      <w:r>
        <w:t>线程池的异步会话模型</w:t>
      </w:r>
      <w:r>
        <w:rPr>
          <w:rFonts w:hint="eastAsia"/>
        </w:rPr>
        <w:t>解决了</w:t>
      </w:r>
      <w:r>
        <w:t>Web</w:t>
      </w:r>
      <w:r>
        <w:t>客户端不断</w:t>
      </w:r>
      <w:r>
        <w:rPr>
          <w:rFonts w:hint="eastAsia"/>
        </w:rPr>
        <w:t>轮询</w:t>
      </w:r>
      <w:r>
        <w:t>造成的</w:t>
      </w:r>
      <w:r w:rsidR="00316491">
        <w:rPr>
          <w:rFonts w:hint="eastAsia"/>
        </w:rPr>
        <w:t>网络</w:t>
      </w:r>
      <w:r w:rsidR="00F37C9D">
        <w:t>通信负担，</w:t>
      </w:r>
      <w:r w:rsidR="00170481">
        <w:t>Ice</w:t>
      </w:r>
      <w:r w:rsidR="00170481">
        <w:rPr>
          <w:rFonts w:hint="eastAsia"/>
        </w:rPr>
        <w:t>运行时</w:t>
      </w:r>
      <w:r w:rsidR="00170481">
        <w:t>的派发线程池</w:t>
      </w:r>
      <w:r w:rsidR="00D06C25">
        <w:t>单纯处理</w:t>
      </w:r>
      <w:r w:rsidR="00D06C25">
        <w:rPr>
          <w:rFonts w:hint="eastAsia"/>
        </w:rPr>
        <w:t>请求</w:t>
      </w:r>
      <w:r w:rsidR="00D06C25">
        <w:t>任务的派发工作</w:t>
      </w:r>
      <w:r w:rsidR="00EE5FAC">
        <w:t>，</w:t>
      </w:r>
      <w:r w:rsidR="00EE5FAC">
        <w:rPr>
          <w:rFonts w:hint="eastAsia"/>
        </w:rPr>
        <w:t>应用</w:t>
      </w:r>
      <w:r w:rsidR="00EE5FAC">
        <w:t>服务器层的</w:t>
      </w:r>
      <w:r w:rsidR="00EE5FAC">
        <w:t>cpu</w:t>
      </w:r>
      <w:r w:rsidR="00EE5FAC">
        <w:t>负担减轻，提升了服务整体的并发能力；</w:t>
      </w:r>
      <w:r w:rsidR="00EE5FAC">
        <w:t>Web</w:t>
      </w:r>
      <w:r w:rsidR="00EE5FAC">
        <w:t>客户端不用再去</w:t>
      </w:r>
      <w:r w:rsidR="00EE5FAC">
        <w:rPr>
          <w:rFonts w:hint="eastAsia"/>
        </w:rPr>
        <w:t>向</w:t>
      </w:r>
      <w:r w:rsidR="00EE5FAC">
        <w:t>应用服务器进行轮询操作，</w:t>
      </w:r>
      <w:r w:rsidR="005958ED">
        <w:rPr>
          <w:rFonts w:hint="eastAsia"/>
        </w:rPr>
        <w:t>可以</w:t>
      </w:r>
      <w:r w:rsidR="005958ED">
        <w:t>让请求线程挂起或处理其他任务，</w:t>
      </w:r>
      <w:r w:rsidR="005958ED">
        <w:rPr>
          <w:rFonts w:hint="eastAsia"/>
        </w:rPr>
        <w:t>大大</w:t>
      </w:r>
      <w:r w:rsidR="005958ED">
        <w:t>减轻</w:t>
      </w:r>
      <w:r w:rsidR="005958ED">
        <w:t>Web</w:t>
      </w:r>
      <w:r w:rsidR="005958ED">
        <w:t>客户端的负担。</w:t>
      </w:r>
      <w:r w:rsidR="00EA497E">
        <w:t>但是，基于线程池的异步</w:t>
      </w:r>
      <w:r w:rsidR="00EA497E">
        <w:rPr>
          <w:rFonts w:hint="eastAsia"/>
        </w:rPr>
        <w:t>会话</w:t>
      </w:r>
      <w:r w:rsidR="00EA497E">
        <w:t>模型有这些优点的同时，</w:t>
      </w:r>
      <w:r w:rsidR="00EA497E">
        <w:rPr>
          <w:rFonts w:hint="eastAsia"/>
        </w:rPr>
        <w:t>其</w:t>
      </w:r>
      <w:r w:rsidR="00EA497E">
        <w:t>缺点也是不能忽略。</w:t>
      </w:r>
      <w:r w:rsidR="00B35572">
        <w:t>客户端和应用服务器端的开发难度加大</w:t>
      </w:r>
      <w:r w:rsidR="00C82151">
        <w:t>，</w:t>
      </w:r>
      <w:r w:rsidR="00C82151">
        <w:rPr>
          <w:rFonts w:hint="eastAsia"/>
        </w:rPr>
        <w:t>异步</w:t>
      </w:r>
      <w:r w:rsidR="00C82151">
        <w:t>编程模型相较于同步编程模型来说</w:t>
      </w:r>
      <w:r w:rsidR="00450172">
        <w:t>虽然更</w:t>
      </w:r>
      <w:r w:rsidR="00450172">
        <w:rPr>
          <w:rFonts w:hint="eastAsia"/>
        </w:rPr>
        <w:t>为高效</w:t>
      </w:r>
      <w:r w:rsidR="00450172">
        <w:t>但也</w:t>
      </w:r>
      <w:r w:rsidR="00C82151">
        <w:t>更为复杂</w:t>
      </w:r>
      <w:r w:rsidR="00450172">
        <w:t>。</w:t>
      </w:r>
    </w:p>
    <w:p w14:paraId="3EA4E020" w14:textId="4E8D6CCF" w:rsidR="00550EC3" w:rsidRDefault="004F4103" w:rsidP="000A2434">
      <w:pPr>
        <w:pStyle w:val="20"/>
      </w:pPr>
      <w:bookmarkStart w:id="107" w:name="_Toc413704360"/>
      <w:r>
        <w:t>高效</w:t>
      </w:r>
      <w:r>
        <w:rPr>
          <w:rFonts w:hint="eastAsia"/>
        </w:rPr>
        <w:t>的</w:t>
      </w:r>
      <w:bookmarkEnd w:id="107"/>
      <w:r w:rsidR="007E7504">
        <w:rPr>
          <w:rFonts w:hint="eastAsia"/>
        </w:rPr>
        <w:t>资源</w:t>
      </w:r>
      <w:r w:rsidR="007E7504">
        <w:t>管理</w:t>
      </w:r>
    </w:p>
    <w:p w14:paraId="0BBB4C65" w14:textId="2B6E7398" w:rsidR="00AF69BB" w:rsidRDefault="00AF69BB" w:rsidP="00AF69BB">
      <w:pPr>
        <w:pStyle w:val="3"/>
      </w:pPr>
      <w:r>
        <w:rPr>
          <w:rFonts w:hint="eastAsia"/>
        </w:rPr>
        <w:t>概述</w:t>
      </w:r>
    </w:p>
    <w:p w14:paraId="47554AD6" w14:textId="2FD687C3" w:rsidR="00AF69BB" w:rsidRDefault="00A54D5C" w:rsidP="00AF69BB">
      <w:pPr>
        <w:rPr>
          <w:color w:val="FF0000"/>
        </w:rPr>
      </w:pPr>
      <w:r w:rsidRPr="00E74826">
        <w:rPr>
          <w:color w:val="FF0000"/>
        </w:rPr>
        <w:t>OGC</w:t>
      </w:r>
      <w:r w:rsidRPr="00E74826">
        <w:rPr>
          <w:color w:val="FF0000"/>
        </w:rPr>
        <w:t>应用服务器端</w:t>
      </w:r>
      <w:r w:rsidRPr="00E74826">
        <w:rPr>
          <w:rFonts w:hint="eastAsia"/>
          <w:color w:val="FF0000"/>
        </w:rPr>
        <w:t>是</w:t>
      </w:r>
      <w:r w:rsidRPr="00E74826">
        <w:rPr>
          <w:color w:val="FF0000"/>
        </w:rPr>
        <w:t>利用</w:t>
      </w:r>
      <w:r w:rsidRPr="00E74826">
        <w:rPr>
          <w:color w:val="FF0000"/>
        </w:rPr>
        <w:t>C++</w:t>
      </w:r>
      <w:r w:rsidRPr="00E74826">
        <w:rPr>
          <w:color w:val="FF0000"/>
        </w:rPr>
        <w:t>语言进行开发</w:t>
      </w:r>
      <w:r w:rsidR="00E830D4" w:rsidRPr="00E74826">
        <w:rPr>
          <w:color w:val="FF0000"/>
        </w:rPr>
        <w:t>。。。。。</w:t>
      </w:r>
    </w:p>
    <w:p w14:paraId="5932DFAC" w14:textId="7E914DFC" w:rsidR="00452D41" w:rsidRPr="000E29AC" w:rsidRDefault="00452D41" w:rsidP="000E29AC">
      <w:r w:rsidRPr="00452D41">
        <w:rPr>
          <w:rFonts w:hint="eastAsia"/>
        </w:rPr>
        <w:t>Pool</w:t>
      </w:r>
      <w:r w:rsidRPr="00452D41">
        <w:rPr>
          <w:rFonts w:hint="eastAsia"/>
        </w:rPr>
        <w:t>（池）的概念被广泛的应用在服务器端软件的开发上。使用池结构可以明显的提高你的应用程序的速度，改善效率和降低系统资源的开销。所以在现在的应用服务器端的开发中池的设计和实现是开发工作中的重要一环。那么到底什么是池呢？我们可以简单的想象一下应用运行时的环境，当大量的客户并发的访问应用服务器时我们如何提供服务呢？我们可以为每一个客户提供一个新的服务对象进行服务这种方法看起来简单，在实际应用中如果采用这种实现会有很多问题，显而易见的是不断的创建和销毁新服务对象必将给造成系统资源的巨大开销，导致系统的性能下降。针对这个问题我们采用池的方式。池可以想象成就是一个容器保存着各种我们需要的对象。我们对这些对象进行复用，从而提高系统性能。从结构上看，它应该具有容器对象和具体的元素对象。从使用方法上看，我们可以直接取得池中的元素来用，也可以把我们要做的任务交给它处理。</w:t>
      </w:r>
    </w:p>
    <w:p w14:paraId="6F9FFEA4" w14:textId="67F8BD9B" w:rsidR="004F4103" w:rsidRDefault="004F4103" w:rsidP="0099765E">
      <w:pPr>
        <w:pStyle w:val="3"/>
      </w:pPr>
      <w:r>
        <w:rPr>
          <w:rFonts w:hint="eastAsia"/>
        </w:rPr>
        <w:t>内存池</w:t>
      </w:r>
    </w:p>
    <w:p w14:paraId="195D928D" w14:textId="63C3B957" w:rsidR="00E74826" w:rsidRDefault="002E170D" w:rsidP="00E74826">
      <w:r w:rsidRPr="002E170D">
        <w:rPr>
          <w:rFonts w:hint="eastAsia"/>
        </w:rPr>
        <w:t>通常我们习惯直接使用</w:t>
      </w:r>
      <w:r w:rsidRPr="002E170D">
        <w:rPr>
          <w:rFonts w:hint="eastAsia"/>
        </w:rPr>
        <w:t>new</w:t>
      </w:r>
      <w:r w:rsidRPr="002E170D">
        <w:rPr>
          <w:rFonts w:hint="eastAsia"/>
        </w:rPr>
        <w:t>、</w:t>
      </w:r>
      <w:r w:rsidRPr="002E170D">
        <w:rPr>
          <w:rFonts w:hint="eastAsia"/>
        </w:rPr>
        <w:t>malloc</w:t>
      </w:r>
      <w:r w:rsidRPr="002E170D">
        <w:rPr>
          <w:rFonts w:hint="eastAsia"/>
        </w:rPr>
        <w:t>等</w:t>
      </w:r>
      <w:r w:rsidRPr="002E170D">
        <w:rPr>
          <w:rFonts w:hint="eastAsia"/>
        </w:rPr>
        <w:t>API</w:t>
      </w:r>
      <w:r w:rsidRPr="002E170D">
        <w:rPr>
          <w:rFonts w:hint="eastAsia"/>
        </w:rPr>
        <w:t>申请分配内存，这样做的缺点在于：</w:t>
      </w:r>
      <w:r w:rsidRPr="002E170D">
        <w:rPr>
          <w:rFonts w:hint="eastAsia"/>
        </w:rPr>
        <w:lastRenderedPageBreak/>
        <w:t>由于所申请内存块的大小不定，当频繁使用时会造成大量的内存碎片并进而降低性能。</w:t>
      </w:r>
      <w:r w:rsidR="002430D7">
        <w:rPr>
          <w:rFonts w:hint="eastAsia"/>
        </w:rPr>
        <w:t>对于</w:t>
      </w:r>
      <w:r w:rsidR="002430D7">
        <w:t>我们的</w:t>
      </w:r>
      <w:r w:rsidR="002430D7">
        <w:t>OGC</w:t>
      </w:r>
      <w:r w:rsidR="002430D7">
        <w:t>应用服务器层的开发来说，</w:t>
      </w:r>
      <w:r w:rsidR="00E31BF2">
        <w:t>需要频繁得申请</w:t>
      </w:r>
      <w:r w:rsidR="00E31BF2">
        <w:rPr>
          <w:rFonts w:hint="eastAsia"/>
        </w:rPr>
        <w:t>使用</w:t>
      </w:r>
      <w:r w:rsidR="00E31BF2">
        <w:t>内存资源</w:t>
      </w:r>
      <w:r w:rsidR="00D84A70">
        <w:t>。</w:t>
      </w:r>
      <w:r w:rsidR="00A50209">
        <w:t>如果</w:t>
      </w:r>
      <w:r w:rsidR="00E4466D">
        <w:rPr>
          <w:rFonts w:hint="eastAsia"/>
        </w:rPr>
        <w:t>直接</w:t>
      </w:r>
      <w:r w:rsidR="00E4466D">
        <w:t>使用</w:t>
      </w:r>
      <w:r w:rsidR="00E4466D">
        <w:t>new</w:t>
      </w:r>
      <w:r w:rsidR="00E4466D">
        <w:t>、</w:t>
      </w:r>
      <w:r w:rsidR="00E4466D">
        <w:rPr>
          <w:rFonts w:hint="eastAsia"/>
        </w:rPr>
        <w:t>malloc</w:t>
      </w:r>
      <w:r w:rsidR="00E4466D">
        <w:t>等</w:t>
      </w:r>
      <w:r w:rsidR="00E4466D">
        <w:t>API</w:t>
      </w:r>
      <w:r w:rsidR="00E4466D">
        <w:t>申请分配内</w:t>
      </w:r>
      <w:r w:rsidR="00DF0530">
        <w:rPr>
          <w:rFonts w:hint="eastAsia"/>
        </w:rPr>
        <w:t>存</w:t>
      </w:r>
      <w:r w:rsidR="00DF0530">
        <w:t>，</w:t>
      </w:r>
      <w:r w:rsidR="00DF0530">
        <w:rPr>
          <w:rFonts w:hint="eastAsia"/>
        </w:rPr>
        <w:t>会产生</w:t>
      </w:r>
      <w:r w:rsidR="00DF0530">
        <w:t>大量的内存</w:t>
      </w:r>
      <w:r w:rsidR="00DF0530">
        <w:rPr>
          <w:rFonts w:hint="eastAsia"/>
        </w:rPr>
        <w:t>碎片</w:t>
      </w:r>
      <w:r w:rsidR="00DF0530">
        <w:t>，</w:t>
      </w:r>
      <w:r w:rsidR="00DF0530">
        <w:rPr>
          <w:rFonts w:hint="eastAsia"/>
        </w:rPr>
        <w:t>从</w:t>
      </w:r>
      <w:r w:rsidR="00DF0530">
        <w:t>而使得服务程序的</w:t>
      </w:r>
      <w:r w:rsidR="00DF0530">
        <w:rPr>
          <w:rFonts w:hint="eastAsia"/>
        </w:rPr>
        <w:t>运行</w:t>
      </w:r>
      <w:r w:rsidR="00DF0530">
        <w:t>效率越来越低。</w:t>
      </w:r>
    </w:p>
    <w:p w14:paraId="045BA32F" w14:textId="549CBA5E" w:rsidR="00FF4B1B" w:rsidRDefault="00941920" w:rsidP="00E74826">
      <w:r>
        <w:rPr>
          <w:rFonts w:hint="eastAsia"/>
        </w:rPr>
        <w:t>内存池</w:t>
      </w:r>
      <w:r w:rsidRPr="002E170D">
        <w:rPr>
          <w:rFonts w:hint="eastAsia"/>
        </w:rPr>
        <w:t>(Memory Pool)</w:t>
      </w:r>
      <w:r w:rsidRPr="002E170D">
        <w:rPr>
          <w:rFonts w:hint="eastAsia"/>
        </w:rPr>
        <w:t>是一种内存分配方式。</w:t>
      </w:r>
      <w:r w:rsidR="00090035" w:rsidRPr="00090035">
        <w:rPr>
          <w:rFonts w:hint="eastAsia"/>
        </w:rPr>
        <w:t>内存池则是在真正使用内存之前，先申请分配一定数量的、大小相等</w:t>
      </w:r>
      <w:r w:rsidR="00090035" w:rsidRPr="00090035">
        <w:rPr>
          <w:rFonts w:hint="eastAsia"/>
        </w:rPr>
        <w:t>(</w:t>
      </w:r>
      <w:r w:rsidR="00090035" w:rsidRPr="00090035">
        <w:rPr>
          <w:rFonts w:hint="eastAsia"/>
        </w:rPr>
        <w:t>一般情况下</w:t>
      </w:r>
      <w:r w:rsidR="00090035" w:rsidRPr="00090035">
        <w:rPr>
          <w:rFonts w:hint="eastAsia"/>
        </w:rPr>
        <w:t>)</w:t>
      </w:r>
      <w:r w:rsidR="00090035" w:rsidRPr="00090035">
        <w:rPr>
          <w:rFonts w:hint="eastAsia"/>
        </w:rPr>
        <w:t>的内存块留作备用。当有新的内存需求时，就从内存池中分出一部分内存块，若内存块不够再继续申请新的内存。这样做的一个显著优点是，使得内存分配效率得到提升。</w:t>
      </w:r>
      <w:r w:rsidR="00363F98">
        <w:rPr>
          <w:rFonts w:hint="eastAsia"/>
        </w:rPr>
        <w:t>在</w:t>
      </w:r>
      <w:r w:rsidR="00363F98">
        <w:t>服务中，</w:t>
      </w:r>
      <w:r w:rsidR="00363F98">
        <w:rPr>
          <w:rFonts w:hint="eastAsia"/>
        </w:rPr>
        <w:t>我们</w:t>
      </w:r>
      <w:r w:rsidR="00363F98">
        <w:t>通过改进</w:t>
      </w:r>
      <w:r w:rsidR="00363F98">
        <w:t xml:space="preserve">SGI </w:t>
      </w:r>
      <w:r w:rsidR="00363F98">
        <w:rPr>
          <w:rFonts w:hint="eastAsia"/>
        </w:rPr>
        <w:t>STL</w:t>
      </w:r>
      <w:r w:rsidR="00363F98">
        <w:t>中的内存分配器（</w:t>
      </w:r>
      <w:r w:rsidR="00363F98">
        <w:rPr>
          <w:rFonts w:hint="eastAsia"/>
        </w:rPr>
        <w:t>allocator</w:t>
      </w:r>
      <w:r w:rsidR="00363F98">
        <w:t>）</w:t>
      </w:r>
      <w:r w:rsidR="00363F98">
        <w:rPr>
          <w:rFonts w:hint="eastAsia"/>
        </w:rPr>
        <w:t>来</w:t>
      </w:r>
      <w:r w:rsidR="00754B94">
        <w:t>设计</w:t>
      </w:r>
      <w:r w:rsidR="00754B94">
        <w:rPr>
          <w:rFonts w:hint="eastAsia"/>
        </w:rPr>
        <w:t>内存池</w:t>
      </w:r>
      <w:r w:rsidR="00754B94">
        <w:t>。</w:t>
      </w:r>
      <w:r w:rsidR="008621C2">
        <w:t xml:space="preserve">SGI </w:t>
      </w:r>
      <w:r w:rsidR="008621C2">
        <w:rPr>
          <w:rFonts w:hint="eastAsia"/>
        </w:rPr>
        <w:t>STL</w:t>
      </w:r>
      <w:r w:rsidR="008621C2">
        <w:t>的内存分配器是单线程版本的，</w:t>
      </w:r>
      <w:r w:rsidR="008621C2">
        <w:rPr>
          <w:rFonts w:hint="eastAsia"/>
        </w:rPr>
        <w:t>且</w:t>
      </w:r>
      <w:r w:rsidR="008621C2">
        <w:t>内存池中每个内存的</w:t>
      </w:r>
      <w:r w:rsidR="008621C2">
        <w:rPr>
          <w:rFonts w:hint="eastAsia"/>
        </w:rPr>
        <w:t>节点</w:t>
      </w:r>
      <w:r w:rsidR="008621C2">
        <w:t>数量无法动态增减。</w:t>
      </w:r>
      <w:r w:rsidR="004F6D49">
        <w:rPr>
          <w:rFonts w:hint="eastAsia"/>
        </w:rPr>
        <w:t>我们</w:t>
      </w:r>
      <w:r w:rsidR="004F6D49">
        <w:t>的</w:t>
      </w:r>
      <w:r w:rsidR="004F6D49">
        <w:t>OGC</w:t>
      </w:r>
      <w:r w:rsidR="004F6D49">
        <w:t>应用服务器端设计的线程池是要在多线程环境下工作</w:t>
      </w:r>
      <w:r w:rsidR="008F07A8">
        <w:t>，</w:t>
      </w:r>
      <w:r w:rsidR="008F07A8">
        <w:rPr>
          <w:rFonts w:hint="eastAsia"/>
        </w:rPr>
        <w:t>并且</w:t>
      </w:r>
      <w:r w:rsidR="008F07A8">
        <w:t>最好能根据</w:t>
      </w:r>
      <w:r w:rsidR="008F07A8">
        <w:rPr>
          <w:rFonts w:hint="eastAsia"/>
        </w:rPr>
        <w:t>应用</w:t>
      </w:r>
      <w:r w:rsidR="008F07A8">
        <w:t>服务器层的需求情况，</w:t>
      </w:r>
      <w:r w:rsidR="008F07A8">
        <w:rPr>
          <w:rFonts w:hint="eastAsia"/>
        </w:rPr>
        <w:t>进行</w:t>
      </w:r>
      <w:r w:rsidR="008F07A8">
        <w:t>动态的增减。</w:t>
      </w:r>
      <w:r w:rsidR="00FC4FBA">
        <w:rPr>
          <w:rFonts w:hint="eastAsia"/>
        </w:rPr>
        <w:t>设计</w:t>
      </w:r>
      <w:r w:rsidR="00FC4FBA">
        <w:t>图如下</w:t>
      </w:r>
      <w:r w:rsidR="00FC4FBA" w:rsidRPr="00FC4FBA">
        <w:rPr>
          <w:color w:val="FF0000"/>
        </w:rPr>
        <w:t>3.</w:t>
      </w:r>
      <w:r w:rsidR="00FC4FBA" w:rsidRPr="00FC4FBA">
        <w:rPr>
          <w:rFonts w:hint="eastAsia"/>
          <w:color w:val="FF0000"/>
        </w:rPr>
        <w:t>x</w:t>
      </w:r>
      <w:r w:rsidR="00FC4FBA">
        <w:t>：</w:t>
      </w:r>
    </w:p>
    <w:p w14:paraId="16FF20DF" w14:textId="77777777" w:rsidR="00FC4FBA" w:rsidRDefault="00FC4FBA" w:rsidP="00E74826"/>
    <w:p w14:paraId="1BA67A33" w14:textId="4A611F7E" w:rsidR="00FC4FBA" w:rsidRPr="00E74826" w:rsidRDefault="00FC4FBA" w:rsidP="00E74826">
      <w:r>
        <w:rPr>
          <w:rFonts w:hint="eastAsia"/>
        </w:rPr>
        <w:t>如图</w:t>
      </w:r>
      <w:r>
        <w:t>：</w:t>
      </w:r>
      <w:r>
        <w:rPr>
          <w:rFonts w:hint="eastAsia"/>
        </w:rPr>
        <w:t>内存</w:t>
      </w:r>
      <w:r>
        <w:t>池中有一个桶（</w:t>
      </w:r>
      <w:r>
        <w:rPr>
          <w:rFonts w:hint="eastAsia"/>
        </w:rPr>
        <w:t>数组</w:t>
      </w:r>
      <w:r>
        <w:t>），</w:t>
      </w:r>
      <w:r>
        <w:rPr>
          <w:rFonts w:hint="eastAsia"/>
        </w:rPr>
        <w:t>桶</w:t>
      </w:r>
      <w:r>
        <w:t>内部的每个节点是一定大小内存块</w:t>
      </w:r>
      <w:r w:rsidR="000F0EA2">
        <w:t>链表</w:t>
      </w:r>
      <w:r>
        <w:t>的头结点，</w:t>
      </w:r>
      <w:r w:rsidR="000F0EA2">
        <w:rPr>
          <w:rFonts w:hint="eastAsia"/>
        </w:rPr>
        <w:t>当</w:t>
      </w:r>
      <w:r w:rsidR="000F0EA2">
        <w:t>应用服务器的某个线程</w:t>
      </w:r>
      <w:r w:rsidR="00DA50D7">
        <w:rPr>
          <w:rFonts w:hint="eastAsia"/>
        </w:rPr>
        <w:t>需要</w:t>
      </w:r>
      <w:r w:rsidR="00DA50D7">
        <w:t>内存资源的时候，便</w:t>
      </w:r>
      <w:r w:rsidR="00DA50D7">
        <w:rPr>
          <w:rFonts w:hint="eastAsia"/>
        </w:rPr>
        <w:t>向</w:t>
      </w:r>
      <w:r w:rsidR="00DA50D7">
        <w:t>内存池调用</w:t>
      </w:r>
      <w:r w:rsidR="00DA50D7">
        <w:rPr>
          <w:rFonts w:hint="eastAsia"/>
        </w:rPr>
        <w:t>get</w:t>
      </w:r>
      <w:r w:rsidR="00DA50D7">
        <w:t>操作，</w:t>
      </w:r>
      <w:r w:rsidR="00DA50D7">
        <w:rPr>
          <w:rFonts w:hint="eastAsia"/>
        </w:rPr>
        <w:t>获取</w:t>
      </w:r>
      <w:r w:rsidR="00DA50D7">
        <w:t>一个</w:t>
      </w:r>
      <w:r w:rsidR="00DA50D7">
        <w:rPr>
          <w:rFonts w:hint="eastAsia"/>
        </w:rPr>
        <w:t>适合</w:t>
      </w:r>
      <w:r w:rsidR="00DA50D7">
        <w:t>大小的桶节点的内存块，</w:t>
      </w:r>
      <w:r w:rsidR="00DA50D7">
        <w:rPr>
          <w:rFonts w:hint="eastAsia"/>
        </w:rPr>
        <w:t>使用</w:t>
      </w:r>
      <w:r w:rsidR="00DA50D7">
        <w:t>完毕之后再调用</w:t>
      </w:r>
      <w:r w:rsidR="00DA50D7">
        <w:t>put</w:t>
      </w:r>
      <w:r w:rsidR="00DA50D7">
        <w:t>将内存块放回到内存池的桶内部。</w:t>
      </w:r>
      <w:r w:rsidR="00C34E1E">
        <w:rPr>
          <w:rFonts w:hint="eastAsia"/>
        </w:rPr>
        <w:t>为了</w:t>
      </w:r>
      <w:r w:rsidR="00C34E1E">
        <w:t>让</w:t>
      </w:r>
      <w:r w:rsidR="00C34E1E">
        <w:rPr>
          <w:rFonts w:hint="eastAsia"/>
        </w:rPr>
        <w:t>内存池</w:t>
      </w:r>
      <w:r w:rsidR="00C34E1E">
        <w:t>线程安全，</w:t>
      </w:r>
      <w:r w:rsidR="00A13825">
        <w:t>在桶内的每个节点都放上互斥锁保证资源的安全。</w:t>
      </w:r>
      <w:r w:rsidR="006D5071">
        <w:t>同时，</w:t>
      </w:r>
      <w:r w:rsidR="006D5071">
        <w:rPr>
          <w:rFonts w:hint="eastAsia"/>
        </w:rPr>
        <w:t>为了让</w:t>
      </w:r>
      <w:r w:rsidR="006D5071">
        <w:t>内存的尺寸适合</w:t>
      </w:r>
      <w:r w:rsidR="006D5071">
        <w:rPr>
          <w:rFonts w:hint="eastAsia"/>
        </w:rPr>
        <w:t>应用服务器</w:t>
      </w:r>
      <w:r w:rsidR="006D5071">
        <w:t>的需求变化，</w:t>
      </w:r>
      <w:r w:rsidR="006D5071">
        <w:rPr>
          <w:rFonts w:hint="eastAsia"/>
        </w:rPr>
        <w:t>会有</w:t>
      </w:r>
      <w:r w:rsidR="006D5071">
        <w:t>后台线程每隔两分钟检测内存池剩余内存块情况，</w:t>
      </w:r>
      <w:r w:rsidR="006D5071">
        <w:rPr>
          <w:rFonts w:hint="eastAsia"/>
        </w:rPr>
        <w:t>以此</w:t>
      </w:r>
      <w:r w:rsidR="006D5071">
        <w:t>为判断动态得向内存池中添加新的内存块资源或消除多余资源。</w:t>
      </w:r>
    </w:p>
    <w:p w14:paraId="4C8ED007" w14:textId="0BB18AC1" w:rsidR="004F4103" w:rsidRDefault="004F4103" w:rsidP="0099765E">
      <w:pPr>
        <w:pStyle w:val="3"/>
      </w:pPr>
      <w:r>
        <w:t>环形</w:t>
      </w:r>
      <w:r w:rsidR="00E0575B">
        <w:rPr>
          <w:rFonts w:hint="eastAsia"/>
        </w:rPr>
        <w:t>内存</w:t>
      </w:r>
      <w:r>
        <w:t>缓冲区</w:t>
      </w:r>
    </w:p>
    <w:p w14:paraId="046148CF" w14:textId="61919917" w:rsidR="00E0575B" w:rsidRDefault="002601DA" w:rsidP="00E0575B">
      <w:r>
        <w:rPr>
          <w:rFonts w:hint="eastAsia"/>
        </w:rPr>
        <w:t>OGC</w:t>
      </w:r>
      <w:r>
        <w:t>应用服务</w:t>
      </w:r>
      <w:r>
        <w:rPr>
          <w:rFonts w:hint="eastAsia"/>
        </w:rPr>
        <w:t>器</w:t>
      </w:r>
      <w:r>
        <w:t>层</w:t>
      </w:r>
      <w:r w:rsidR="00073C10">
        <w:t>处理服务请求结果的</w:t>
      </w:r>
      <w:r w:rsidR="00073C10">
        <w:rPr>
          <w:rFonts w:hint="eastAsia"/>
        </w:rPr>
        <w:t>方式</w:t>
      </w:r>
      <w:r w:rsidR="00073C10">
        <w:t>是将请求结果直接放入结果队列之中。</w:t>
      </w:r>
      <w:r w:rsidR="00344BA6">
        <w:t>如此一来，</w:t>
      </w:r>
      <w:r w:rsidR="00344BA6">
        <w:rPr>
          <w:rFonts w:hint="eastAsia"/>
        </w:rPr>
        <w:t>请求</w:t>
      </w:r>
      <w:r w:rsidR="00344BA6">
        <w:t>结果的内存数据必须全部准备完毕才能通知</w:t>
      </w:r>
      <w:r w:rsidR="00344BA6">
        <w:t>Web</w:t>
      </w:r>
      <w:r w:rsidR="00344BA6">
        <w:t>客户端过来</w:t>
      </w:r>
      <w:r w:rsidR="00344BA6">
        <w:rPr>
          <w:rFonts w:hint="eastAsia"/>
        </w:rPr>
        <w:t>读取</w:t>
      </w:r>
      <w:r w:rsidR="00344BA6">
        <w:t>此次请求</w:t>
      </w:r>
      <w:r w:rsidR="00344BA6">
        <w:rPr>
          <w:rFonts w:hint="eastAsia"/>
        </w:rPr>
        <w:t>结果</w:t>
      </w:r>
      <w:r w:rsidR="00344BA6">
        <w:t>。</w:t>
      </w:r>
      <w:r w:rsidR="00933E74">
        <w:t>但是</w:t>
      </w:r>
      <w:r w:rsidR="00933E74">
        <w:t>WFS</w:t>
      </w:r>
      <w:r w:rsidR="00933E74">
        <w:t>的</w:t>
      </w:r>
      <w:r w:rsidR="00933E74">
        <w:t>GetFeature</w:t>
      </w:r>
      <w:r w:rsidR="00933E74">
        <w:t>操作</w:t>
      </w:r>
      <w:r w:rsidR="00F26D40">
        <w:t>的结果数据有达到几百兆甚至上</w:t>
      </w:r>
      <w:r w:rsidR="00F26D40">
        <w:t>G</w:t>
      </w:r>
      <w:r w:rsidR="00F26D40">
        <w:t>大小，</w:t>
      </w:r>
      <w:r w:rsidR="007A481D">
        <w:rPr>
          <w:rFonts w:hint="eastAsia"/>
        </w:rPr>
        <w:t>这样</w:t>
      </w:r>
      <w:r w:rsidR="007A481D">
        <w:t>大规模的数据量，</w:t>
      </w:r>
      <w:r w:rsidR="007A481D">
        <w:rPr>
          <w:rFonts w:hint="eastAsia"/>
        </w:rPr>
        <w:t>不可能</w:t>
      </w:r>
      <w:r w:rsidR="007A481D">
        <w:t>全部存储在内存里然后给客户端读取。</w:t>
      </w:r>
      <w:r w:rsidR="004C62FD">
        <w:t>一方面，</w:t>
      </w:r>
      <w:r w:rsidR="004C62FD">
        <w:rPr>
          <w:rFonts w:hint="eastAsia"/>
        </w:rPr>
        <w:t>应用</w:t>
      </w:r>
      <w:r w:rsidR="004C62FD">
        <w:t>服务器</w:t>
      </w:r>
      <w:r w:rsidR="004C62FD">
        <w:rPr>
          <w:rFonts w:hint="eastAsia"/>
        </w:rPr>
        <w:t>的</w:t>
      </w:r>
      <w:r w:rsidR="004C62FD">
        <w:t>内存资源有所限制，</w:t>
      </w:r>
      <w:r w:rsidR="004C62FD">
        <w:rPr>
          <w:rFonts w:hint="eastAsia"/>
        </w:rPr>
        <w:t>另一方面</w:t>
      </w:r>
      <w:r w:rsidR="004C62FD">
        <w:t>，</w:t>
      </w:r>
      <w:r w:rsidR="00B02F21">
        <w:t>如此大的数据量，</w:t>
      </w:r>
      <w:r w:rsidR="00B02F21">
        <w:rPr>
          <w:rFonts w:hint="eastAsia"/>
        </w:rPr>
        <w:t>应用</w:t>
      </w:r>
      <w:r w:rsidR="00B02F21">
        <w:t>服务器</w:t>
      </w:r>
      <w:r w:rsidR="00B02F21">
        <w:rPr>
          <w:rFonts w:hint="eastAsia"/>
        </w:rPr>
        <w:t>的</w:t>
      </w:r>
      <w:r w:rsidR="00B02F21">
        <w:t>处理也是非常耗时，</w:t>
      </w:r>
      <w:r w:rsidR="00B02F21">
        <w:rPr>
          <w:rFonts w:hint="eastAsia"/>
        </w:rPr>
        <w:t>客户端</w:t>
      </w:r>
      <w:r w:rsidR="00B02F21">
        <w:t>等到</w:t>
      </w:r>
      <w:r w:rsidR="00223FA6">
        <w:t>应用服务器全部处理完毕再读取数据</w:t>
      </w:r>
      <w:r w:rsidR="00223FA6">
        <w:rPr>
          <w:rFonts w:hint="eastAsia"/>
        </w:rPr>
        <w:t>导致</w:t>
      </w:r>
      <w:r w:rsidR="00223FA6">
        <w:t>流程串行化，</w:t>
      </w:r>
      <w:r w:rsidR="00223FA6">
        <w:rPr>
          <w:rFonts w:hint="eastAsia"/>
        </w:rPr>
        <w:t>客户端</w:t>
      </w:r>
      <w:r w:rsidR="00223FA6">
        <w:t>等待时间太长。</w:t>
      </w:r>
      <w:r w:rsidR="00E0575B">
        <w:t>为了解决上述问题，</w:t>
      </w:r>
      <w:r w:rsidR="00E0575B">
        <w:rPr>
          <w:rFonts w:hint="eastAsia"/>
        </w:rPr>
        <w:t>我们设计</w:t>
      </w:r>
      <w:r w:rsidR="00E0575B">
        <w:t>了环形内存缓冲区，</w:t>
      </w:r>
      <w:r w:rsidR="00E0575B">
        <w:rPr>
          <w:rFonts w:hint="eastAsia"/>
        </w:rPr>
        <w:t>结构</w:t>
      </w:r>
      <w:r w:rsidR="00E0575B">
        <w:t>图如下</w:t>
      </w:r>
      <w:r w:rsidR="00E0575B">
        <w:t>3.</w:t>
      </w:r>
      <w:r w:rsidR="00E0575B">
        <w:rPr>
          <w:rFonts w:hint="eastAsia"/>
        </w:rPr>
        <w:t>x</w:t>
      </w:r>
      <w:r w:rsidR="00E0575B">
        <w:t>：</w:t>
      </w:r>
    </w:p>
    <w:p w14:paraId="53A0F987" w14:textId="77777777" w:rsidR="00E0575B" w:rsidRDefault="00E0575B" w:rsidP="00E14EAF"/>
    <w:p w14:paraId="5083043F" w14:textId="566CAC21" w:rsidR="00E256F1" w:rsidRDefault="00E0575B" w:rsidP="00C805B0">
      <w:r>
        <w:rPr>
          <w:rFonts w:hint="eastAsia"/>
        </w:rPr>
        <w:t>如图</w:t>
      </w:r>
      <w:r>
        <w:t>，</w:t>
      </w:r>
      <w:r>
        <w:rPr>
          <w:rFonts w:hint="eastAsia"/>
        </w:rPr>
        <w:t>环形</w:t>
      </w:r>
      <w:r>
        <w:t>内存缓冲区中有</w:t>
      </w:r>
      <w:r>
        <w:t>n</w:t>
      </w:r>
      <w:r>
        <w:t>个组成环形的内存块节点组成，</w:t>
      </w:r>
      <w:r w:rsidR="00731BBD">
        <w:t>有读游标和写游标</w:t>
      </w:r>
      <w:r w:rsidR="009D3D9C">
        <w:rPr>
          <w:rFonts w:hint="eastAsia"/>
        </w:rPr>
        <w:t>用来</w:t>
      </w:r>
      <w:r w:rsidR="009D3D9C">
        <w:t>标识缓冲区中内存数据情况，</w:t>
      </w:r>
      <w:r w:rsidR="009D3D9C">
        <w:rPr>
          <w:rFonts w:hint="eastAsia"/>
        </w:rPr>
        <w:t>应用</w:t>
      </w:r>
      <w:r w:rsidR="009D3D9C">
        <w:t>服务器的处理线程</w:t>
      </w:r>
      <w:r w:rsidR="00552F88">
        <w:t>在获取结果数据期间，</w:t>
      </w:r>
      <w:r w:rsidR="00552F88">
        <w:rPr>
          <w:rFonts w:hint="eastAsia"/>
        </w:rPr>
        <w:t>不断向</w:t>
      </w:r>
      <w:r w:rsidR="00552F88">
        <w:t>环形内存缓冲区中写入结果数据，</w:t>
      </w:r>
      <w:r w:rsidR="00552F88">
        <w:rPr>
          <w:rFonts w:hint="eastAsia"/>
        </w:rPr>
        <w:t>并</w:t>
      </w:r>
      <w:r w:rsidR="00552F88">
        <w:t>通知</w:t>
      </w:r>
      <w:r w:rsidR="00552F88">
        <w:rPr>
          <w:rFonts w:hint="eastAsia"/>
        </w:rPr>
        <w:t>Web</w:t>
      </w:r>
      <w:r w:rsidR="00552F88">
        <w:t>客户端过来读取这一部分数据，</w:t>
      </w:r>
      <w:r w:rsidR="00552F88">
        <w:rPr>
          <w:rFonts w:hint="eastAsia"/>
        </w:rPr>
        <w:t>Web</w:t>
      </w:r>
      <w:r w:rsidR="00552F88">
        <w:t>客户端接收到通知之后，</w:t>
      </w:r>
      <w:r w:rsidR="00552F88">
        <w:rPr>
          <w:rFonts w:hint="eastAsia"/>
        </w:rPr>
        <w:t>便</w:t>
      </w:r>
      <w:r w:rsidR="00BC341E">
        <w:t>从环形内存缓冲区中将该部分结果数据取走。</w:t>
      </w:r>
      <w:r w:rsidR="001249B2">
        <w:t>应用服务器</w:t>
      </w:r>
      <w:r w:rsidR="001249B2">
        <w:lastRenderedPageBreak/>
        <w:t>的处理线程作为生产者，</w:t>
      </w:r>
      <w:r w:rsidR="001249B2">
        <w:rPr>
          <w:rFonts w:hint="eastAsia"/>
        </w:rPr>
        <w:t>Web</w:t>
      </w:r>
      <w:r w:rsidR="001249B2">
        <w:t>客户端的读取请求线程作为消费者，</w:t>
      </w:r>
      <w:r w:rsidR="001249B2">
        <w:rPr>
          <w:rFonts w:hint="eastAsia"/>
        </w:rPr>
        <w:t>二者</w:t>
      </w:r>
      <w:r w:rsidR="001249B2">
        <w:t>共享该环形内存</w:t>
      </w:r>
      <w:r w:rsidR="00555CB2">
        <w:t>缓冲区资源。</w:t>
      </w:r>
    </w:p>
    <w:p w14:paraId="06FFCAC5" w14:textId="2231A0B1" w:rsidR="00966C2D" w:rsidRDefault="00E256F1" w:rsidP="00452D41">
      <w:pPr>
        <w:pStyle w:val="3"/>
      </w:pPr>
      <w:r>
        <w:rPr>
          <w:rFonts w:hint="eastAsia"/>
        </w:rPr>
        <w:t>数据库</w:t>
      </w:r>
      <w:r>
        <w:t>连接池</w:t>
      </w:r>
    </w:p>
    <w:p w14:paraId="7AA5CB9F" w14:textId="4F47C148" w:rsidR="00452D41" w:rsidRDefault="00452D41" w:rsidP="00452D41">
      <w:r w:rsidRPr="00452D41">
        <w:rPr>
          <w:rFonts w:hint="eastAsia"/>
        </w:rPr>
        <w:t>Pool</w:t>
      </w:r>
      <w:r w:rsidRPr="00452D41">
        <w:rPr>
          <w:rFonts w:hint="eastAsia"/>
        </w:rPr>
        <w:t>（池）</w:t>
      </w:r>
      <w:r w:rsidR="000E29AC">
        <w:t>的运用如上我们已经在</w:t>
      </w:r>
      <w:r w:rsidR="000E29AC">
        <w:rPr>
          <w:rFonts w:hint="eastAsia"/>
        </w:rPr>
        <w:t>应用</w:t>
      </w:r>
      <w:r w:rsidR="000E29AC">
        <w:t>服务器中</w:t>
      </w:r>
      <w:r w:rsidR="000E29AC">
        <w:rPr>
          <w:rFonts w:hint="eastAsia"/>
        </w:rPr>
        <w:t>设计</w:t>
      </w:r>
      <w:r w:rsidR="000E29AC">
        <w:t>了线程池和内存池</w:t>
      </w:r>
      <w:r w:rsidR="00BC35B4">
        <w:rPr>
          <w:rFonts w:hint="eastAsia"/>
        </w:rPr>
        <w:t>，各个</w:t>
      </w:r>
      <w:r w:rsidR="00BC35B4">
        <w:t>服务在</w:t>
      </w:r>
      <w:r w:rsidR="00884FFC">
        <w:t>使用</w:t>
      </w:r>
      <w:r w:rsidR="00511A8B">
        <w:rPr>
          <w:rFonts w:hint="eastAsia"/>
        </w:rPr>
        <w:t>数据</w:t>
      </w:r>
      <w:r w:rsidR="007E7E55">
        <w:rPr>
          <w:rFonts w:hint="eastAsia"/>
        </w:rPr>
        <w:t>引擎</w:t>
      </w:r>
      <w:r w:rsidR="007E7E55">
        <w:t>层</w:t>
      </w:r>
      <w:r w:rsidR="00426E0E">
        <w:t>与数据</w:t>
      </w:r>
      <w:r w:rsidR="00745299">
        <w:rPr>
          <w:rFonts w:hint="eastAsia"/>
        </w:rPr>
        <w:t>存储</w:t>
      </w:r>
      <w:r w:rsidR="00745299">
        <w:t>系统进行数据</w:t>
      </w:r>
      <w:r w:rsidR="00745299">
        <w:rPr>
          <w:rFonts w:hint="eastAsia"/>
        </w:rPr>
        <w:t>交互</w:t>
      </w:r>
      <w:r w:rsidR="00210072">
        <w:t>，</w:t>
      </w:r>
      <w:r w:rsidR="00210072">
        <w:rPr>
          <w:rFonts w:hint="eastAsia"/>
        </w:rPr>
        <w:t>二者</w:t>
      </w:r>
      <w:r w:rsidR="00210072">
        <w:t>交互的媒介</w:t>
      </w:r>
      <w:r w:rsidR="00210072">
        <w:rPr>
          <w:rFonts w:hint="eastAsia"/>
        </w:rPr>
        <w:t>是</w:t>
      </w:r>
      <w:r w:rsidR="00210072">
        <w:t>数据库句柄。</w:t>
      </w:r>
      <w:r w:rsidR="00384C78">
        <w:t>数据库句柄的创建</w:t>
      </w:r>
      <w:r w:rsidR="00384C78">
        <w:rPr>
          <w:rFonts w:hint="eastAsia"/>
        </w:rPr>
        <w:t>和</w:t>
      </w:r>
      <w:r w:rsidR="00384C78">
        <w:t>销毁</w:t>
      </w:r>
      <w:r w:rsidR="00384C78">
        <w:rPr>
          <w:rFonts w:hint="eastAsia"/>
        </w:rPr>
        <w:t>是</w:t>
      </w:r>
      <w:r w:rsidR="00384C78">
        <w:t>需要</w:t>
      </w:r>
      <w:r w:rsidR="00384C78">
        <w:rPr>
          <w:rFonts w:hint="eastAsia"/>
        </w:rPr>
        <w:t>占用</w:t>
      </w:r>
      <w:r w:rsidR="00384C78">
        <w:t>网络资源，</w:t>
      </w:r>
      <w:r w:rsidR="00DF0DB2">
        <w:t>如果</w:t>
      </w:r>
      <w:r w:rsidR="00B94D6D">
        <w:t>每一个需要与</w:t>
      </w:r>
      <w:r w:rsidR="00F201B7">
        <w:t>数据库交互的线程都需要创建数据库句柄，</w:t>
      </w:r>
      <w:r w:rsidR="00F201B7">
        <w:rPr>
          <w:rFonts w:hint="eastAsia"/>
        </w:rPr>
        <w:t>使用</w:t>
      </w:r>
      <w:r w:rsidR="00F201B7">
        <w:t>完毕之后销毁，</w:t>
      </w:r>
      <w:r w:rsidR="00F201B7">
        <w:rPr>
          <w:rFonts w:hint="eastAsia"/>
        </w:rPr>
        <w:t>这是</w:t>
      </w:r>
      <w:r w:rsidR="00F201B7">
        <w:t>相当耗时</w:t>
      </w:r>
      <w:r w:rsidR="00F201B7">
        <w:rPr>
          <w:rFonts w:hint="eastAsia"/>
        </w:rPr>
        <w:t>且</w:t>
      </w:r>
      <w:r w:rsidR="00F201B7">
        <w:t>影响应用服务器</w:t>
      </w:r>
      <w:r w:rsidR="00F201B7">
        <w:rPr>
          <w:rFonts w:hint="eastAsia"/>
        </w:rPr>
        <w:t>性能</w:t>
      </w:r>
      <w:r w:rsidR="00F201B7">
        <w:t>的做法。</w:t>
      </w:r>
      <w:r w:rsidR="00F201B7">
        <w:rPr>
          <w:rFonts w:hint="eastAsia"/>
        </w:rPr>
        <w:t>利用</w:t>
      </w:r>
      <w:r w:rsidR="00F201B7">
        <w:t>池的思想，我们设计了数据库连接池</w:t>
      </w:r>
      <w:r w:rsidR="00A53126">
        <w:t>，</w:t>
      </w:r>
      <w:r w:rsidR="00A53126">
        <w:rPr>
          <w:rFonts w:hint="eastAsia"/>
        </w:rPr>
        <w:t>结构</w:t>
      </w:r>
      <w:r w:rsidR="00A53126">
        <w:t>如图</w:t>
      </w:r>
      <w:r w:rsidR="00A53126" w:rsidRPr="00A53126">
        <w:rPr>
          <w:color w:val="FF0000"/>
        </w:rPr>
        <w:t>3.</w:t>
      </w:r>
      <w:r w:rsidR="00A53126" w:rsidRPr="00A53126">
        <w:rPr>
          <w:rFonts w:hint="eastAsia"/>
          <w:color w:val="FF0000"/>
        </w:rPr>
        <w:t>x</w:t>
      </w:r>
      <w:r w:rsidR="00A53126">
        <w:t>所示：</w:t>
      </w:r>
    </w:p>
    <w:p w14:paraId="53D9380A" w14:textId="77777777" w:rsidR="00A53126" w:rsidRDefault="00A53126" w:rsidP="00452D41"/>
    <w:p w14:paraId="0ECEC558" w14:textId="705B2C38" w:rsidR="00A53126" w:rsidRPr="00452D41" w:rsidRDefault="00A53126" w:rsidP="00452D41">
      <w:r>
        <w:t>如图，</w:t>
      </w:r>
      <w:r>
        <w:rPr>
          <w:rFonts w:hint="eastAsia"/>
        </w:rPr>
        <w:t>在</w:t>
      </w:r>
      <w:r>
        <w:t>服务器开启时，</w:t>
      </w:r>
      <w:r>
        <w:rPr>
          <w:rFonts w:hint="eastAsia"/>
        </w:rPr>
        <w:t>应用</w:t>
      </w:r>
      <w:r>
        <w:t>服务器主动创建一部分数据库句柄资源放入数据库连接池中，</w:t>
      </w:r>
      <w:r w:rsidR="00131823">
        <w:t>在</w:t>
      </w:r>
      <w:r w:rsidR="00131823">
        <w:rPr>
          <w:rFonts w:hint="eastAsia"/>
        </w:rPr>
        <w:t>服务</w:t>
      </w:r>
      <w:r w:rsidR="00131823">
        <w:t>过程中，</w:t>
      </w:r>
      <w:r w:rsidR="00131823">
        <w:rPr>
          <w:rFonts w:hint="eastAsia"/>
        </w:rPr>
        <w:t>处理</w:t>
      </w:r>
      <w:r w:rsidR="00131823">
        <w:t>线程需要数据库句柄资源可以直接想数据库连接池获取，</w:t>
      </w:r>
      <w:r w:rsidR="009702FB">
        <w:rPr>
          <w:rFonts w:hint="eastAsia"/>
        </w:rPr>
        <w:t>使用</w:t>
      </w:r>
      <w:r w:rsidR="009702FB">
        <w:t>完毕之后</w:t>
      </w:r>
      <w:r w:rsidR="009702FB">
        <w:rPr>
          <w:rFonts w:hint="eastAsia"/>
        </w:rPr>
        <w:t>再</w:t>
      </w:r>
      <w:r w:rsidR="009702FB">
        <w:t>放回连接池中。</w:t>
      </w:r>
      <w:r w:rsidR="001003B0">
        <w:t>同时，</w:t>
      </w:r>
      <w:r w:rsidR="001003B0">
        <w:rPr>
          <w:rFonts w:hint="eastAsia"/>
        </w:rPr>
        <w:t>数据库</w:t>
      </w:r>
      <w:r w:rsidR="00C2264E">
        <w:t>句柄</w:t>
      </w:r>
      <w:r w:rsidR="00C2264E">
        <w:rPr>
          <w:rFonts w:hint="eastAsia"/>
        </w:rPr>
        <w:t>是面向</w:t>
      </w:r>
      <w:r w:rsidR="00C2264E">
        <w:t>网络的资源，</w:t>
      </w:r>
      <w:r w:rsidR="00C2264E">
        <w:rPr>
          <w:rFonts w:hint="eastAsia"/>
        </w:rPr>
        <w:t>意味着</w:t>
      </w:r>
      <w:r w:rsidR="00C2264E">
        <w:t>如果长时间没有客户端使用，</w:t>
      </w:r>
      <w:r w:rsidR="00C2264E">
        <w:rPr>
          <w:rFonts w:hint="eastAsia"/>
        </w:rPr>
        <w:t>该</w:t>
      </w:r>
      <w:r w:rsidR="00C2264E">
        <w:t>网络连接可能会断开，</w:t>
      </w:r>
      <w:r w:rsidR="00C2264E">
        <w:rPr>
          <w:rFonts w:hint="eastAsia"/>
        </w:rPr>
        <w:t>连接</w:t>
      </w:r>
      <w:r w:rsidR="00C2264E">
        <w:t>资源失效</w:t>
      </w:r>
      <w:r w:rsidR="00C2631A">
        <w:t>。</w:t>
      </w:r>
      <w:r w:rsidR="00342938">
        <w:t>类似于内存池的后台</w:t>
      </w:r>
      <w:r w:rsidR="00342938">
        <w:rPr>
          <w:rFonts w:hint="eastAsia"/>
        </w:rPr>
        <w:t>维护</w:t>
      </w:r>
      <w:r w:rsidR="00342938">
        <w:t>线程，</w:t>
      </w:r>
      <w:r w:rsidR="00342938">
        <w:rPr>
          <w:rFonts w:hint="eastAsia"/>
        </w:rPr>
        <w:t>数据库</w:t>
      </w:r>
      <w:r w:rsidR="00342938">
        <w:t>连接池同样有后台连接线程，</w:t>
      </w:r>
      <w:r w:rsidR="00342938">
        <w:rPr>
          <w:rFonts w:hint="eastAsia"/>
        </w:rPr>
        <w:t>每个一段</w:t>
      </w:r>
      <w:r w:rsidR="00342938">
        <w:t>时间会检测连接池内所有数据库连接的有效性，</w:t>
      </w:r>
      <w:r w:rsidR="00342938">
        <w:rPr>
          <w:rFonts w:hint="eastAsia"/>
        </w:rPr>
        <w:t>对</w:t>
      </w:r>
      <w:r w:rsidR="00342938">
        <w:t>失效的数据库连接进行重新连接，</w:t>
      </w:r>
      <w:r w:rsidR="00342938">
        <w:rPr>
          <w:rFonts w:hint="eastAsia"/>
        </w:rPr>
        <w:t>并</w:t>
      </w:r>
      <w:r w:rsidR="00342938">
        <w:t>动态得</w:t>
      </w:r>
      <w:r w:rsidR="00342938">
        <w:rPr>
          <w:rFonts w:hint="eastAsia"/>
        </w:rPr>
        <w:t>调整</w:t>
      </w:r>
      <w:r w:rsidR="00342938">
        <w:t>数据库连接池的大小。</w:t>
      </w:r>
    </w:p>
    <w:p w14:paraId="4AE32058" w14:textId="5CD52B37" w:rsidR="00DA04B9" w:rsidRDefault="00556AF9" w:rsidP="00437B09">
      <w:pPr>
        <w:pStyle w:val="10"/>
      </w:pPr>
      <w:r>
        <w:t>OGC</w:t>
      </w:r>
      <w:r>
        <w:t>应用服务器层辅助</w:t>
      </w:r>
      <w:r w:rsidR="00DC6217">
        <w:t>模块</w:t>
      </w:r>
      <w:r w:rsidR="00AF65D3">
        <w:t>设计</w:t>
      </w:r>
    </w:p>
    <w:p w14:paraId="2DB5AE70" w14:textId="2DF1C26D" w:rsidR="003A200A" w:rsidRDefault="003A200A" w:rsidP="003A200A">
      <w:pPr>
        <w:pStyle w:val="20"/>
      </w:pPr>
      <w:r>
        <w:rPr>
          <w:rFonts w:hint="eastAsia"/>
        </w:rPr>
        <w:t>概述</w:t>
      </w:r>
    </w:p>
    <w:p w14:paraId="17012CEC" w14:textId="16CEAF24" w:rsidR="00A20612" w:rsidRPr="00A20612" w:rsidRDefault="00A20612" w:rsidP="00A20612">
      <w:r w:rsidRPr="00A20612">
        <w:rPr>
          <w:rFonts w:hint="eastAsia"/>
          <w:color w:val="FF0000"/>
        </w:rPr>
        <w:t>主要</w:t>
      </w:r>
      <w:r w:rsidRPr="00A20612">
        <w:rPr>
          <w:color w:val="FF0000"/>
        </w:rPr>
        <w:t>描述</w:t>
      </w:r>
      <w:r w:rsidRPr="00A20612">
        <w:rPr>
          <w:color w:val="FF0000"/>
        </w:rPr>
        <w:t>OGC</w:t>
      </w:r>
      <w:r w:rsidRPr="00A20612">
        <w:rPr>
          <w:color w:val="FF0000"/>
        </w:rPr>
        <w:t>应用服务器层是分布式的，</w:t>
      </w:r>
      <w:r w:rsidRPr="00A20612">
        <w:rPr>
          <w:rFonts w:hint="eastAsia"/>
          <w:color w:val="FF0000"/>
        </w:rPr>
        <w:t>需要</w:t>
      </w:r>
      <w:r w:rsidRPr="00A20612">
        <w:rPr>
          <w:color w:val="FF0000"/>
        </w:rPr>
        <w:t>辅助的集群管理监控模块和缓存模块</w:t>
      </w:r>
      <w:r>
        <w:t>。</w:t>
      </w:r>
    </w:p>
    <w:p w14:paraId="15A09D85" w14:textId="156A4AD5" w:rsidR="00507544" w:rsidRDefault="00AD5C2A" w:rsidP="00883751">
      <w:r>
        <w:t>在第三章中，</w:t>
      </w:r>
      <w:r>
        <w:rPr>
          <w:rFonts w:hint="eastAsia"/>
        </w:rPr>
        <w:t>我们</w:t>
      </w:r>
      <w:r>
        <w:t>详述了如何设计高效地</w:t>
      </w:r>
      <w:r>
        <w:t>OGC</w:t>
      </w:r>
      <w:r>
        <w:t>应用服务</w:t>
      </w:r>
      <w:r>
        <w:rPr>
          <w:rFonts w:hint="eastAsia"/>
        </w:rPr>
        <w:t>组件</w:t>
      </w:r>
      <w:r>
        <w:t>，</w:t>
      </w:r>
      <w:r>
        <w:rPr>
          <w:rFonts w:hint="eastAsia"/>
        </w:rPr>
        <w:t>从</w:t>
      </w:r>
      <w:r>
        <w:t>高效</w:t>
      </w:r>
      <w:r>
        <w:rPr>
          <w:rFonts w:hint="eastAsia"/>
        </w:rPr>
        <w:t>的</w:t>
      </w:r>
      <w:r>
        <w:t>网络框架模型和资源管理策略提升了单个应用服务器节点的并发能力和稳定性。</w:t>
      </w:r>
      <w:r w:rsidR="00400771">
        <w:rPr>
          <w:rFonts w:hint="eastAsia"/>
        </w:rPr>
        <w:t>但是</w:t>
      </w:r>
      <w:r w:rsidR="00400771">
        <w:t>无论单个应用服务器节点的性能如何得提升，</w:t>
      </w:r>
      <w:r w:rsidR="00400771">
        <w:rPr>
          <w:rFonts w:hint="eastAsia"/>
        </w:rPr>
        <w:t>也显然</w:t>
      </w:r>
      <w:r w:rsidR="00400771">
        <w:t>无法满足高并发压力的需求，</w:t>
      </w:r>
      <w:r w:rsidR="00400771">
        <w:rPr>
          <w:rFonts w:hint="eastAsia"/>
        </w:rPr>
        <w:t>OGC</w:t>
      </w:r>
      <w:r w:rsidR="00400771">
        <w:t>应用服务器层是</w:t>
      </w:r>
      <w:r w:rsidR="00400771">
        <w:rPr>
          <w:rFonts w:hint="eastAsia"/>
        </w:rPr>
        <w:t>整个分布式</w:t>
      </w:r>
      <w:r w:rsidR="00400771">
        <w:t>OGC</w:t>
      </w:r>
      <w:r w:rsidR="00400771">
        <w:t>服务</w:t>
      </w:r>
      <w:r w:rsidR="00400771">
        <w:rPr>
          <w:rFonts w:hint="eastAsia"/>
        </w:rPr>
        <w:t>系统</w:t>
      </w:r>
      <w:r w:rsidR="00400771">
        <w:t>的核心层，</w:t>
      </w:r>
      <w:r w:rsidR="00400771">
        <w:rPr>
          <w:rFonts w:hint="eastAsia"/>
        </w:rPr>
        <w:t>所以</w:t>
      </w:r>
      <w:r w:rsidR="00400771">
        <w:t>我们采用多</w:t>
      </w:r>
      <w:r w:rsidR="00400771">
        <w:rPr>
          <w:rFonts w:hint="eastAsia"/>
        </w:rPr>
        <w:t>台</w:t>
      </w:r>
      <w:r w:rsidR="00400771">
        <w:t>服务器协同工作，</w:t>
      </w:r>
      <w:r w:rsidR="00400771">
        <w:rPr>
          <w:rFonts w:hint="eastAsia"/>
        </w:rPr>
        <w:t>用来</w:t>
      </w:r>
      <w:r w:rsidR="00400771">
        <w:t>提高整个</w:t>
      </w:r>
      <w:r w:rsidR="00400771">
        <w:rPr>
          <w:rFonts w:hint="eastAsia"/>
        </w:rPr>
        <w:t>分布式</w:t>
      </w:r>
      <w:r w:rsidR="00400771">
        <w:t>OGC</w:t>
      </w:r>
      <w:r w:rsidR="00400771">
        <w:t>服务系统的</w:t>
      </w:r>
      <w:r w:rsidR="00400771">
        <w:rPr>
          <w:rFonts w:hint="eastAsia"/>
        </w:rPr>
        <w:t>并发</w:t>
      </w:r>
      <w:r w:rsidR="00400771">
        <w:t>处理能力</w:t>
      </w:r>
      <w:r w:rsidR="00883751">
        <w:t>。</w:t>
      </w:r>
    </w:p>
    <w:p w14:paraId="6BF7C6B6" w14:textId="7142104F" w:rsidR="00B165E2" w:rsidRDefault="00883751" w:rsidP="003F5C7A">
      <w:r>
        <w:rPr>
          <w:rFonts w:hint="eastAsia"/>
        </w:rPr>
        <w:t>但是</w:t>
      </w:r>
      <w:r>
        <w:t>如何在不同的</w:t>
      </w:r>
      <w:r>
        <w:t>OGC</w:t>
      </w:r>
      <w:r>
        <w:t>应用服务器节点之间</w:t>
      </w:r>
      <w:r>
        <w:rPr>
          <w:rFonts w:hint="eastAsia"/>
        </w:rPr>
        <w:t>进行</w:t>
      </w:r>
      <w:r>
        <w:t>协调工作，</w:t>
      </w:r>
      <w:r>
        <w:rPr>
          <w:rFonts w:hint="eastAsia"/>
        </w:rPr>
        <w:t>实现合理</w:t>
      </w:r>
      <w:r>
        <w:t>的请求任务分配</w:t>
      </w:r>
      <w:r w:rsidR="00FF62A4">
        <w:t>，</w:t>
      </w:r>
      <w:r w:rsidR="00510A04">
        <w:rPr>
          <w:rFonts w:hint="eastAsia"/>
        </w:rPr>
        <w:t>使</w:t>
      </w:r>
      <w:r w:rsidR="00510A04">
        <w:t>集群</w:t>
      </w:r>
      <w:r w:rsidR="008E0ABC">
        <w:t>不会出现一台服务器过于</w:t>
      </w:r>
      <w:r w:rsidR="008E0ABC">
        <w:rPr>
          <w:rFonts w:hint="eastAsia"/>
        </w:rPr>
        <w:t>忙碌</w:t>
      </w:r>
      <w:r w:rsidR="008E0ABC">
        <w:t>，</w:t>
      </w:r>
      <w:r w:rsidR="008E0ABC">
        <w:rPr>
          <w:rFonts w:hint="eastAsia"/>
        </w:rPr>
        <w:t>而</w:t>
      </w:r>
      <w:r w:rsidR="008E0ABC">
        <w:t>其他的</w:t>
      </w:r>
      <w:r w:rsidR="008E0ABC">
        <w:rPr>
          <w:rFonts w:hint="eastAsia"/>
        </w:rPr>
        <w:t>服务器</w:t>
      </w:r>
      <w:r w:rsidR="008E0ABC">
        <w:t>节点却没有充分发挥处理能力的情况，</w:t>
      </w:r>
      <w:r w:rsidR="00E3540E">
        <w:t>负载均衡</w:t>
      </w:r>
      <w:r w:rsidR="00CC5239">
        <w:t>是一种分布式系统框架下</w:t>
      </w:r>
      <w:r w:rsidR="00CC5239">
        <w:rPr>
          <w:rFonts w:hint="eastAsia"/>
        </w:rPr>
        <w:t>的</w:t>
      </w:r>
      <w:r w:rsidR="00CC5239">
        <w:t>业务</w:t>
      </w:r>
      <w:r w:rsidR="00CC5239">
        <w:rPr>
          <w:rFonts w:hint="eastAsia"/>
        </w:rPr>
        <w:t>调度</w:t>
      </w:r>
      <w:r w:rsidR="00CC5239">
        <w:t>和负载分配的解决方案，</w:t>
      </w:r>
      <w:r w:rsidR="00A776AA">
        <w:rPr>
          <w:rFonts w:hint="eastAsia"/>
        </w:rPr>
        <w:t>目的</w:t>
      </w:r>
      <w:r w:rsidR="00A776AA">
        <w:t>是为了</w:t>
      </w:r>
      <w:r w:rsidR="00A776AA">
        <w:rPr>
          <w:rFonts w:hint="eastAsia"/>
        </w:rPr>
        <w:t>使</w:t>
      </w:r>
      <w:r w:rsidR="00A776AA">
        <w:t>分布式系统中的</w:t>
      </w:r>
      <w:r w:rsidR="00A776AA">
        <w:rPr>
          <w:rFonts w:hint="eastAsia"/>
        </w:rPr>
        <w:t>每台</w:t>
      </w:r>
      <w:r w:rsidR="00A776AA">
        <w:t>服务器节点都能够最大限度的发挥功效。</w:t>
      </w:r>
    </w:p>
    <w:p w14:paraId="29C590AB" w14:textId="3925FA7E" w:rsidR="00883751" w:rsidRDefault="0067024D" w:rsidP="00883751">
      <w:r>
        <w:t>管理监控模块是对应用服务器集群的</w:t>
      </w:r>
      <w:r>
        <w:rPr>
          <w:rFonts w:hint="eastAsia"/>
        </w:rPr>
        <w:t>辅助</w:t>
      </w:r>
      <w:r>
        <w:t>模块</w:t>
      </w:r>
      <w:r w:rsidR="002B03E7">
        <w:t>，</w:t>
      </w:r>
      <w:r w:rsidR="002B03E7">
        <w:rPr>
          <w:rFonts w:hint="eastAsia"/>
        </w:rPr>
        <w:t>用来</w:t>
      </w:r>
      <w:r w:rsidR="00B20DAD">
        <w:t>支持应用服务组件的动态部</w:t>
      </w:r>
      <w:r w:rsidR="00B20DAD">
        <w:lastRenderedPageBreak/>
        <w:t>署</w:t>
      </w:r>
      <w:r w:rsidR="0072720E">
        <w:t>、</w:t>
      </w:r>
      <w:r w:rsidR="0072720E">
        <w:rPr>
          <w:rFonts w:hint="eastAsia"/>
        </w:rPr>
        <w:t>控制</w:t>
      </w:r>
      <w:r w:rsidR="0072720E">
        <w:t>应用服务器集群</w:t>
      </w:r>
      <w:r w:rsidR="00A4667C">
        <w:rPr>
          <w:rFonts w:hint="eastAsia"/>
        </w:rPr>
        <w:t>和</w:t>
      </w:r>
      <w:r w:rsidR="00A4667C">
        <w:t>获取</w:t>
      </w:r>
      <w:r w:rsidR="00A4667C">
        <w:rPr>
          <w:rFonts w:hint="eastAsia"/>
        </w:rPr>
        <w:t>应用</w:t>
      </w:r>
      <w:r w:rsidR="00A4667C">
        <w:t>服务器集群的信息</w:t>
      </w:r>
      <w:r w:rsidR="00032727">
        <w:t>，</w:t>
      </w:r>
      <w:r w:rsidR="00B63038">
        <w:rPr>
          <w:rFonts w:hint="eastAsia"/>
        </w:rPr>
        <w:t>方便</w:t>
      </w:r>
      <w:r w:rsidR="00B63038">
        <w:t>服务器管理人员更好的管理整个</w:t>
      </w:r>
      <w:r w:rsidR="00192358">
        <w:t>OGC</w:t>
      </w:r>
      <w:r w:rsidR="00192358">
        <w:t>应用</w:t>
      </w:r>
      <w:r w:rsidR="00192358">
        <w:rPr>
          <w:rFonts w:hint="eastAsia"/>
        </w:rPr>
        <w:t>服务</w:t>
      </w:r>
      <w:r w:rsidR="00C2637B">
        <w:rPr>
          <w:rFonts w:hint="eastAsia"/>
        </w:rPr>
        <w:t>器</w:t>
      </w:r>
      <w:r w:rsidR="00C2637B">
        <w:t>层。</w:t>
      </w:r>
      <w:r w:rsidR="004179B1">
        <w:t>分布式缓存模块同样是</w:t>
      </w:r>
      <w:r w:rsidR="004179B1">
        <w:t>OGC</w:t>
      </w:r>
      <w:r w:rsidR="004179B1">
        <w:rPr>
          <w:rFonts w:hint="eastAsia"/>
        </w:rPr>
        <w:t>应用</w:t>
      </w:r>
      <w:r w:rsidR="004179B1">
        <w:t>服务器层的一部分，</w:t>
      </w:r>
      <w:r w:rsidR="00B01A86">
        <w:t>缓存模块的存在</w:t>
      </w:r>
      <w:r w:rsidR="00F31A83">
        <w:rPr>
          <w:rFonts w:hint="eastAsia"/>
        </w:rPr>
        <w:t>大大</w:t>
      </w:r>
      <w:r w:rsidR="00F31A83">
        <w:t>降低了应用服务器的计算负载</w:t>
      </w:r>
      <w:r w:rsidR="000120E8">
        <w:t>，</w:t>
      </w:r>
      <w:r w:rsidR="000120E8">
        <w:rPr>
          <w:rFonts w:hint="eastAsia"/>
        </w:rPr>
        <w:t>对</w:t>
      </w:r>
      <w:r w:rsidR="000120E8">
        <w:t>整个服务器的并发性能的提升起到了重要作用。</w:t>
      </w:r>
    </w:p>
    <w:p w14:paraId="25644689" w14:textId="5B241D2E" w:rsidR="00A009F3" w:rsidRDefault="00A009F3" w:rsidP="00A009F3">
      <w:pPr>
        <w:pStyle w:val="20"/>
      </w:pPr>
      <w:r>
        <w:rPr>
          <w:rFonts w:hint="eastAsia"/>
        </w:rPr>
        <w:t>负载</w:t>
      </w:r>
      <w:r w:rsidR="00E3540E">
        <w:t>均衡</w:t>
      </w:r>
    </w:p>
    <w:p w14:paraId="56DFB9F7" w14:textId="49014585" w:rsidR="00117E1C" w:rsidRDefault="00F7736E" w:rsidP="00CF64E8">
      <w:pPr>
        <w:pStyle w:val="3"/>
      </w:pPr>
      <w:r>
        <w:t>负载分配模型</w:t>
      </w:r>
    </w:p>
    <w:p w14:paraId="72A07C70" w14:textId="5024BB9C" w:rsidR="00B05C21" w:rsidRDefault="00CF64E8" w:rsidP="00B05C21">
      <w:r>
        <w:t>OGC</w:t>
      </w:r>
      <w:r>
        <w:t>应用</w:t>
      </w:r>
      <w:r>
        <w:rPr>
          <w:rFonts w:hint="eastAsia"/>
        </w:rPr>
        <w:t>服务器</w:t>
      </w:r>
      <w:r>
        <w:t>集群</w:t>
      </w:r>
      <w:r>
        <w:rPr>
          <w:rFonts w:hint="eastAsia"/>
        </w:rPr>
        <w:t>的</w:t>
      </w:r>
      <w:r>
        <w:t>负载均衡</w:t>
      </w:r>
      <w:r>
        <w:rPr>
          <w:rFonts w:hint="eastAsia"/>
        </w:rPr>
        <w:t>我们</w:t>
      </w:r>
      <w:r>
        <w:t>采用了</w:t>
      </w:r>
      <w:r>
        <w:rPr>
          <w:rFonts w:hint="eastAsia"/>
        </w:rPr>
        <w:t>二级</w:t>
      </w:r>
      <w:r>
        <w:t>负载均衡策略</w:t>
      </w:r>
      <w:r w:rsidR="00B05C21">
        <w:t>，</w:t>
      </w:r>
      <w:r w:rsidR="00B05C21">
        <w:rPr>
          <w:rFonts w:hint="eastAsia"/>
        </w:rPr>
        <w:t>框架</w:t>
      </w:r>
      <w:r w:rsidR="00B05C21">
        <w:t>如如下</w:t>
      </w:r>
      <w:r w:rsidR="00B05C21" w:rsidRPr="00B05C21">
        <w:rPr>
          <w:color w:val="FF0000"/>
        </w:rPr>
        <w:t>4.</w:t>
      </w:r>
      <w:r w:rsidR="00B05C21" w:rsidRPr="00B05C21">
        <w:rPr>
          <w:rFonts w:hint="eastAsia"/>
          <w:color w:val="FF0000"/>
        </w:rPr>
        <w:t>x</w:t>
      </w:r>
      <w:r w:rsidR="00B05C21">
        <w:t>：</w:t>
      </w:r>
    </w:p>
    <w:p w14:paraId="69467C8A" w14:textId="77777777" w:rsidR="00B05C21" w:rsidRDefault="00B05C21" w:rsidP="00B05C21"/>
    <w:p w14:paraId="528C84FC" w14:textId="66333841" w:rsidR="00320B48" w:rsidRDefault="00320B48" w:rsidP="00B05C21">
      <w:r>
        <w:rPr>
          <w:rFonts w:hint="eastAsia"/>
        </w:rPr>
        <w:t>OGC</w:t>
      </w:r>
      <w:r>
        <w:rPr>
          <w:rFonts w:hint="eastAsia"/>
        </w:rPr>
        <w:t>应用服务器是</w:t>
      </w:r>
      <w:r>
        <w:t>基于</w:t>
      </w:r>
      <w:r>
        <w:t>IceGrid</w:t>
      </w:r>
      <w:r>
        <w:t>实现的分布式服务，</w:t>
      </w:r>
      <w:r w:rsidR="00BB6F12">
        <w:t>3.1</w:t>
      </w:r>
      <w:r w:rsidR="00BB6F12">
        <w:rPr>
          <w:rFonts w:hint="eastAsia"/>
        </w:rPr>
        <w:t>章节</w:t>
      </w:r>
      <w:r w:rsidR="00BB6F12">
        <w:t>中详述了分布式请求的过程，</w:t>
      </w:r>
      <w:r w:rsidR="001C5099">
        <w:rPr>
          <w:rFonts w:hint="eastAsia"/>
        </w:rPr>
        <w:t>传统</w:t>
      </w:r>
      <w:r w:rsidR="001C5099">
        <w:t>的</w:t>
      </w:r>
      <w:r w:rsidR="001C5099">
        <w:t>IceGrid</w:t>
      </w:r>
      <w:r w:rsidR="001C5099">
        <w:t>实现的分布式服务均是一个中心节点对应多个服务器节点，</w:t>
      </w:r>
      <w:r w:rsidR="001C5099">
        <w:rPr>
          <w:rFonts w:hint="eastAsia"/>
        </w:rPr>
        <w:t>所有</w:t>
      </w:r>
      <w:r w:rsidR="001C5099">
        <w:t>的客户端请求都是通过中心节点实现派发。</w:t>
      </w:r>
      <w:r w:rsidR="00CA7E87">
        <w:t>如此一来，</w:t>
      </w:r>
      <w:r w:rsidR="00CA7E87">
        <w:rPr>
          <w:rFonts w:hint="eastAsia"/>
        </w:rPr>
        <w:t>中心</w:t>
      </w:r>
      <w:r w:rsidR="00CA7E87">
        <w:t>节点边成为</w:t>
      </w:r>
      <w:r w:rsidR="00CA7E87" w:rsidRPr="0072785C">
        <w:rPr>
          <w:color w:val="FF0000"/>
        </w:rPr>
        <w:t>单点</w:t>
      </w:r>
      <w:r w:rsidR="0072785C">
        <w:t>，虽然中心节点的业务逻辑十分简单，</w:t>
      </w:r>
      <w:r w:rsidR="0072785C">
        <w:rPr>
          <w:rFonts w:hint="eastAsia"/>
        </w:rPr>
        <w:t>仅仅</w:t>
      </w:r>
      <w:r w:rsidR="0072785C">
        <w:t>需要</w:t>
      </w:r>
      <w:r w:rsidR="0072785C">
        <w:rPr>
          <w:rFonts w:hint="eastAsia"/>
        </w:rPr>
        <w:t>更具</w:t>
      </w:r>
      <w:r w:rsidR="0072785C">
        <w:t>负载均衡策略选择</w:t>
      </w:r>
      <w:r w:rsidR="0072785C">
        <w:rPr>
          <w:rFonts w:hint="eastAsia"/>
        </w:rPr>
        <w:t>服务器</w:t>
      </w:r>
      <w:r w:rsidR="0072785C">
        <w:t>集群中的一台服务器</w:t>
      </w:r>
      <w:r w:rsidR="0072785C">
        <w:rPr>
          <w:rFonts w:hint="eastAsia"/>
        </w:rPr>
        <w:t>即可</w:t>
      </w:r>
      <w:r w:rsidR="0072785C">
        <w:t>，</w:t>
      </w:r>
      <w:r w:rsidR="0072785C">
        <w:rPr>
          <w:rFonts w:hint="eastAsia"/>
        </w:rPr>
        <w:t>但是</w:t>
      </w:r>
      <w:r w:rsidR="0072785C">
        <w:t>，</w:t>
      </w:r>
      <w:r w:rsidR="00F95D50">
        <w:t>随着集群规模的增大，</w:t>
      </w:r>
      <w:r w:rsidR="00F95D50">
        <w:rPr>
          <w:rFonts w:hint="eastAsia"/>
        </w:rPr>
        <w:t>并发量</w:t>
      </w:r>
      <w:r w:rsidR="00F95D50">
        <w:t>的增大</w:t>
      </w:r>
      <w:r w:rsidR="005F1386">
        <w:t>，</w:t>
      </w:r>
      <w:r w:rsidR="00E67DDB">
        <w:rPr>
          <w:rFonts w:hint="eastAsia"/>
        </w:rPr>
        <w:t>一台</w:t>
      </w:r>
      <w:r w:rsidR="00E67DDB">
        <w:t>中心节点</w:t>
      </w:r>
      <w:r w:rsidR="00F95D50">
        <w:t>将见见</w:t>
      </w:r>
      <w:r w:rsidR="00E67DDB">
        <w:t>无法满足</w:t>
      </w:r>
      <w:r w:rsidR="00236804">
        <w:t>需求，</w:t>
      </w:r>
      <w:r w:rsidR="00236804">
        <w:rPr>
          <w:rFonts w:hint="eastAsia"/>
        </w:rPr>
        <w:t>而且</w:t>
      </w:r>
      <w:r w:rsidR="00236804">
        <w:t>，</w:t>
      </w:r>
      <w:r w:rsidR="00236804">
        <w:rPr>
          <w:rFonts w:hint="eastAsia"/>
        </w:rPr>
        <w:t>当</w:t>
      </w:r>
      <w:r w:rsidR="00236804">
        <w:t>中心节点崩溃时，</w:t>
      </w:r>
      <w:r w:rsidR="00236804">
        <w:rPr>
          <w:rFonts w:hint="eastAsia"/>
        </w:rPr>
        <w:t>整个</w:t>
      </w:r>
      <w:r w:rsidR="00236804">
        <w:t>服务器集群</w:t>
      </w:r>
      <w:r w:rsidR="00236804">
        <w:rPr>
          <w:rFonts w:hint="eastAsia"/>
        </w:rPr>
        <w:t>都</w:t>
      </w:r>
      <w:r w:rsidR="00236804">
        <w:t>将</w:t>
      </w:r>
      <w:r w:rsidR="00236804">
        <w:rPr>
          <w:rFonts w:hint="eastAsia"/>
        </w:rPr>
        <w:t>无法</w:t>
      </w:r>
      <w:r w:rsidR="00236804">
        <w:t>向客户端提供服务。</w:t>
      </w:r>
    </w:p>
    <w:p w14:paraId="7BEDD7D3" w14:textId="1C678E61" w:rsidR="00D42B01" w:rsidRDefault="00D42B01" w:rsidP="00B05C21">
      <w:r>
        <w:rPr>
          <w:rFonts w:hint="eastAsia"/>
        </w:rPr>
        <w:t>一级</w:t>
      </w:r>
      <w:r w:rsidR="00CA07B8">
        <w:rPr>
          <w:rFonts w:hint="eastAsia"/>
        </w:rPr>
        <w:t>负载均衡</w:t>
      </w:r>
      <w:r w:rsidR="002F556F">
        <w:rPr>
          <w:rFonts w:hint="eastAsia"/>
        </w:rPr>
        <w:t>面向</w:t>
      </w:r>
      <w:r w:rsidR="002F556F">
        <w:t>的是</w:t>
      </w:r>
      <w:r w:rsidR="00F03DAE">
        <w:t>OGC</w:t>
      </w:r>
      <w:r w:rsidR="00F03DAE">
        <w:rPr>
          <w:rFonts w:hint="eastAsia"/>
        </w:rPr>
        <w:t>应用</w:t>
      </w:r>
      <w:r w:rsidR="00F03DAE">
        <w:t>服务器集群的中心节点，</w:t>
      </w:r>
      <w:r w:rsidR="000A6AC4">
        <w:t>目的是</w:t>
      </w:r>
      <w:r w:rsidR="009A3593">
        <w:rPr>
          <w:rFonts w:hint="eastAsia"/>
        </w:rPr>
        <w:t>解决</w:t>
      </w:r>
      <w:r w:rsidR="009A3593">
        <w:t>中心节点</w:t>
      </w:r>
      <w:r w:rsidR="009A3593">
        <w:rPr>
          <w:rFonts w:hint="eastAsia"/>
        </w:rPr>
        <w:t>的</w:t>
      </w:r>
      <w:r w:rsidR="009A3593">
        <w:t>单点问题。</w:t>
      </w:r>
      <w:r w:rsidR="005B75A8">
        <w:t>如图</w:t>
      </w:r>
      <w:r w:rsidR="005B75A8" w:rsidRPr="005B75A8">
        <w:rPr>
          <w:color w:val="FF0000"/>
        </w:rPr>
        <w:t>4.</w:t>
      </w:r>
      <w:r w:rsidR="005B75A8" w:rsidRPr="005B75A8">
        <w:rPr>
          <w:rFonts w:hint="eastAsia"/>
          <w:color w:val="FF0000"/>
        </w:rPr>
        <w:t>x</w:t>
      </w:r>
      <w:r w:rsidR="005B75A8">
        <w:t>，</w:t>
      </w:r>
      <w:r w:rsidR="005B75A8">
        <w:rPr>
          <w:rFonts w:hint="eastAsia"/>
        </w:rPr>
        <w:t>应用</w:t>
      </w:r>
      <w:r w:rsidR="005B75A8">
        <w:t>服务器集群</w:t>
      </w:r>
      <w:r w:rsidR="005B75A8">
        <w:rPr>
          <w:rFonts w:hint="eastAsia"/>
        </w:rPr>
        <w:t>有</w:t>
      </w:r>
      <w:r w:rsidR="005B75A8">
        <w:t>多个中心节点</w:t>
      </w:r>
      <w:r w:rsidR="00C5281C">
        <w:t>，</w:t>
      </w:r>
      <w:r w:rsidR="00965580">
        <w:t>Web</w:t>
      </w:r>
      <w:r w:rsidR="00965580">
        <w:rPr>
          <w:rFonts w:hint="eastAsia"/>
        </w:rPr>
        <w:t>客户端</w:t>
      </w:r>
      <w:r w:rsidR="00965580">
        <w:t>通过</w:t>
      </w:r>
      <w:r w:rsidR="00965580">
        <w:rPr>
          <w:rFonts w:hint="eastAsia"/>
        </w:rPr>
        <w:t>一级负载</w:t>
      </w:r>
      <w:r w:rsidR="00965580">
        <w:t>均衡策略从多个中心节点中选择一个，</w:t>
      </w:r>
      <w:r w:rsidR="00BD093E">
        <w:t>然后</w:t>
      </w:r>
      <w:r w:rsidR="00BD093E">
        <w:rPr>
          <w:rFonts w:hint="eastAsia"/>
        </w:rPr>
        <w:t>向</w:t>
      </w:r>
      <w:r w:rsidR="00BD093E">
        <w:t>该中心节点发出请求</w:t>
      </w:r>
      <w:r w:rsidR="006412F2">
        <w:t>，</w:t>
      </w:r>
      <w:r w:rsidR="006412F2">
        <w:rPr>
          <w:rFonts w:hint="eastAsia"/>
        </w:rPr>
        <w:t>获取</w:t>
      </w:r>
      <w:r w:rsidR="006412F2">
        <w:t>应用</w:t>
      </w:r>
      <w:r w:rsidR="006412F2">
        <w:rPr>
          <w:rFonts w:hint="eastAsia"/>
        </w:rPr>
        <w:t>服务器</w:t>
      </w:r>
      <w:r w:rsidR="006412F2">
        <w:t>的代理信息，</w:t>
      </w:r>
      <w:r w:rsidR="00514B03">
        <w:t>再根据该代理信息请求服务。</w:t>
      </w:r>
      <w:r w:rsidR="00953CBC">
        <w:t>中心节点</w:t>
      </w:r>
      <w:r w:rsidR="005767B1">
        <w:rPr>
          <w:rFonts w:hint="eastAsia"/>
        </w:rPr>
        <w:t>的</w:t>
      </w:r>
      <w:r w:rsidR="005767B1">
        <w:t>数量随着</w:t>
      </w:r>
      <w:r w:rsidR="00953CBC">
        <w:t>应用服务器节点</w:t>
      </w:r>
      <w:r w:rsidR="005767B1">
        <w:rPr>
          <w:rFonts w:hint="eastAsia"/>
        </w:rPr>
        <w:t>数量</w:t>
      </w:r>
      <w:r w:rsidR="005767B1">
        <w:t>的增加也会动态增加</w:t>
      </w:r>
      <w:r w:rsidR="004F5E80">
        <w:t>，</w:t>
      </w:r>
      <w:r w:rsidR="004F5E80">
        <w:rPr>
          <w:rFonts w:hint="eastAsia"/>
        </w:rPr>
        <w:t>例如</w:t>
      </w:r>
      <w:r w:rsidR="004F5E80">
        <w:t>我们配置</w:t>
      </w:r>
      <w:r w:rsidR="004F5E80">
        <w:t>1</w:t>
      </w:r>
      <w:r w:rsidR="004F5E80">
        <w:t>台中心节点对应</w:t>
      </w:r>
      <w:r w:rsidR="004F5E80">
        <w:t>10</w:t>
      </w:r>
      <w:r w:rsidR="004F5E80">
        <w:rPr>
          <w:rFonts w:hint="eastAsia"/>
        </w:rPr>
        <w:t>台</w:t>
      </w:r>
      <w:r w:rsidR="004F5E80">
        <w:t>应用服务器</w:t>
      </w:r>
      <w:r w:rsidR="00422AAC">
        <w:t>节点，</w:t>
      </w:r>
      <w:r w:rsidR="00CD066D">
        <w:rPr>
          <w:rFonts w:hint="eastAsia"/>
        </w:rPr>
        <w:t>保持中心</w:t>
      </w:r>
      <w:r w:rsidR="00CD066D">
        <w:t>节点和应用服务</w:t>
      </w:r>
      <w:r w:rsidR="00CD066D">
        <w:rPr>
          <w:rFonts w:hint="eastAsia"/>
        </w:rPr>
        <w:t>器</w:t>
      </w:r>
      <w:r w:rsidR="00CD066D">
        <w:t>节点</w:t>
      </w:r>
      <w:r w:rsidR="00885305">
        <w:t>数量是</w:t>
      </w:r>
      <w:r w:rsidR="00885305">
        <w:t>1:10</w:t>
      </w:r>
      <w:r w:rsidR="00885305">
        <w:rPr>
          <w:rFonts w:hint="eastAsia"/>
        </w:rPr>
        <w:t>的</w:t>
      </w:r>
      <w:r w:rsidR="00885305">
        <w:t>关系</w:t>
      </w:r>
      <w:r w:rsidR="00DD64B2">
        <w:t>，</w:t>
      </w:r>
      <w:r w:rsidR="00DD64B2">
        <w:rPr>
          <w:rFonts w:hint="eastAsia"/>
        </w:rPr>
        <w:t>如此一来</w:t>
      </w:r>
      <w:r w:rsidR="00DD64B2">
        <w:t>，</w:t>
      </w:r>
      <w:r w:rsidR="00DD64B2">
        <w:rPr>
          <w:rFonts w:hint="eastAsia"/>
        </w:rPr>
        <w:t>各个</w:t>
      </w:r>
      <w:r w:rsidR="00DD64B2">
        <w:t>中心节点之间</w:t>
      </w:r>
      <w:r w:rsidR="00DD64B2">
        <w:rPr>
          <w:rFonts w:hint="eastAsia"/>
        </w:rPr>
        <w:t>互不</w:t>
      </w:r>
      <w:r w:rsidR="00DD64B2">
        <w:t>干扰</w:t>
      </w:r>
      <w:r w:rsidR="0095081E">
        <w:t>。</w:t>
      </w:r>
    </w:p>
    <w:p w14:paraId="7E0DD22E" w14:textId="77777777" w:rsidR="007C1D4E" w:rsidRDefault="0000101B" w:rsidP="007C1D4E">
      <w:r>
        <w:t>二级负载均衡</w:t>
      </w:r>
      <w:r w:rsidR="008F061B">
        <w:t>是对</w:t>
      </w:r>
      <w:r w:rsidR="008F061B">
        <w:t>OGC</w:t>
      </w:r>
      <w:r w:rsidR="00356A24">
        <w:t>应用</w:t>
      </w:r>
      <w:r w:rsidR="00356A24">
        <w:rPr>
          <w:rFonts w:hint="eastAsia"/>
        </w:rPr>
        <w:t>服务器</w:t>
      </w:r>
      <w:r w:rsidR="00356A24">
        <w:t>节点的负载均衡，</w:t>
      </w:r>
      <w:r w:rsidR="00721279">
        <w:t>利用</w:t>
      </w:r>
      <w:r w:rsidR="00E275EE">
        <w:t>IceGrid</w:t>
      </w:r>
      <w:r w:rsidR="00E275EE">
        <w:t>框架</w:t>
      </w:r>
      <w:r w:rsidR="00933618">
        <w:rPr>
          <w:rFonts w:hint="eastAsia"/>
        </w:rPr>
        <w:t>来</w:t>
      </w:r>
      <w:r w:rsidR="009B3F95">
        <w:t>完成</w:t>
      </w:r>
      <w:r w:rsidR="009B3F95">
        <w:rPr>
          <w:rFonts w:hint="eastAsia"/>
        </w:rPr>
        <w:t>中心</w:t>
      </w:r>
      <w:r w:rsidR="009B3F95">
        <w:t>节点和应用服务器集群的</w:t>
      </w:r>
      <w:r w:rsidR="007E402E">
        <w:t>开发</w:t>
      </w:r>
      <w:r w:rsidR="00EC7AAB">
        <w:t>。</w:t>
      </w:r>
      <w:r w:rsidR="00F210B4">
        <w:rPr>
          <w:rFonts w:hint="eastAsia"/>
        </w:rPr>
        <w:t>如图</w:t>
      </w:r>
      <w:r w:rsidR="00F210B4">
        <w:t>4.</w:t>
      </w:r>
      <w:r w:rsidR="00F210B4">
        <w:rPr>
          <w:rFonts w:hint="eastAsia"/>
        </w:rPr>
        <w:t>x</w:t>
      </w:r>
      <w:r w:rsidR="00080AF8">
        <w:t>，</w:t>
      </w:r>
      <w:r w:rsidR="00080AF8">
        <w:rPr>
          <w:rFonts w:hint="eastAsia"/>
        </w:rPr>
        <w:t>应用</w:t>
      </w:r>
      <w:r w:rsidR="00080AF8">
        <w:t>服务器节点</w:t>
      </w:r>
      <w:r w:rsidR="00080AF8">
        <w:rPr>
          <w:rFonts w:hint="eastAsia"/>
        </w:rPr>
        <w:t>利用</w:t>
      </w:r>
      <w:r w:rsidR="00080AF8">
        <w:t>IceGrid</w:t>
      </w:r>
      <w:r w:rsidR="00080AF8">
        <w:t>框架定期想中心节点发送</w:t>
      </w:r>
      <w:r w:rsidR="00C20E4C" w:rsidRPr="00C20E4C">
        <w:rPr>
          <w:color w:val="FF0000"/>
        </w:rPr>
        <w:t>心跳数据包</w:t>
      </w:r>
      <w:r w:rsidR="00C20E4C">
        <w:t>，应用服务器节点定期将服务器的</w:t>
      </w:r>
      <w:r w:rsidR="00CE7D4F">
        <w:t>负载、</w:t>
      </w:r>
      <w:r w:rsidR="00CE7D4F">
        <w:rPr>
          <w:rFonts w:hint="eastAsia"/>
        </w:rPr>
        <w:t>cpu</w:t>
      </w:r>
      <w:r w:rsidR="00CE7D4F">
        <w:t>利用率、</w:t>
      </w:r>
      <w:r w:rsidR="00CE7D4F">
        <w:rPr>
          <w:rFonts w:hint="eastAsia"/>
        </w:rPr>
        <w:t>磁盘占用率</w:t>
      </w:r>
      <w:r w:rsidR="004F5E43">
        <w:t>、</w:t>
      </w:r>
      <w:r w:rsidR="004F5E43">
        <w:rPr>
          <w:rFonts w:hint="eastAsia"/>
        </w:rPr>
        <w:t>服务组件</w:t>
      </w:r>
      <w:r w:rsidR="004F5E43">
        <w:t>的</w:t>
      </w:r>
      <w:r w:rsidR="00F23A14">
        <w:t>运行情况</w:t>
      </w:r>
      <w:r w:rsidR="00F23A14">
        <w:rPr>
          <w:rFonts w:hint="eastAsia"/>
        </w:rPr>
        <w:t>等</w:t>
      </w:r>
      <w:r w:rsidR="00F23A14">
        <w:t>信息发送到中心节点</w:t>
      </w:r>
      <w:r w:rsidR="00930237">
        <w:t>，</w:t>
      </w:r>
      <w:r w:rsidR="00930237">
        <w:rPr>
          <w:rFonts w:hint="eastAsia"/>
        </w:rPr>
        <w:t>中心</w:t>
      </w:r>
      <w:r w:rsidR="00930237">
        <w:t>节点根据这些信息</w:t>
      </w:r>
      <w:r w:rsidR="00930237">
        <w:rPr>
          <w:rFonts w:hint="eastAsia"/>
        </w:rPr>
        <w:t>作为</w:t>
      </w:r>
      <w:r w:rsidR="00930237">
        <w:t>负载均衡算法的</w:t>
      </w:r>
      <w:r w:rsidR="00930237">
        <w:rPr>
          <w:rFonts w:hint="eastAsia"/>
        </w:rPr>
        <w:t>依据</w:t>
      </w:r>
      <w:r w:rsidR="007C1D4E">
        <w:t>。</w:t>
      </w:r>
    </w:p>
    <w:p w14:paraId="50D4E9CA" w14:textId="73453222" w:rsidR="00F7736E" w:rsidRDefault="00F7736E" w:rsidP="007C1D4E">
      <w:pPr>
        <w:pStyle w:val="3"/>
      </w:pPr>
      <w:r>
        <w:rPr>
          <w:rFonts w:hint="eastAsia"/>
        </w:rPr>
        <w:t>负载</w:t>
      </w:r>
      <w:r>
        <w:t>均衡策略</w:t>
      </w:r>
    </w:p>
    <w:p w14:paraId="02B34163" w14:textId="792BA012" w:rsidR="00D95032" w:rsidRDefault="00B00223" w:rsidP="00D95032">
      <w:pPr>
        <w:rPr>
          <w:snapToGrid w:val="0"/>
        </w:rPr>
      </w:pPr>
      <w:r>
        <w:rPr>
          <w:rFonts w:hint="eastAsia"/>
          <w:snapToGrid w:val="0"/>
        </w:rPr>
        <w:t>在</w:t>
      </w:r>
      <w:r>
        <w:rPr>
          <w:snapToGrid w:val="0"/>
        </w:rPr>
        <w:t>所有的分布式系统中，</w:t>
      </w:r>
      <w:r>
        <w:rPr>
          <w:rFonts w:hint="eastAsia"/>
          <w:snapToGrid w:val="0"/>
        </w:rPr>
        <w:t>负载</w:t>
      </w:r>
      <w:r>
        <w:rPr>
          <w:snapToGrid w:val="0"/>
        </w:rPr>
        <w:t>均衡</w:t>
      </w:r>
      <w:r>
        <w:rPr>
          <w:rFonts w:hint="eastAsia"/>
          <w:snapToGrid w:val="0"/>
        </w:rPr>
        <w:t>是</w:t>
      </w:r>
      <w:r>
        <w:rPr>
          <w:snapToGrid w:val="0"/>
        </w:rPr>
        <w:t>通过将客户端提交的请求分散到各个服务器节点上从而提高系统的性能</w:t>
      </w:r>
      <w:r w:rsidR="001B0A64">
        <w:rPr>
          <w:snapToGrid w:val="0"/>
        </w:rPr>
        <w:t>。</w:t>
      </w:r>
      <w:r w:rsidR="00D95032">
        <w:rPr>
          <w:rFonts w:hint="eastAsia"/>
          <w:snapToGrid w:val="0"/>
        </w:rPr>
        <w:t>在</w:t>
      </w:r>
      <w:r w:rsidR="0005333D">
        <w:rPr>
          <w:snapToGrid w:val="0"/>
        </w:rPr>
        <w:t>2.4</w:t>
      </w:r>
      <w:r w:rsidR="0005333D">
        <w:rPr>
          <w:rFonts w:hint="eastAsia"/>
          <w:snapToGrid w:val="0"/>
        </w:rPr>
        <w:t>章节</w:t>
      </w:r>
      <w:r w:rsidR="0005333D">
        <w:rPr>
          <w:snapToGrid w:val="0"/>
        </w:rPr>
        <w:t>中</w:t>
      </w:r>
      <w:r w:rsidR="00BD271F">
        <w:rPr>
          <w:snapToGrid w:val="0"/>
        </w:rPr>
        <w:t>简单介绍了几种负载均衡</w:t>
      </w:r>
      <w:r w:rsidR="00BD271F">
        <w:rPr>
          <w:rFonts w:hint="eastAsia"/>
          <w:snapToGrid w:val="0"/>
        </w:rPr>
        <w:t>的</w:t>
      </w:r>
      <w:r w:rsidR="00BD271F">
        <w:rPr>
          <w:snapToGrid w:val="0"/>
        </w:rPr>
        <w:t>算法策略，</w:t>
      </w:r>
      <w:r w:rsidR="00AF1E49">
        <w:rPr>
          <w:snapToGrid w:val="0"/>
        </w:rPr>
        <w:t>一级负载均衡的负载均衡策略</w:t>
      </w:r>
      <w:r w:rsidR="00D4165A">
        <w:rPr>
          <w:snapToGrid w:val="0"/>
        </w:rPr>
        <w:t>采用的是</w:t>
      </w:r>
      <w:r w:rsidR="00E422B4">
        <w:rPr>
          <w:snapToGrid w:val="0"/>
        </w:rPr>
        <w:t>加权法</w:t>
      </w:r>
      <w:r w:rsidR="009630E0">
        <w:rPr>
          <w:snapToGrid w:val="0"/>
        </w:rPr>
        <w:t>，</w:t>
      </w:r>
      <w:r w:rsidR="009630E0">
        <w:rPr>
          <w:rFonts w:hint="eastAsia"/>
          <w:snapToGrid w:val="0"/>
        </w:rPr>
        <w:t>权值</w:t>
      </w:r>
      <w:r w:rsidR="009630E0">
        <w:rPr>
          <w:snapToGrid w:val="0"/>
        </w:rPr>
        <w:t>很简单，</w:t>
      </w:r>
      <w:r w:rsidR="009630E0">
        <w:rPr>
          <w:rFonts w:hint="eastAsia"/>
          <w:snapToGrid w:val="0"/>
        </w:rPr>
        <w:t>就是</w:t>
      </w:r>
      <w:r w:rsidR="009630E0">
        <w:rPr>
          <w:snapToGrid w:val="0"/>
        </w:rPr>
        <w:t>中心节点所对应的应用服务器节点的数量</w:t>
      </w:r>
      <w:r w:rsidR="008E23B2">
        <w:rPr>
          <w:snapToGrid w:val="0"/>
        </w:rPr>
        <w:t>，</w:t>
      </w:r>
      <w:r w:rsidR="001F4448">
        <w:rPr>
          <w:snapToGrid w:val="0"/>
        </w:rPr>
        <w:t>中心节点所对应的应用</w:t>
      </w:r>
      <w:r w:rsidR="001F4448">
        <w:rPr>
          <w:rFonts w:hint="eastAsia"/>
          <w:snapToGrid w:val="0"/>
        </w:rPr>
        <w:t>服务器</w:t>
      </w:r>
      <w:r w:rsidR="001F4448">
        <w:rPr>
          <w:snapToGrid w:val="0"/>
        </w:rPr>
        <w:t>节点的数量越多，</w:t>
      </w:r>
      <w:r w:rsidR="0028219C">
        <w:rPr>
          <w:rFonts w:hint="eastAsia"/>
          <w:snapToGrid w:val="0"/>
        </w:rPr>
        <w:t>表示</w:t>
      </w:r>
      <w:r w:rsidR="0028219C">
        <w:rPr>
          <w:snapToGrid w:val="0"/>
        </w:rPr>
        <w:t>该中心节</w:t>
      </w:r>
      <w:r w:rsidR="0028219C">
        <w:rPr>
          <w:snapToGrid w:val="0"/>
        </w:rPr>
        <w:lastRenderedPageBreak/>
        <w:t>点</w:t>
      </w:r>
      <w:r w:rsidR="0028219C">
        <w:rPr>
          <w:rFonts w:hint="eastAsia"/>
          <w:snapToGrid w:val="0"/>
        </w:rPr>
        <w:t>所对应</w:t>
      </w:r>
      <w:r w:rsidR="0028219C">
        <w:rPr>
          <w:snapToGrid w:val="0"/>
        </w:rPr>
        <w:t>的服务器群的</w:t>
      </w:r>
      <w:r w:rsidR="003D63FF">
        <w:rPr>
          <w:rFonts w:hint="eastAsia"/>
          <w:snapToGrid w:val="0"/>
        </w:rPr>
        <w:t>并发</w:t>
      </w:r>
      <w:r w:rsidR="003D63FF">
        <w:rPr>
          <w:snapToGrid w:val="0"/>
        </w:rPr>
        <w:t>能力越强</w:t>
      </w:r>
      <w:r w:rsidR="002930F3">
        <w:rPr>
          <w:snapToGrid w:val="0"/>
        </w:rPr>
        <w:t>，</w:t>
      </w:r>
      <w:r w:rsidR="002930F3">
        <w:rPr>
          <w:rFonts w:hint="eastAsia"/>
          <w:snapToGrid w:val="0"/>
        </w:rPr>
        <w:t>其</w:t>
      </w:r>
      <w:r w:rsidR="002930F3">
        <w:rPr>
          <w:snapToGrid w:val="0"/>
        </w:rPr>
        <w:t>权值也就越大。</w:t>
      </w:r>
      <w:r w:rsidR="00D0740A">
        <w:rPr>
          <w:snapToGrid w:val="0"/>
        </w:rPr>
        <w:t>中心节点的权值会根据服务器节点数量进行动态的变化</w:t>
      </w:r>
      <w:r w:rsidR="001B6337">
        <w:rPr>
          <w:snapToGrid w:val="0"/>
        </w:rPr>
        <w:t>。</w:t>
      </w:r>
    </w:p>
    <w:p w14:paraId="3B477071" w14:textId="20246876" w:rsidR="00330A24" w:rsidRPr="00D95032" w:rsidRDefault="00330A24" w:rsidP="00D95032">
      <w:pPr>
        <w:rPr>
          <w:snapToGrid w:val="0"/>
        </w:rPr>
      </w:pPr>
      <w:r>
        <w:rPr>
          <w:rFonts w:hint="eastAsia"/>
          <w:snapToGrid w:val="0"/>
        </w:rPr>
        <w:t>二级</w:t>
      </w:r>
      <w:r>
        <w:rPr>
          <w:snapToGrid w:val="0"/>
        </w:rPr>
        <w:t>负载均衡采用的</w:t>
      </w:r>
      <w:r w:rsidR="00EB3B27">
        <w:rPr>
          <w:snapToGrid w:val="0"/>
        </w:rPr>
        <w:t>IceGrid</w:t>
      </w:r>
      <w:r w:rsidR="00EB3B27">
        <w:rPr>
          <w:snapToGrid w:val="0"/>
        </w:rPr>
        <w:t>提供</w:t>
      </w:r>
      <w:r w:rsidR="00EB3B27">
        <w:rPr>
          <w:rFonts w:hint="eastAsia"/>
          <w:snapToGrid w:val="0"/>
        </w:rPr>
        <w:t>的</w:t>
      </w:r>
      <w:r w:rsidR="00EB3B27">
        <w:rPr>
          <w:snapToGrid w:val="0"/>
        </w:rPr>
        <w:t>四种通用的负载均衡策略</w:t>
      </w:r>
      <w:r w:rsidR="0070081F">
        <w:rPr>
          <w:snapToGrid w:val="0"/>
        </w:rPr>
        <w:t>，</w:t>
      </w:r>
      <w:r w:rsidR="00EE2302">
        <w:rPr>
          <w:rFonts w:hint="eastAsia"/>
          <w:snapToGrid w:val="0"/>
        </w:rPr>
        <w:t>随机</w:t>
      </w:r>
      <w:r w:rsidR="00EE2302">
        <w:rPr>
          <w:snapToGrid w:val="0"/>
        </w:rPr>
        <w:t>（</w:t>
      </w:r>
      <w:r w:rsidR="00EE2302">
        <w:rPr>
          <w:snapToGrid w:val="0"/>
        </w:rPr>
        <w:t>random</w:t>
      </w:r>
      <w:r w:rsidR="00EE2302">
        <w:rPr>
          <w:snapToGrid w:val="0"/>
        </w:rPr>
        <w:t>）</w:t>
      </w:r>
      <w:r w:rsidR="006B62AC">
        <w:rPr>
          <w:rFonts w:hint="eastAsia"/>
          <w:snapToGrid w:val="0"/>
        </w:rPr>
        <w:t>、</w:t>
      </w:r>
      <w:r w:rsidR="00EE2302">
        <w:rPr>
          <w:rFonts w:hint="eastAsia"/>
          <w:snapToGrid w:val="0"/>
        </w:rPr>
        <w:t>自适应</w:t>
      </w:r>
      <w:r w:rsidR="00EE2302">
        <w:rPr>
          <w:snapToGrid w:val="0"/>
        </w:rPr>
        <w:t>（</w:t>
      </w:r>
      <w:r w:rsidR="00EE2302">
        <w:rPr>
          <w:rFonts w:hint="eastAsia"/>
          <w:snapToGrid w:val="0"/>
        </w:rPr>
        <w:t>adaptive</w:t>
      </w:r>
      <w:r w:rsidR="00EE2302">
        <w:rPr>
          <w:snapToGrid w:val="0"/>
        </w:rPr>
        <w:t>）、</w:t>
      </w:r>
      <w:r w:rsidR="0010799B">
        <w:rPr>
          <w:snapToGrid w:val="0"/>
        </w:rPr>
        <w:t>轮询（</w:t>
      </w:r>
      <w:r w:rsidR="0010799B">
        <w:rPr>
          <w:rFonts w:hint="eastAsia"/>
          <w:snapToGrid w:val="0"/>
        </w:rPr>
        <w:t>roundRobin</w:t>
      </w:r>
      <w:r w:rsidR="0010799B">
        <w:rPr>
          <w:snapToGrid w:val="0"/>
        </w:rPr>
        <w:t>）、优先级（</w:t>
      </w:r>
      <w:r w:rsidR="0010799B">
        <w:rPr>
          <w:rFonts w:hint="eastAsia"/>
          <w:snapToGrid w:val="0"/>
        </w:rPr>
        <w:t>ordered</w:t>
      </w:r>
      <w:r w:rsidR="0010799B">
        <w:rPr>
          <w:snapToGrid w:val="0"/>
        </w:rPr>
        <w:t>）。</w:t>
      </w:r>
      <w:r w:rsidR="002224CC">
        <w:rPr>
          <w:rFonts w:hint="eastAsia"/>
          <w:snapToGrid w:val="0"/>
        </w:rPr>
        <w:t>应用</w:t>
      </w:r>
      <w:r w:rsidR="002224CC">
        <w:rPr>
          <w:snapToGrid w:val="0"/>
        </w:rPr>
        <w:t>层的服务</w:t>
      </w:r>
      <w:r w:rsidR="002224CC">
        <w:rPr>
          <w:rFonts w:hint="eastAsia"/>
          <w:snapToGrid w:val="0"/>
        </w:rPr>
        <w:t>管理</w:t>
      </w:r>
      <w:r w:rsidR="002224CC">
        <w:rPr>
          <w:snapToGrid w:val="0"/>
        </w:rPr>
        <w:t>人员可以通过集群监控模块</w:t>
      </w:r>
      <w:r w:rsidR="00787B36">
        <w:rPr>
          <w:snapToGrid w:val="0"/>
        </w:rPr>
        <w:t>动态的更改</w:t>
      </w:r>
      <w:r w:rsidR="00787B36">
        <w:rPr>
          <w:rFonts w:hint="eastAsia"/>
          <w:snapToGrid w:val="0"/>
        </w:rPr>
        <w:t>二级</w:t>
      </w:r>
      <w:r w:rsidR="00787B36">
        <w:rPr>
          <w:snapToGrid w:val="0"/>
        </w:rPr>
        <w:t>负载均衡策略</w:t>
      </w:r>
      <w:r w:rsidR="00B36B07">
        <w:rPr>
          <w:snapToGrid w:val="0"/>
        </w:rPr>
        <w:t>。</w:t>
      </w:r>
    </w:p>
    <w:p w14:paraId="0E4B8FAA" w14:textId="7ED499E0" w:rsidR="00424667" w:rsidRDefault="000F0C95" w:rsidP="003A200A">
      <w:pPr>
        <w:pStyle w:val="20"/>
      </w:pPr>
      <w:r>
        <w:t>集群管理监控模块设计</w:t>
      </w:r>
    </w:p>
    <w:p w14:paraId="65DF28BD" w14:textId="509DB344" w:rsidR="00A345C9" w:rsidRDefault="003728B5" w:rsidP="00033F14">
      <w:r>
        <w:t>管理监控</w:t>
      </w:r>
      <w:r w:rsidR="007C170F">
        <w:rPr>
          <w:rFonts w:hint="eastAsia"/>
        </w:rPr>
        <w:t>模块</w:t>
      </w:r>
      <w:r w:rsidR="0045660B">
        <w:t>是</w:t>
      </w:r>
      <w:r w:rsidR="00663D6C">
        <w:rPr>
          <w:rFonts w:hint="eastAsia"/>
        </w:rPr>
        <w:t>服务</w:t>
      </w:r>
      <w:r w:rsidR="0045660B">
        <w:t>管理人员用来</w:t>
      </w:r>
      <w:r w:rsidR="0045660B">
        <w:rPr>
          <w:rFonts w:hint="eastAsia"/>
        </w:rPr>
        <w:t>配置</w:t>
      </w:r>
      <w:r w:rsidR="0045660B">
        <w:t>、</w:t>
      </w:r>
      <w:r w:rsidR="0045660B">
        <w:rPr>
          <w:rFonts w:hint="eastAsia"/>
        </w:rPr>
        <w:t>监控</w:t>
      </w:r>
      <w:r w:rsidR="00475B13">
        <w:t>OGC</w:t>
      </w:r>
      <w:r w:rsidR="00475B13">
        <w:rPr>
          <w:rFonts w:hint="eastAsia"/>
        </w:rPr>
        <w:t>应用</w:t>
      </w:r>
      <w:r w:rsidR="00475B13">
        <w:t>服务层</w:t>
      </w:r>
      <w:r w:rsidR="00F16CE0">
        <w:t>，</w:t>
      </w:r>
      <w:r w:rsidR="00F16CE0">
        <w:rPr>
          <w:rFonts w:hint="eastAsia"/>
        </w:rPr>
        <w:t>主要功能</w:t>
      </w:r>
      <w:r w:rsidR="00F16CE0">
        <w:t>点</w:t>
      </w:r>
      <w:r w:rsidR="00F16CE0">
        <w:rPr>
          <w:rFonts w:hint="eastAsia"/>
        </w:rPr>
        <w:t>如下</w:t>
      </w:r>
      <w:r w:rsidR="00F16CE0">
        <w:t>：</w:t>
      </w:r>
    </w:p>
    <w:p w14:paraId="5F36B3D4" w14:textId="50627515" w:rsidR="00F16CE0" w:rsidRDefault="00F16CE0" w:rsidP="00033F14">
      <w:r>
        <w:rPr>
          <w:rFonts w:hint="eastAsia"/>
        </w:rPr>
        <w:t>1</w:t>
      </w:r>
      <w:r>
        <w:rPr>
          <w:rFonts w:hint="eastAsia"/>
        </w:rPr>
        <w:t>）监控</w:t>
      </w:r>
      <w:r>
        <w:t>集群内所有应用服务器</w:t>
      </w:r>
      <w:r>
        <w:rPr>
          <w:rFonts w:hint="eastAsia"/>
        </w:rPr>
        <w:t>节点</w:t>
      </w:r>
      <w:r w:rsidR="00AD028D">
        <w:t>的信息，包括</w:t>
      </w:r>
      <w:r w:rsidR="00C54A4D">
        <w:t>应用</w:t>
      </w:r>
      <w:r w:rsidR="00C54A4D">
        <w:rPr>
          <w:rFonts w:hint="eastAsia"/>
        </w:rPr>
        <w:t>服务器</w:t>
      </w:r>
      <w:r w:rsidR="00C54A4D">
        <w:t>节点的</w:t>
      </w:r>
      <w:r w:rsidR="00C54A4D">
        <w:t>IP</w:t>
      </w:r>
      <w:r w:rsidR="00C54A4D">
        <w:t>、</w:t>
      </w:r>
      <w:r w:rsidR="00C54A4D">
        <w:rPr>
          <w:rFonts w:hint="eastAsia"/>
        </w:rPr>
        <w:t>内存使用率</w:t>
      </w:r>
      <w:r w:rsidR="00C54A4D">
        <w:t>、</w:t>
      </w:r>
      <w:r w:rsidR="00C54A4D">
        <w:rPr>
          <w:rFonts w:hint="eastAsia"/>
        </w:rPr>
        <w:t>磁盘</w:t>
      </w:r>
      <w:r w:rsidR="00C54A4D">
        <w:t>剩余情况、</w:t>
      </w:r>
      <w:r w:rsidR="00AD028D">
        <w:t>负载信息、</w:t>
      </w:r>
      <w:r w:rsidR="00AD028D">
        <w:rPr>
          <w:rFonts w:hint="eastAsia"/>
        </w:rPr>
        <w:t>服务</w:t>
      </w:r>
      <w:r w:rsidR="00AD028D">
        <w:t>组件调用信息</w:t>
      </w:r>
      <w:r w:rsidR="002D1CB4">
        <w:rPr>
          <w:rFonts w:hint="eastAsia"/>
        </w:rPr>
        <w:t>等</w:t>
      </w:r>
      <w:r w:rsidR="002D1CB4">
        <w:t>。</w:t>
      </w:r>
    </w:p>
    <w:p w14:paraId="79C67B8E" w14:textId="19A1BF5F" w:rsidR="00D3005C" w:rsidRDefault="00D3005C" w:rsidP="00033F14">
      <w:r>
        <w:rPr>
          <w:rFonts w:hint="eastAsia"/>
        </w:rPr>
        <w:t>2</w:t>
      </w:r>
      <w:r>
        <w:rPr>
          <w:rFonts w:hint="eastAsia"/>
        </w:rPr>
        <w:t>）</w:t>
      </w:r>
      <w:r w:rsidR="00EF1BE5">
        <w:t>部署应用服务器组件，</w:t>
      </w:r>
      <w:r w:rsidR="00C67DBA">
        <w:t>利用</w:t>
      </w:r>
      <w:r w:rsidR="00C67DBA">
        <w:t>Ice</w:t>
      </w:r>
      <w:r w:rsidR="00D25FEA">
        <w:t>Patch2</w:t>
      </w:r>
      <w:r w:rsidR="00D25FEA">
        <w:rPr>
          <w:rFonts w:hint="eastAsia"/>
        </w:rPr>
        <w:t>服务</w:t>
      </w:r>
      <w:r w:rsidR="00D25FEA">
        <w:t>与</w:t>
      </w:r>
      <w:r w:rsidR="00D25FEA">
        <w:t>IceStorm</w:t>
      </w:r>
      <w:r w:rsidR="00D25FEA">
        <w:t>服务</w:t>
      </w:r>
      <w:r w:rsidR="00A33F3F">
        <w:rPr>
          <w:rFonts w:hint="eastAsia"/>
        </w:rPr>
        <w:t>进行</w:t>
      </w:r>
      <w:r w:rsidR="00A33F3F">
        <w:t>服务组件</w:t>
      </w:r>
      <w:r w:rsidR="00141127">
        <w:rPr>
          <w:rFonts w:hint="eastAsia"/>
        </w:rPr>
        <w:t>部署</w:t>
      </w:r>
      <w:r w:rsidR="00141127">
        <w:t>和更新。</w:t>
      </w:r>
    </w:p>
    <w:p w14:paraId="25F33EF7" w14:textId="2CCA7326" w:rsidR="0084558C" w:rsidRDefault="0084558C" w:rsidP="00033F14">
      <w:r>
        <w:rPr>
          <w:rFonts w:hint="eastAsia"/>
        </w:rPr>
        <w:t>3</w:t>
      </w:r>
      <w:r>
        <w:rPr>
          <w:rFonts w:hint="eastAsia"/>
        </w:rPr>
        <w:t>）</w:t>
      </w:r>
      <w:r w:rsidR="008B036F">
        <w:t>控制应用</w:t>
      </w:r>
      <w:r w:rsidR="00A52C71">
        <w:t>服务</w:t>
      </w:r>
      <w:r w:rsidR="00A52C71">
        <w:rPr>
          <w:rFonts w:hint="eastAsia"/>
        </w:rPr>
        <w:t>组件</w:t>
      </w:r>
      <w:r w:rsidR="00A330DE">
        <w:t>的开启和关闭，</w:t>
      </w:r>
      <w:r w:rsidR="000A537E">
        <w:rPr>
          <w:rFonts w:hint="eastAsia"/>
        </w:rPr>
        <w:t>通过</w:t>
      </w:r>
      <w:r w:rsidR="000A537E">
        <w:t>管理监控</w:t>
      </w:r>
      <w:r w:rsidR="000A537E">
        <w:rPr>
          <w:rFonts w:hint="eastAsia"/>
        </w:rPr>
        <w:t>模块</w:t>
      </w:r>
      <w:r w:rsidR="000A537E">
        <w:t>，</w:t>
      </w:r>
      <w:r w:rsidR="000A537E">
        <w:rPr>
          <w:rFonts w:hint="eastAsia"/>
        </w:rPr>
        <w:t>可以</w:t>
      </w:r>
      <w:r w:rsidR="000A537E">
        <w:t>对集群内</w:t>
      </w:r>
      <w:r w:rsidR="00830BEB">
        <w:rPr>
          <w:rFonts w:hint="eastAsia"/>
        </w:rPr>
        <w:t>的</w:t>
      </w:r>
      <w:r w:rsidR="00830BEB">
        <w:t>应用服务组件</w:t>
      </w:r>
      <w:r w:rsidR="0011673C">
        <w:t>进行单个或者批量的开启或关闭。</w:t>
      </w:r>
    </w:p>
    <w:p w14:paraId="3293A21A" w14:textId="64BE99F5" w:rsidR="008C5016" w:rsidRDefault="0011673C" w:rsidP="008C5016">
      <w:r>
        <w:rPr>
          <w:rFonts w:hint="eastAsia"/>
        </w:rPr>
        <w:t>4</w:t>
      </w:r>
      <w:r>
        <w:rPr>
          <w:rFonts w:hint="eastAsia"/>
        </w:rPr>
        <w:t>）</w:t>
      </w:r>
      <w:r w:rsidR="008E66F2">
        <w:t>配置应用服务器组件的负载均衡策略</w:t>
      </w:r>
      <w:r w:rsidR="00FA5006">
        <w:t>，如</w:t>
      </w:r>
      <w:r w:rsidR="00FA5006">
        <w:rPr>
          <w:rFonts w:hint="eastAsia"/>
        </w:rPr>
        <w:t>4.2</w:t>
      </w:r>
      <w:r w:rsidR="00FA5006">
        <w:rPr>
          <w:rFonts w:hint="eastAsia"/>
        </w:rPr>
        <w:t>章节</w:t>
      </w:r>
      <w:r w:rsidR="00FA5006">
        <w:t>所述，</w:t>
      </w:r>
      <w:r w:rsidR="00FA5006">
        <w:rPr>
          <w:rFonts w:hint="eastAsia"/>
        </w:rPr>
        <w:t>应用</w:t>
      </w:r>
      <w:r w:rsidR="00FA5006">
        <w:t>服务组件的第二级负载的四种均衡策略，可以通过管理监控模块</w:t>
      </w:r>
      <w:r w:rsidR="00FA5006">
        <w:rPr>
          <w:rFonts w:hint="eastAsia"/>
        </w:rPr>
        <w:t>进行</w:t>
      </w:r>
      <w:r w:rsidR="00FA5006">
        <w:t>动态的配置。</w:t>
      </w:r>
    </w:p>
    <w:p w14:paraId="748F1E33" w14:textId="3C22639E" w:rsidR="00093AF8" w:rsidRDefault="00D64CCB" w:rsidP="00093AF8">
      <w:r>
        <w:t>在上述各个功能中，</w:t>
      </w:r>
      <w:r w:rsidR="000141D1">
        <w:t>集群</w:t>
      </w:r>
      <w:r w:rsidR="00890BC5">
        <w:t>管理监控</w:t>
      </w:r>
      <w:r w:rsidR="00536410">
        <w:t>模块</w:t>
      </w:r>
      <w:r w:rsidR="003D4563">
        <w:t>是直接与各个中心节点进行交互</w:t>
      </w:r>
      <w:r w:rsidR="004A4253">
        <w:t>，</w:t>
      </w:r>
      <w:r w:rsidR="004A4253">
        <w:rPr>
          <w:rFonts w:hint="eastAsia"/>
        </w:rPr>
        <w:t>中心节点</w:t>
      </w:r>
      <w:r w:rsidR="004A4253">
        <w:t>与各个应用服务器</w:t>
      </w:r>
      <w:r w:rsidR="004A4253">
        <w:rPr>
          <w:rFonts w:hint="eastAsia"/>
        </w:rPr>
        <w:t>节点</w:t>
      </w:r>
      <w:r w:rsidR="004A4253">
        <w:t>进行交互</w:t>
      </w:r>
      <w:r w:rsidR="00E73D2B">
        <w:t>，</w:t>
      </w:r>
      <w:r w:rsidR="00687B98">
        <w:t>如图</w:t>
      </w:r>
      <w:r w:rsidR="00687B98" w:rsidRPr="00093AF8">
        <w:rPr>
          <w:color w:val="FF0000"/>
        </w:rPr>
        <w:t>4.</w:t>
      </w:r>
      <w:r w:rsidR="00687B98" w:rsidRPr="00093AF8">
        <w:rPr>
          <w:rFonts w:hint="eastAsia"/>
          <w:color w:val="FF0000"/>
        </w:rPr>
        <w:t>x</w:t>
      </w:r>
      <w:r w:rsidR="00687B98">
        <w:t>为利用管理监控模块发布服务的过程</w:t>
      </w:r>
      <w:r w:rsidR="00093AF8">
        <w:t>：</w:t>
      </w:r>
    </w:p>
    <w:p w14:paraId="5A34F185" w14:textId="28375CF0" w:rsidR="00093AF8" w:rsidRDefault="00093AF8" w:rsidP="00093AF8">
      <w:r>
        <w:object w:dxaOrig="7573" w:dyaOrig="4541" w14:anchorId="38B238BC">
          <v:shape id="_x0000_i1032" type="#_x0000_t75" style="width:378.75pt;height:227.25pt" o:ole="">
            <v:imagedata r:id="rId41" o:title=""/>
          </v:shape>
          <o:OLEObject Type="Embed" ProgID="Visio.Drawing.11" ShapeID="_x0000_i1032" DrawAspect="Content" ObjectID="_1507987644" r:id="rId42"/>
        </w:object>
      </w:r>
    </w:p>
    <w:p w14:paraId="6EF53874" w14:textId="090DAEDE" w:rsidR="00093AF8" w:rsidRDefault="00093AF8" w:rsidP="00D46707">
      <w:pPr>
        <w:jc w:val="center"/>
      </w:pPr>
      <w:r>
        <w:rPr>
          <w:rFonts w:hint="eastAsia"/>
        </w:rPr>
        <w:t>4.x</w:t>
      </w:r>
      <w:r>
        <w:t xml:space="preserve"> </w:t>
      </w:r>
      <w:r>
        <w:rPr>
          <w:rFonts w:hint="eastAsia"/>
        </w:rPr>
        <w:t>管理</w:t>
      </w:r>
      <w:r>
        <w:t>监控</w:t>
      </w:r>
      <w:r>
        <w:rPr>
          <w:rFonts w:hint="eastAsia"/>
        </w:rPr>
        <w:t>模块</w:t>
      </w:r>
      <w:r>
        <w:t>进行服务</w:t>
      </w:r>
      <w:r>
        <w:rPr>
          <w:rFonts w:hint="eastAsia"/>
        </w:rPr>
        <w:t>部署</w:t>
      </w:r>
    </w:p>
    <w:p w14:paraId="2E21799E" w14:textId="0A96A166" w:rsidR="00B408B2" w:rsidRDefault="000576D2" w:rsidP="00292FA9">
      <w:r>
        <w:rPr>
          <w:rFonts w:hint="eastAsia"/>
        </w:rPr>
        <w:t>由</w:t>
      </w:r>
      <w:r>
        <w:t>4.</w:t>
      </w:r>
      <w:r>
        <w:rPr>
          <w:rFonts w:hint="eastAsia"/>
        </w:rPr>
        <w:t>x</w:t>
      </w:r>
      <w:r w:rsidR="00D46707">
        <w:rPr>
          <w:rFonts w:hint="eastAsia"/>
        </w:rPr>
        <w:t>可知</w:t>
      </w:r>
      <w:r w:rsidR="00B408B2">
        <w:t>，</w:t>
      </w:r>
      <w:r w:rsidR="00B408B2">
        <w:t>OGC</w:t>
      </w:r>
      <w:r w:rsidR="00B408B2">
        <w:rPr>
          <w:rFonts w:hint="eastAsia"/>
        </w:rPr>
        <w:t>应用</w:t>
      </w:r>
      <w:r w:rsidR="00B408B2">
        <w:t>服务</w:t>
      </w:r>
      <w:r w:rsidR="00B408B2">
        <w:rPr>
          <w:rFonts w:hint="eastAsia"/>
        </w:rPr>
        <w:t>组件</w:t>
      </w:r>
      <w:r w:rsidR="00B408B2">
        <w:t>的发布</w:t>
      </w:r>
      <w:r w:rsidR="00292FA9">
        <w:rPr>
          <w:rFonts w:hint="eastAsia"/>
        </w:rPr>
        <w:t>流程</w:t>
      </w:r>
      <w:r w:rsidR="00292FA9">
        <w:t>为：</w:t>
      </w:r>
      <w:r w:rsidR="00292FA9">
        <w:rPr>
          <w:rFonts w:hint="eastAsia"/>
        </w:rPr>
        <w:t>首先</w:t>
      </w:r>
      <w:r w:rsidR="00292FA9">
        <w:t>，</w:t>
      </w:r>
      <w:r w:rsidR="00292FA9">
        <w:rPr>
          <w:rFonts w:hint="eastAsia"/>
        </w:rPr>
        <w:t>服务</w:t>
      </w:r>
      <w:r w:rsidR="00292FA9">
        <w:t>管理员通过</w:t>
      </w:r>
      <w:r w:rsidR="007A1EC7">
        <w:rPr>
          <w:rFonts w:hint="eastAsia"/>
        </w:rPr>
        <w:t>管理监控</w:t>
      </w:r>
      <w:r w:rsidR="007A1EC7">
        <w:t>的终端将新的服务组件和</w:t>
      </w:r>
      <w:r w:rsidR="007A1EC7">
        <w:t>xml</w:t>
      </w:r>
      <w:r w:rsidR="007A1EC7">
        <w:t>配置信息发往各个中心节点</w:t>
      </w:r>
      <w:r w:rsidR="00713D41">
        <w:t>；</w:t>
      </w:r>
      <w:r w:rsidR="00713D41">
        <w:rPr>
          <w:rFonts w:hint="eastAsia"/>
        </w:rPr>
        <w:t>中心</w:t>
      </w:r>
      <w:r w:rsidR="00713D41">
        <w:t>节点</w:t>
      </w:r>
      <w:r w:rsidR="00A276E1">
        <w:t>将新的服务组件</w:t>
      </w:r>
      <w:r w:rsidR="00A276E1">
        <w:lastRenderedPageBreak/>
        <w:t>根据</w:t>
      </w:r>
      <w:r w:rsidR="00A276E1">
        <w:rPr>
          <w:rFonts w:hint="eastAsia"/>
        </w:rPr>
        <w:t>xml</w:t>
      </w:r>
      <w:r w:rsidR="00A276E1">
        <w:t>配置信息</w:t>
      </w:r>
      <w:r w:rsidR="00FA49C7">
        <w:t>添加到服务集群中，</w:t>
      </w:r>
      <w:r w:rsidR="00AA027B">
        <w:t>利用</w:t>
      </w:r>
      <w:r w:rsidR="00AA027B">
        <w:t>IcePatch2</w:t>
      </w:r>
      <w:r w:rsidR="00AA027B">
        <w:rPr>
          <w:rFonts w:hint="eastAsia"/>
        </w:rPr>
        <w:t>服务</w:t>
      </w:r>
      <w:r w:rsidR="00AA027B">
        <w:t>奖服务组件发送到各个应用</w:t>
      </w:r>
      <w:r w:rsidR="00AA027B">
        <w:rPr>
          <w:rFonts w:hint="eastAsia"/>
        </w:rPr>
        <w:t>服务器节点</w:t>
      </w:r>
      <w:r w:rsidR="006B6F42">
        <w:t>；</w:t>
      </w:r>
      <w:r w:rsidR="007852B4">
        <w:rPr>
          <w:rFonts w:hint="eastAsia"/>
        </w:rPr>
        <w:t>管理</w:t>
      </w:r>
      <w:r w:rsidR="007852B4">
        <w:t>监控模块利用中心节点发送命令将新配置的服务组件</w:t>
      </w:r>
      <w:r w:rsidR="007852B4">
        <w:rPr>
          <w:rFonts w:hint="eastAsia"/>
        </w:rPr>
        <w:t>开启</w:t>
      </w:r>
      <w:r w:rsidR="007852B4">
        <w:t>。</w:t>
      </w:r>
    </w:p>
    <w:p w14:paraId="2A17F2F9" w14:textId="03C42332" w:rsidR="00113D2A" w:rsidRPr="00033F14" w:rsidRDefault="00113D2A" w:rsidP="00033F14"/>
    <w:p w14:paraId="3D202049" w14:textId="13E30941" w:rsidR="000F0C95" w:rsidRDefault="000F0C95" w:rsidP="003A200A">
      <w:pPr>
        <w:pStyle w:val="20"/>
      </w:pPr>
      <w:r>
        <w:rPr>
          <w:rFonts w:hint="eastAsia"/>
        </w:rPr>
        <w:t>分布式</w:t>
      </w:r>
      <w:r>
        <w:t>缓存</w:t>
      </w:r>
      <w:r w:rsidR="00975BFC">
        <w:t>模块</w:t>
      </w:r>
      <w:r>
        <w:t>设计</w:t>
      </w:r>
    </w:p>
    <w:p w14:paraId="41FB319A" w14:textId="5CAAA8F3" w:rsidR="00D561C2" w:rsidRDefault="00D561C2" w:rsidP="00D561C2">
      <w:pPr>
        <w:pStyle w:val="3"/>
      </w:pPr>
      <w:r>
        <w:rPr>
          <w:rFonts w:hint="eastAsia"/>
        </w:rPr>
        <w:t>概述</w:t>
      </w:r>
    </w:p>
    <w:p w14:paraId="76873052" w14:textId="46B13C1A" w:rsidR="009F41FB" w:rsidRDefault="009F41FB" w:rsidP="009F41FB">
      <w:r>
        <w:rPr>
          <w:rFonts w:hint="eastAsia"/>
        </w:rPr>
        <w:t>在</w:t>
      </w:r>
      <w:r>
        <w:t>高并发</w:t>
      </w:r>
      <w:r w:rsidR="006478D3">
        <w:t>的分布式</w:t>
      </w:r>
      <w:r>
        <w:t>服务器系统</w:t>
      </w:r>
      <w:r w:rsidR="008442C3">
        <w:t>的研究</w:t>
      </w:r>
      <w:r>
        <w:t>中，</w:t>
      </w:r>
      <w:r w:rsidR="008442C3">
        <w:rPr>
          <w:rFonts w:hint="eastAsia"/>
        </w:rPr>
        <w:t>分布式缓存</w:t>
      </w:r>
      <w:r w:rsidR="008442C3">
        <w:t>是一个热点方向，</w:t>
      </w:r>
      <w:r w:rsidR="00ED31C0">
        <w:t>引入缓存技术，</w:t>
      </w:r>
      <w:r w:rsidR="00ED31C0">
        <w:rPr>
          <w:rFonts w:hint="eastAsia"/>
        </w:rPr>
        <w:t>通过</w:t>
      </w:r>
      <w:r w:rsidR="00ED31C0">
        <w:t>在应用服务器节点内部开辟缓存服务或者</w:t>
      </w:r>
      <w:r w:rsidR="00ED31C0">
        <w:rPr>
          <w:rFonts w:hint="eastAsia"/>
        </w:rPr>
        <w:t>部署</w:t>
      </w:r>
      <w:r w:rsidR="00ED31C0">
        <w:t>在独立的缓存服务器上，</w:t>
      </w:r>
      <w:r w:rsidR="006478D3">
        <w:t>将会大大缓解整个分布式服务的负载压力，</w:t>
      </w:r>
      <w:r w:rsidR="00B33826">
        <w:t>提高数据请求的访问效率。</w:t>
      </w:r>
    </w:p>
    <w:p w14:paraId="0672681F" w14:textId="45294608" w:rsidR="008559D8" w:rsidRDefault="00773C47" w:rsidP="009F41FB">
      <w:r>
        <w:t>缓存服务器节点</w:t>
      </w:r>
      <w:r w:rsidR="004506B5">
        <w:t>主要消耗的是内存资源，</w:t>
      </w:r>
      <w:r w:rsidR="004506B5">
        <w:rPr>
          <w:rFonts w:hint="eastAsia"/>
        </w:rPr>
        <w:t>而对</w:t>
      </w:r>
      <w:r w:rsidR="004506B5">
        <w:t>CPU</w:t>
      </w:r>
      <w:r w:rsidR="004506B5">
        <w:t>占用率并不高</w:t>
      </w:r>
      <w:r w:rsidR="00ED2082">
        <w:t>，</w:t>
      </w:r>
      <w:r w:rsidR="00CD1A0C">
        <w:t>而</w:t>
      </w:r>
      <w:r w:rsidR="00CD1A0C">
        <w:t>OGC</w:t>
      </w:r>
      <w:r w:rsidR="00CD1A0C">
        <w:t>应用服务器对</w:t>
      </w:r>
      <w:r w:rsidR="00CD1A0C">
        <w:t>CPU</w:t>
      </w:r>
      <w:r w:rsidR="00CD1A0C">
        <w:t>的占用率较高，</w:t>
      </w:r>
      <w:r w:rsidR="00CD1A0C">
        <w:rPr>
          <w:rFonts w:hint="eastAsia"/>
        </w:rPr>
        <w:t>对</w:t>
      </w:r>
      <w:r w:rsidR="00CD1A0C">
        <w:t>内存</w:t>
      </w:r>
      <w:r w:rsidR="00CD1A0C">
        <w:rPr>
          <w:rFonts w:hint="eastAsia"/>
        </w:rPr>
        <w:t>并没有</w:t>
      </w:r>
      <w:r w:rsidR="00CD1A0C">
        <w:t>充分占用。</w:t>
      </w:r>
      <w:r w:rsidR="00ED2082">
        <w:rPr>
          <w:rFonts w:hint="eastAsia"/>
        </w:rPr>
        <w:t>从</w:t>
      </w:r>
      <w:r w:rsidR="00ED2082">
        <w:t>资源充分利用的角度，</w:t>
      </w:r>
      <w:r w:rsidR="00ED2082">
        <w:rPr>
          <w:rFonts w:hint="eastAsia"/>
        </w:rPr>
        <w:t>在</w:t>
      </w:r>
      <w:r w:rsidR="00ED2082">
        <w:t>逻辑功能角度，</w:t>
      </w:r>
      <w:r w:rsidR="00ED2082">
        <w:rPr>
          <w:rFonts w:hint="eastAsia"/>
        </w:rPr>
        <w:t>分布式</w:t>
      </w:r>
      <w:r w:rsidR="00ED2082">
        <w:t>缓存服务器集群和分布式</w:t>
      </w:r>
      <w:r w:rsidR="00ED2082">
        <w:t>OGC</w:t>
      </w:r>
      <w:r w:rsidR="00ED2082">
        <w:rPr>
          <w:rFonts w:hint="eastAsia"/>
        </w:rPr>
        <w:t>应用</w:t>
      </w:r>
      <w:r w:rsidR="00ED2082">
        <w:t>服务器集群是两个独立的集群；</w:t>
      </w:r>
      <w:r w:rsidR="00ED2082">
        <w:rPr>
          <w:rFonts w:hint="eastAsia"/>
        </w:rPr>
        <w:t>在</w:t>
      </w:r>
      <w:r w:rsidR="00ED2082">
        <w:t>物理部署调度，</w:t>
      </w:r>
      <w:r w:rsidR="00ED2082">
        <w:rPr>
          <w:rFonts w:hint="eastAsia"/>
        </w:rPr>
        <w:t>这两个</w:t>
      </w:r>
      <w:r w:rsidR="00ED2082">
        <w:t>集群公共</w:t>
      </w:r>
      <w:r w:rsidR="00F36C4B">
        <w:t>相同的服务器集群节点。</w:t>
      </w:r>
    </w:p>
    <w:p w14:paraId="144E8668" w14:textId="542F45EB" w:rsidR="003901B1" w:rsidRPr="009F41FB" w:rsidRDefault="00A953A8" w:rsidP="00E261F6">
      <w:r>
        <w:rPr>
          <w:rFonts w:hint="eastAsia"/>
        </w:rPr>
        <w:t>分布式</w:t>
      </w:r>
      <w:r>
        <w:t>缓存模块的功能有</w:t>
      </w:r>
      <w:r>
        <w:rPr>
          <w:rFonts w:hint="eastAsia"/>
        </w:rPr>
        <w:t>两点</w:t>
      </w:r>
      <w:r>
        <w:t>：</w:t>
      </w:r>
      <w:r>
        <w:t>1</w:t>
      </w:r>
      <w:r>
        <w:t>）</w:t>
      </w:r>
      <w:r w:rsidR="00CD0BCB">
        <w:t>对</w:t>
      </w:r>
      <w:r w:rsidR="003070C1">
        <w:t>OGC</w:t>
      </w:r>
      <w:r w:rsidR="003070C1">
        <w:rPr>
          <w:rFonts w:hint="eastAsia"/>
        </w:rPr>
        <w:t>应用</w:t>
      </w:r>
      <w:r w:rsidR="003070C1">
        <w:t>服务器接收的服务请求的结果数据进行缓存</w:t>
      </w:r>
      <w:r w:rsidR="00900719">
        <w:t>，</w:t>
      </w:r>
      <w:r w:rsidR="0012753F">
        <w:rPr>
          <w:rFonts w:hint="eastAsia"/>
        </w:rPr>
        <w:t>当</w:t>
      </w:r>
      <w:r w:rsidR="0012753F">
        <w:t>在</w:t>
      </w:r>
      <w:r w:rsidR="00900719">
        <w:rPr>
          <w:rFonts w:hint="eastAsia"/>
        </w:rPr>
        <w:t>一定</w:t>
      </w:r>
      <w:r w:rsidR="00900719">
        <w:t>时间内相同请求再次到来</w:t>
      </w:r>
      <w:r w:rsidR="00900719">
        <w:rPr>
          <w:rFonts w:hint="eastAsia"/>
        </w:rPr>
        <w:t>时</w:t>
      </w:r>
      <w:r w:rsidR="0012753F">
        <w:t>，</w:t>
      </w:r>
      <w:r w:rsidR="0012753F">
        <w:rPr>
          <w:rFonts w:hint="eastAsia"/>
        </w:rPr>
        <w:t>可以</w:t>
      </w:r>
      <w:r w:rsidR="0012753F">
        <w:t>直接从缓存服务器中获取结果数据，</w:t>
      </w:r>
      <w:r w:rsidR="0012753F">
        <w:rPr>
          <w:rFonts w:hint="eastAsia"/>
        </w:rPr>
        <w:t>避免</w:t>
      </w:r>
      <w:r w:rsidR="00900719">
        <w:t>OGC</w:t>
      </w:r>
      <w:r w:rsidR="00900719">
        <w:t>应用服务器再次进行逻辑计算处理</w:t>
      </w:r>
      <w:r w:rsidR="0012753F">
        <w:t>，</w:t>
      </w:r>
      <w:r w:rsidR="0012753F">
        <w:rPr>
          <w:rFonts w:hint="eastAsia"/>
        </w:rPr>
        <w:t>提高服务</w:t>
      </w:r>
      <w:r w:rsidR="0012753F">
        <w:t>处理效率。</w:t>
      </w:r>
      <w:r w:rsidR="009839AA">
        <w:t>2</w:t>
      </w:r>
      <w:r w:rsidR="009839AA">
        <w:t>）</w:t>
      </w:r>
      <w:r w:rsidR="009839AA">
        <w:rPr>
          <w:rFonts w:hint="eastAsia"/>
        </w:rPr>
        <w:t>针对</w:t>
      </w:r>
      <w:r w:rsidR="009839AA">
        <w:t>WMS</w:t>
      </w:r>
      <w:r w:rsidR="009839AA">
        <w:t>服务的</w:t>
      </w:r>
      <w:r w:rsidR="009839AA">
        <w:rPr>
          <w:rFonts w:hint="eastAsia"/>
        </w:rPr>
        <w:t>地图</w:t>
      </w:r>
      <w:r w:rsidR="009839AA">
        <w:t>瓦片实时渲染请求</w:t>
      </w:r>
      <w:r w:rsidR="00F37C72">
        <w:t>，</w:t>
      </w:r>
      <w:r w:rsidR="00F37C72">
        <w:rPr>
          <w:rFonts w:hint="eastAsia"/>
        </w:rPr>
        <w:t>对</w:t>
      </w:r>
      <w:r w:rsidR="00F37C72">
        <w:t>周边数据进行渲染任务，</w:t>
      </w:r>
      <w:r w:rsidR="00F37C72">
        <w:rPr>
          <w:rFonts w:hint="eastAsia"/>
        </w:rPr>
        <w:t>结果</w:t>
      </w:r>
      <w:r w:rsidR="00F37C72">
        <w:t>放入缓存服务器节点中，</w:t>
      </w:r>
      <w:r w:rsidR="00F37C72">
        <w:rPr>
          <w:rFonts w:hint="eastAsia"/>
        </w:rPr>
        <w:t>根据</w:t>
      </w:r>
      <w:r w:rsidR="00D41166">
        <w:t>空间局部性，</w:t>
      </w:r>
      <w:r w:rsidR="00D41166">
        <w:rPr>
          <w:rFonts w:hint="eastAsia"/>
        </w:rPr>
        <w:t>当</w:t>
      </w:r>
      <w:r w:rsidR="00D41166">
        <w:t>周边的渲染请求再次到来时，</w:t>
      </w:r>
      <w:r w:rsidR="00D41166">
        <w:rPr>
          <w:rFonts w:hint="eastAsia"/>
        </w:rPr>
        <w:t>直接</w:t>
      </w:r>
      <w:r w:rsidR="00D41166">
        <w:t>从缓存服务器节点中获取结果数据，</w:t>
      </w:r>
      <w:r w:rsidR="00D41166">
        <w:rPr>
          <w:rFonts w:hint="eastAsia"/>
        </w:rPr>
        <w:t>从而</w:t>
      </w:r>
      <w:r w:rsidR="00D41166">
        <w:t>提高服务效率。</w:t>
      </w:r>
    </w:p>
    <w:p w14:paraId="2D1B05B6" w14:textId="2FC550B9" w:rsidR="000C1D2B" w:rsidRDefault="005A69CE" w:rsidP="00862A66">
      <w:pPr>
        <w:pStyle w:val="3"/>
      </w:pPr>
      <w:r>
        <w:rPr>
          <w:rFonts w:hint="eastAsia"/>
        </w:rPr>
        <w:t>M</w:t>
      </w:r>
      <w:r>
        <w:t>emcached</w:t>
      </w:r>
      <w:r>
        <w:rPr>
          <w:rFonts w:hint="eastAsia"/>
        </w:rPr>
        <w:t>缓存</w:t>
      </w:r>
      <w:r>
        <w:t>服务集群</w:t>
      </w:r>
    </w:p>
    <w:p w14:paraId="77EBB2D1" w14:textId="77777777" w:rsidR="00BC101C" w:rsidRDefault="0002652B" w:rsidP="0002652B">
      <w:pPr>
        <w:rPr>
          <w:snapToGrid w:val="0"/>
        </w:rPr>
      </w:pPr>
      <w:r>
        <w:rPr>
          <w:snapToGrid w:val="0"/>
        </w:rPr>
        <w:t>OGC</w:t>
      </w:r>
      <w:r>
        <w:rPr>
          <w:snapToGrid w:val="0"/>
        </w:rPr>
        <w:t>应用服务器层的缓存模块</w:t>
      </w:r>
      <w:r w:rsidR="007C50B1">
        <w:rPr>
          <w:snapToGrid w:val="0"/>
        </w:rPr>
        <w:t>的设计采用</w:t>
      </w:r>
      <w:r w:rsidR="007C50B1">
        <w:rPr>
          <w:rFonts w:hint="eastAsia"/>
          <w:snapToGrid w:val="0"/>
        </w:rPr>
        <w:t>了</w:t>
      </w:r>
      <w:r w:rsidR="007C50B1">
        <w:rPr>
          <w:snapToGrid w:val="0"/>
        </w:rPr>
        <w:t>开源的分布式对象缓存</w:t>
      </w:r>
      <w:r w:rsidR="007C50B1">
        <w:rPr>
          <w:rFonts w:hint="eastAsia"/>
          <w:snapToGrid w:val="0"/>
        </w:rPr>
        <w:t>系统</w:t>
      </w:r>
      <w:r w:rsidR="004233E3">
        <w:rPr>
          <w:rFonts w:hint="eastAsia"/>
          <w:snapToGrid w:val="0"/>
        </w:rPr>
        <w:t>M</w:t>
      </w:r>
      <w:r w:rsidR="007C50B1">
        <w:rPr>
          <w:snapToGrid w:val="0"/>
        </w:rPr>
        <w:t>emcached</w:t>
      </w:r>
      <w:r w:rsidR="00DD363F">
        <w:rPr>
          <w:snapToGrid w:val="0"/>
        </w:rPr>
        <w:t>。</w:t>
      </w:r>
      <w:r w:rsidR="004233E3">
        <w:rPr>
          <w:rFonts w:hint="eastAsia"/>
          <w:snapToGrid w:val="0"/>
        </w:rPr>
        <w:t>M</w:t>
      </w:r>
      <w:r w:rsidR="00C15945">
        <w:rPr>
          <w:snapToGrid w:val="0"/>
        </w:rPr>
        <w:t>emcached</w:t>
      </w:r>
      <w:r w:rsidR="00C15945">
        <w:rPr>
          <w:snapToGrid w:val="0"/>
        </w:rPr>
        <w:t>缓存服务器集群</w:t>
      </w:r>
      <w:r w:rsidR="00DD363F">
        <w:rPr>
          <w:rFonts w:hint="eastAsia"/>
          <w:snapToGrid w:val="0"/>
        </w:rPr>
        <w:t>基于</w:t>
      </w:r>
      <w:r w:rsidR="00DD363F">
        <w:rPr>
          <w:snapToGrid w:val="0"/>
        </w:rPr>
        <w:t>分布式</w:t>
      </w:r>
      <w:r w:rsidR="00DD363F">
        <w:rPr>
          <w:snapToGrid w:val="0"/>
        </w:rPr>
        <w:t>Key-Value</w:t>
      </w:r>
      <w:r w:rsidR="00DD363F">
        <w:rPr>
          <w:rFonts w:hint="eastAsia"/>
          <w:snapToGrid w:val="0"/>
        </w:rPr>
        <w:t>模型</w:t>
      </w:r>
      <w:r w:rsidR="00DD363F">
        <w:rPr>
          <w:snapToGrid w:val="0"/>
        </w:rPr>
        <w:t>，</w:t>
      </w:r>
      <w:r w:rsidR="009B4E6C">
        <w:rPr>
          <w:snapToGrid w:val="0"/>
        </w:rPr>
        <w:t>每一个缓存服务器节点相互之间不进行通信</w:t>
      </w:r>
      <w:r w:rsidR="00865CB2">
        <w:rPr>
          <w:snapToGrid w:val="0"/>
        </w:rPr>
        <w:t>，</w:t>
      </w:r>
      <w:r w:rsidR="00865CB2">
        <w:rPr>
          <w:rFonts w:hint="eastAsia"/>
          <w:snapToGrid w:val="0"/>
        </w:rPr>
        <w:t>主要</w:t>
      </w:r>
      <w:r w:rsidR="00865CB2">
        <w:rPr>
          <w:snapToGrid w:val="0"/>
        </w:rPr>
        <w:t>面向较小的对象，</w:t>
      </w:r>
      <w:r w:rsidR="00865CB2">
        <w:rPr>
          <w:rFonts w:hint="eastAsia"/>
          <w:snapToGrid w:val="0"/>
        </w:rPr>
        <w:t>对于</w:t>
      </w:r>
      <w:r w:rsidR="00865CB2">
        <w:rPr>
          <w:snapToGrid w:val="0"/>
        </w:rPr>
        <w:t>WFS</w:t>
      </w:r>
      <w:r w:rsidR="00865CB2">
        <w:rPr>
          <w:snapToGrid w:val="0"/>
        </w:rPr>
        <w:t>的获取要素操作和打包下载服务操作，</w:t>
      </w:r>
      <w:r w:rsidR="00865CB2">
        <w:rPr>
          <w:rFonts w:hint="eastAsia"/>
          <w:snapToGrid w:val="0"/>
        </w:rPr>
        <w:t>当</w:t>
      </w:r>
      <w:r w:rsidR="00865CB2">
        <w:rPr>
          <w:snapToGrid w:val="0"/>
        </w:rPr>
        <w:t>其数据结果超过一定的阈值时，</w:t>
      </w:r>
      <w:r w:rsidR="00BB2647">
        <w:rPr>
          <w:snapToGrid w:val="0"/>
        </w:rPr>
        <w:t>若对</w:t>
      </w:r>
      <w:r w:rsidR="00BB2647">
        <w:rPr>
          <w:rFonts w:hint="eastAsia"/>
          <w:snapToGrid w:val="0"/>
        </w:rPr>
        <w:t>其</w:t>
      </w:r>
      <w:r w:rsidR="00BB2647">
        <w:rPr>
          <w:snapToGrid w:val="0"/>
        </w:rPr>
        <w:t>进行缓存，</w:t>
      </w:r>
      <w:r w:rsidR="00BB2647">
        <w:rPr>
          <w:rFonts w:hint="eastAsia"/>
          <w:snapToGrid w:val="0"/>
        </w:rPr>
        <w:t>会占用</w:t>
      </w:r>
      <w:r w:rsidR="00BB2647">
        <w:rPr>
          <w:snapToGrid w:val="0"/>
        </w:rPr>
        <w:t>缓存服务器节点大量的内存资源，</w:t>
      </w:r>
      <w:r w:rsidR="00881878">
        <w:rPr>
          <w:rFonts w:hint="eastAsia"/>
          <w:snapToGrid w:val="0"/>
        </w:rPr>
        <w:t>导致</w:t>
      </w:r>
      <w:r w:rsidR="00881878">
        <w:rPr>
          <w:snapToGrid w:val="0"/>
        </w:rPr>
        <w:t>其他正常的结果数据无法缓存，</w:t>
      </w:r>
      <w:r w:rsidR="00881878">
        <w:rPr>
          <w:rFonts w:hint="eastAsia"/>
          <w:snapToGrid w:val="0"/>
        </w:rPr>
        <w:t>所以这</w:t>
      </w:r>
      <w:r w:rsidR="00881878">
        <w:rPr>
          <w:snapToGrid w:val="0"/>
        </w:rPr>
        <w:t>一小部分数据</w:t>
      </w:r>
      <w:r w:rsidR="00881878">
        <w:rPr>
          <w:rFonts w:hint="eastAsia"/>
          <w:snapToGrid w:val="0"/>
        </w:rPr>
        <w:t>拒绝</w:t>
      </w:r>
      <w:r w:rsidR="00881878">
        <w:rPr>
          <w:snapToGrid w:val="0"/>
        </w:rPr>
        <w:t>缓存</w:t>
      </w:r>
      <w:r w:rsidR="00BC101C">
        <w:rPr>
          <w:snapToGrid w:val="0"/>
        </w:rPr>
        <w:t>。</w:t>
      </w:r>
    </w:p>
    <w:p w14:paraId="5CBCE249" w14:textId="77777777" w:rsidR="002C2467" w:rsidRDefault="00BC6206" w:rsidP="002C2467">
      <w:pPr>
        <w:rPr>
          <w:snapToGrid w:val="0"/>
        </w:rPr>
      </w:pPr>
      <w:r>
        <w:rPr>
          <w:snapToGrid w:val="0"/>
        </w:rPr>
        <w:t>Memcached</w:t>
      </w:r>
      <w:r>
        <w:rPr>
          <w:rFonts w:hint="eastAsia"/>
          <w:snapToGrid w:val="0"/>
        </w:rPr>
        <w:t>缓存</w:t>
      </w:r>
      <w:r>
        <w:rPr>
          <w:snapToGrid w:val="0"/>
        </w:rPr>
        <w:t>的分布式</w:t>
      </w:r>
      <w:r>
        <w:rPr>
          <w:rFonts w:hint="eastAsia"/>
          <w:snapToGrid w:val="0"/>
        </w:rPr>
        <w:t>功能</w:t>
      </w:r>
      <w:r>
        <w:rPr>
          <w:snapToGrid w:val="0"/>
        </w:rPr>
        <w:t>是通过客户端来实现</w:t>
      </w:r>
      <w:r w:rsidR="00D578CF">
        <w:rPr>
          <w:snapToGrid w:val="0"/>
        </w:rPr>
        <w:t>，缓存集群内部每一个节点</w:t>
      </w:r>
      <w:r w:rsidR="008D7854">
        <w:rPr>
          <w:rFonts w:hint="eastAsia"/>
          <w:snapToGrid w:val="0"/>
        </w:rPr>
        <w:t>并没有</w:t>
      </w:r>
      <w:r w:rsidR="008D7854">
        <w:rPr>
          <w:snapToGrid w:val="0"/>
        </w:rPr>
        <w:t>“</w:t>
      </w:r>
      <w:r w:rsidR="008D7854">
        <w:rPr>
          <w:rFonts w:hint="eastAsia"/>
          <w:snapToGrid w:val="0"/>
        </w:rPr>
        <w:t>分布式</w:t>
      </w:r>
      <w:r w:rsidR="008D7854">
        <w:rPr>
          <w:snapToGrid w:val="0"/>
        </w:rPr>
        <w:t>”</w:t>
      </w:r>
      <w:r w:rsidR="008D7854">
        <w:rPr>
          <w:rFonts w:hint="eastAsia"/>
          <w:snapToGrid w:val="0"/>
        </w:rPr>
        <w:t>的功能</w:t>
      </w:r>
      <w:r w:rsidR="00CE567F">
        <w:rPr>
          <w:snapToGrid w:val="0"/>
        </w:rPr>
        <w:t>。</w:t>
      </w:r>
      <w:r w:rsidR="00670DB1">
        <w:rPr>
          <w:snapToGrid w:val="0"/>
        </w:rPr>
        <w:t>Memcached</w:t>
      </w:r>
      <w:r w:rsidR="00670DB1">
        <w:rPr>
          <w:snapToGrid w:val="0"/>
        </w:rPr>
        <w:t>客户端作为</w:t>
      </w:r>
      <w:r w:rsidR="00670DB1">
        <w:rPr>
          <w:snapToGrid w:val="0"/>
        </w:rPr>
        <w:t>Memcached</w:t>
      </w:r>
      <w:r w:rsidR="00670DB1">
        <w:rPr>
          <w:snapToGrid w:val="0"/>
        </w:rPr>
        <w:t>缓存集群的中心节点，</w:t>
      </w:r>
      <w:r w:rsidR="00670DB1">
        <w:rPr>
          <w:rFonts w:hint="eastAsia"/>
          <w:snapToGrid w:val="0"/>
        </w:rPr>
        <w:t>管理</w:t>
      </w:r>
      <w:r w:rsidR="00974A51">
        <w:rPr>
          <w:snapToGrid w:val="0"/>
        </w:rPr>
        <w:t>缓存集群，</w:t>
      </w:r>
      <w:r w:rsidR="002E522B">
        <w:rPr>
          <w:rFonts w:hint="eastAsia"/>
          <w:snapToGrid w:val="0"/>
        </w:rPr>
        <w:t>根据</w:t>
      </w:r>
      <w:r w:rsidR="002E522B" w:rsidRPr="002E522B">
        <w:rPr>
          <w:snapToGrid w:val="0"/>
          <w:color w:val="FF0000"/>
        </w:rPr>
        <w:t>一致性</w:t>
      </w:r>
      <w:r w:rsidR="002E522B" w:rsidRPr="002E522B">
        <w:rPr>
          <w:snapToGrid w:val="0"/>
          <w:color w:val="FF0000"/>
        </w:rPr>
        <w:t>hash</w:t>
      </w:r>
      <w:r w:rsidR="002E522B" w:rsidRPr="002E522B">
        <w:rPr>
          <w:snapToGrid w:val="0"/>
          <w:color w:val="FF0000"/>
        </w:rPr>
        <w:t>算法</w:t>
      </w:r>
      <w:r w:rsidR="002E522B">
        <w:rPr>
          <w:snapToGrid w:val="0"/>
        </w:rPr>
        <w:t>，支持动态得向缓存集群</w:t>
      </w:r>
      <w:r w:rsidR="002E522B">
        <w:rPr>
          <w:rFonts w:hint="eastAsia"/>
          <w:snapToGrid w:val="0"/>
        </w:rPr>
        <w:t>中</w:t>
      </w:r>
      <w:r w:rsidR="002E522B">
        <w:rPr>
          <w:snapToGrid w:val="0"/>
        </w:rPr>
        <w:t>添加和删除缓存</w:t>
      </w:r>
      <w:r w:rsidR="002E522B">
        <w:rPr>
          <w:rFonts w:hint="eastAsia"/>
          <w:snapToGrid w:val="0"/>
        </w:rPr>
        <w:t>节点</w:t>
      </w:r>
      <w:r w:rsidR="002E522B">
        <w:rPr>
          <w:snapToGrid w:val="0"/>
        </w:rPr>
        <w:t>。</w:t>
      </w:r>
      <w:r w:rsidR="00AD67E5">
        <w:rPr>
          <w:snapToGrid w:val="0"/>
        </w:rPr>
        <w:t>加上缓存服务器之后，</w:t>
      </w:r>
      <w:r w:rsidR="002C2467">
        <w:rPr>
          <w:snapToGrid w:val="0"/>
        </w:rPr>
        <w:t>Web</w:t>
      </w:r>
      <w:r w:rsidR="002C2467">
        <w:rPr>
          <w:rFonts w:hint="eastAsia"/>
          <w:snapToGrid w:val="0"/>
        </w:rPr>
        <w:t>客户端</w:t>
      </w:r>
      <w:r w:rsidR="002C2467">
        <w:rPr>
          <w:snapToGrid w:val="0"/>
        </w:rPr>
        <w:t>的请求流程如下</w:t>
      </w:r>
      <w:r w:rsidR="002C2467" w:rsidRPr="002C2467">
        <w:rPr>
          <w:snapToGrid w:val="0"/>
          <w:color w:val="FF0000"/>
        </w:rPr>
        <w:t>4.</w:t>
      </w:r>
      <w:r w:rsidR="002C2467" w:rsidRPr="002C2467">
        <w:rPr>
          <w:rFonts w:hint="eastAsia"/>
          <w:snapToGrid w:val="0"/>
          <w:color w:val="FF0000"/>
        </w:rPr>
        <w:t>x</w:t>
      </w:r>
      <w:r w:rsidR="002C2467">
        <w:rPr>
          <w:snapToGrid w:val="0"/>
        </w:rPr>
        <w:t>：</w:t>
      </w:r>
      <w:r w:rsidR="007C50B1">
        <w:rPr>
          <w:snapToGrid w:val="0"/>
        </w:rPr>
        <w:t xml:space="preserve">    </w:t>
      </w:r>
    </w:p>
    <w:p w14:paraId="27F35933" w14:textId="77777777" w:rsidR="002D47C7" w:rsidRDefault="002C2467" w:rsidP="002C2467">
      <w:pPr>
        <w:rPr>
          <w:snapToGrid w:val="0"/>
        </w:rPr>
      </w:pPr>
      <w:r>
        <w:rPr>
          <w:rFonts w:hint="eastAsia"/>
          <w:snapToGrid w:val="0"/>
        </w:rPr>
        <w:t>1</w:t>
      </w:r>
      <w:r>
        <w:rPr>
          <w:rFonts w:hint="eastAsia"/>
          <w:snapToGrid w:val="0"/>
        </w:rPr>
        <w:t>）</w:t>
      </w:r>
      <w:r>
        <w:rPr>
          <w:rFonts w:hint="eastAsia"/>
          <w:snapToGrid w:val="0"/>
        </w:rPr>
        <w:t>Web</w:t>
      </w:r>
      <w:r>
        <w:rPr>
          <w:snapToGrid w:val="0"/>
        </w:rPr>
        <w:t>客户端根据</w:t>
      </w:r>
      <w:r w:rsidR="002D47C7">
        <w:rPr>
          <w:snapToGrid w:val="0"/>
        </w:rPr>
        <w:t>一级负载均衡选择某中心节点，</w:t>
      </w:r>
      <w:r w:rsidR="002D47C7">
        <w:rPr>
          <w:rFonts w:hint="eastAsia"/>
          <w:snapToGrid w:val="0"/>
        </w:rPr>
        <w:t>向</w:t>
      </w:r>
      <w:r w:rsidR="002D47C7">
        <w:rPr>
          <w:snapToGrid w:val="0"/>
        </w:rPr>
        <w:t>其获取</w:t>
      </w:r>
      <w:r w:rsidR="002D47C7">
        <w:rPr>
          <w:snapToGrid w:val="0"/>
        </w:rPr>
        <w:t>OGC</w:t>
      </w:r>
      <w:r w:rsidR="002D47C7">
        <w:rPr>
          <w:rFonts w:hint="eastAsia"/>
          <w:snapToGrid w:val="0"/>
        </w:rPr>
        <w:t>应用</w:t>
      </w:r>
      <w:r w:rsidR="002D47C7">
        <w:rPr>
          <w:snapToGrid w:val="0"/>
        </w:rPr>
        <w:t>服务器集群内的某服务器节点上的服务代理信息。</w:t>
      </w:r>
    </w:p>
    <w:p w14:paraId="33CB724A" w14:textId="77777777" w:rsidR="003C234C" w:rsidRDefault="002D47C7" w:rsidP="002C2467">
      <w:pPr>
        <w:rPr>
          <w:snapToGrid w:val="0"/>
        </w:rPr>
      </w:pPr>
      <w:r>
        <w:rPr>
          <w:rFonts w:hint="eastAsia"/>
          <w:snapToGrid w:val="0"/>
        </w:rPr>
        <w:lastRenderedPageBreak/>
        <w:t>2</w:t>
      </w:r>
      <w:r>
        <w:rPr>
          <w:rFonts w:hint="eastAsia"/>
          <w:snapToGrid w:val="0"/>
        </w:rPr>
        <w:t>）</w:t>
      </w:r>
      <w:r>
        <w:rPr>
          <w:rFonts w:hint="eastAsia"/>
          <w:snapToGrid w:val="0"/>
        </w:rPr>
        <w:t>Web</w:t>
      </w:r>
      <w:r>
        <w:rPr>
          <w:snapToGrid w:val="0"/>
        </w:rPr>
        <w:t>客户端根据代理信息</w:t>
      </w:r>
      <w:r>
        <w:rPr>
          <w:rFonts w:hint="eastAsia"/>
          <w:snapToGrid w:val="0"/>
        </w:rPr>
        <w:t>向</w:t>
      </w:r>
      <w:r w:rsidR="003C234C">
        <w:rPr>
          <w:snapToGrid w:val="0"/>
        </w:rPr>
        <w:t>应用</w:t>
      </w:r>
      <w:r w:rsidR="003C234C">
        <w:rPr>
          <w:rFonts w:hint="eastAsia"/>
          <w:snapToGrid w:val="0"/>
        </w:rPr>
        <w:t>服务器节点</w:t>
      </w:r>
      <w:r w:rsidR="003C234C">
        <w:rPr>
          <w:snapToGrid w:val="0"/>
        </w:rPr>
        <w:t>发送请求。</w:t>
      </w:r>
    </w:p>
    <w:p w14:paraId="7CC1DC45" w14:textId="77777777" w:rsidR="00E35AFE" w:rsidRDefault="003C234C" w:rsidP="002C2467">
      <w:pPr>
        <w:rPr>
          <w:snapToGrid w:val="0"/>
        </w:rPr>
      </w:pPr>
      <w:r>
        <w:rPr>
          <w:rFonts w:hint="eastAsia"/>
          <w:snapToGrid w:val="0"/>
        </w:rPr>
        <w:t>3</w:t>
      </w:r>
      <w:r>
        <w:rPr>
          <w:rFonts w:hint="eastAsia"/>
          <w:snapToGrid w:val="0"/>
        </w:rPr>
        <w:t>）</w:t>
      </w:r>
      <w:r>
        <w:rPr>
          <w:snapToGrid w:val="0"/>
        </w:rPr>
        <w:t>应用服务器接收到服务请求之后</w:t>
      </w:r>
      <w:r>
        <w:rPr>
          <w:rFonts w:hint="eastAsia"/>
          <w:snapToGrid w:val="0"/>
        </w:rPr>
        <w:t>向</w:t>
      </w:r>
      <w:r w:rsidR="00AA11FD">
        <w:rPr>
          <w:snapToGrid w:val="0"/>
        </w:rPr>
        <w:t>缓存服务器中心节点查询该</w:t>
      </w:r>
      <w:r w:rsidR="00AA11FD">
        <w:rPr>
          <w:rFonts w:hint="eastAsia"/>
          <w:snapToGrid w:val="0"/>
        </w:rPr>
        <w:t>请求</w:t>
      </w:r>
      <w:r w:rsidR="00AA11FD">
        <w:rPr>
          <w:snapToGrid w:val="0"/>
        </w:rPr>
        <w:t>任务的数据是否已缓存，</w:t>
      </w:r>
      <w:r w:rsidR="00AA11FD">
        <w:rPr>
          <w:rFonts w:hint="eastAsia"/>
          <w:snapToGrid w:val="0"/>
        </w:rPr>
        <w:t>若</w:t>
      </w:r>
      <w:r w:rsidR="00AA11FD">
        <w:rPr>
          <w:snapToGrid w:val="0"/>
        </w:rPr>
        <w:t>已缓存则直接获取缓存数据返回给客户端，</w:t>
      </w:r>
      <w:r w:rsidR="00AA11FD">
        <w:rPr>
          <w:rFonts w:hint="eastAsia"/>
          <w:snapToGrid w:val="0"/>
        </w:rPr>
        <w:t>否则</w:t>
      </w:r>
      <w:r w:rsidR="00E35AFE">
        <w:rPr>
          <w:snapToGrid w:val="0"/>
        </w:rPr>
        <w:t>进入</w:t>
      </w:r>
      <w:r w:rsidR="00E35AFE">
        <w:rPr>
          <w:snapToGrid w:val="0"/>
        </w:rPr>
        <w:t>4</w:t>
      </w:r>
    </w:p>
    <w:p w14:paraId="72161028" w14:textId="77777777" w:rsidR="007D615B" w:rsidRDefault="00E35AFE" w:rsidP="002C2467">
      <w:pPr>
        <w:rPr>
          <w:snapToGrid w:val="0"/>
        </w:rPr>
      </w:pPr>
      <w:r>
        <w:rPr>
          <w:rFonts w:hint="eastAsia"/>
          <w:snapToGrid w:val="0"/>
        </w:rPr>
        <w:t>4</w:t>
      </w:r>
      <w:r>
        <w:rPr>
          <w:rFonts w:hint="eastAsia"/>
          <w:snapToGrid w:val="0"/>
        </w:rPr>
        <w:t>）应用</w:t>
      </w:r>
      <w:r>
        <w:rPr>
          <w:snapToGrid w:val="0"/>
        </w:rPr>
        <w:t>服务器节点</w:t>
      </w:r>
      <w:r w:rsidR="007D615B">
        <w:rPr>
          <w:rFonts w:hint="eastAsia"/>
          <w:snapToGrid w:val="0"/>
        </w:rPr>
        <w:t>按照</w:t>
      </w:r>
      <w:r w:rsidR="007D615B">
        <w:rPr>
          <w:snapToGrid w:val="0"/>
        </w:rPr>
        <w:t>3.2</w:t>
      </w:r>
      <w:r w:rsidR="007D615B">
        <w:rPr>
          <w:rFonts w:hint="eastAsia"/>
          <w:snapToGrid w:val="0"/>
        </w:rPr>
        <w:t>章节</w:t>
      </w:r>
      <w:r w:rsidR="007D615B">
        <w:rPr>
          <w:snapToGrid w:val="0"/>
        </w:rPr>
        <w:t>中所述的基于线程池的异步会话模型处理该请求任务，</w:t>
      </w:r>
      <w:r w:rsidR="007D615B">
        <w:rPr>
          <w:rFonts w:hint="eastAsia"/>
          <w:snapToGrid w:val="0"/>
        </w:rPr>
        <w:t>将</w:t>
      </w:r>
      <w:r w:rsidR="007D615B">
        <w:rPr>
          <w:snapToGrid w:val="0"/>
        </w:rPr>
        <w:t>结果数据返回给客户端。</w:t>
      </w:r>
    </w:p>
    <w:p w14:paraId="15B5F1E3" w14:textId="31F47FAE" w:rsidR="005843DC" w:rsidRPr="002C2467" w:rsidRDefault="007D615B" w:rsidP="002C2467">
      <w:pPr>
        <w:rPr>
          <w:snapToGrid w:val="0"/>
        </w:rPr>
      </w:pPr>
      <w:r>
        <w:rPr>
          <w:rFonts w:hint="eastAsia"/>
          <w:snapToGrid w:val="0"/>
        </w:rPr>
        <w:t>5</w:t>
      </w:r>
      <w:r>
        <w:rPr>
          <w:rFonts w:hint="eastAsia"/>
          <w:snapToGrid w:val="0"/>
        </w:rPr>
        <w:t>）</w:t>
      </w:r>
      <w:r>
        <w:rPr>
          <w:snapToGrid w:val="0"/>
        </w:rPr>
        <w:t>判断缓存数据</w:t>
      </w:r>
      <w:r>
        <w:rPr>
          <w:rFonts w:hint="eastAsia"/>
          <w:snapToGrid w:val="0"/>
        </w:rPr>
        <w:t>的</w:t>
      </w:r>
      <w:r>
        <w:rPr>
          <w:snapToGrid w:val="0"/>
        </w:rPr>
        <w:t>大小是否超过阈值，</w:t>
      </w:r>
      <w:r>
        <w:rPr>
          <w:rFonts w:hint="eastAsia"/>
          <w:snapToGrid w:val="0"/>
        </w:rPr>
        <w:t>若</w:t>
      </w:r>
      <w:r>
        <w:rPr>
          <w:snapToGrid w:val="0"/>
        </w:rPr>
        <w:t>没有超过则</w:t>
      </w:r>
      <w:r>
        <w:rPr>
          <w:rFonts w:hint="eastAsia"/>
          <w:snapToGrid w:val="0"/>
        </w:rPr>
        <w:t>将</w:t>
      </w:r>
      <w:r>
        <w:rPr>
          <w:snapToGrid w:val="0"/>
        </w:rPr>
        <w:t>数据存入</w:t>
      </w:r>
      <w:r>
        <w:rPr>
          <w:rFonts w:hint="eastAsia"/>
          <w:snapToGrid w:val="0"/>
        </w:rPr>
        <w:t>缓存</w:t>
      </w:r>
      <w:r>
        <w:rPr>
          <w:snapToGrid w:val="0"/>
        </w:rPr>
        <w:t>服务器。</w:t>
      </w:r>
      <w:r w:rsidR="007C50B1">
        <w:rPr>
          <w:snapToGrid w:val="0"/>
        </w:rPr>
        <w:t xml:space="preserve">                                                                                                      </w:t>
      </w:r>
    </w:p>
    <w:p w14:paraId="1EA659E2" w14:textId="567EC30D" w:rsidR="00966C2D" w:rsidRDefault="00F067AA" w:rsidP="00452D41">
      <w:pPr>
        <w:pStyle w:val="3"/>
      </w:pPr>
      <w:r>
        <w:t>数据预处理</w:t>
      </w:r>
      <w:r w:rsidR="005D5B98">
        <w:t>与空间</w:t>
      </w:r>
      <w:r w:rsidR="005D5B98">
        <w:rPr>
          <w:rFonts w:hint="eastAsia"/>
        </w:rPr>
        <w:t>局部性</w:t>
      </w:r>
    </w:p>
    <w:p w14:paraId="1BEB101F" w14:textId="3660D671" w:rsidR="00181752" w:rsidRDefault="002D2051" w:rsidP="0093329A">
      <w:pPr>
        <w:rPr>
          <w:snapToGrid w:val="0"/>
        </w:rPr>
      </w:pPr>
      <w:r>
        <w:rPr>
          <w:rFonts w:hint="eastAsia"/>
          <w:snapToGrid w:val="0"/>
        </w:rPr>
        <w:t>当</w:t>
      </w:r>
      <w:r>
        <w:rPr>
          <w:snapToGrid w:val="0"/>
        </w:rPr>
        <w:t>用户在使用分布式</w:t>
      </w:r>
      <w:r>
        <w:rPr>
          <w:snapToGrid w:val="0"/>
        </w:rPr>
        <w:t>OGC</w:t>
      </w:r>
      <w:r>
        <w:rPr>
          <w:snapToGrid w:val="0"/>
        </w:rPr>
        <w:t>服务框架平台</w:t>
      </w:r>
      <w:r w:rsidR="00FA5BA4">
        <w:rPr>
          <w:snapToGrid w:val="0"/>
        </w:rPr>
        <w:t>时，</w:t>
      </w:r>
      <w:r w:rsidR="00FA5BA4">
        <w:rPr>
          <w:rFonts w:hint="eastAsia"/>
          <w:snapToGrid w:val="0"/>
        </w:rPr>
        <w:t>大多数</w:t>
      </w:r>
      <w:r w:rsidR="00FA5BA4">
        <w:rPr>
          <w:snapToGrid w:val="0"/>
        </w:rPr>
        <w:t>请求的目的是</w:t>
      </w:r>
      <w:r w:rsidR="00FD7298">
        <w:rPr>
          <w:snapToGrid w:val="0"/>
        </w:rPr>
        <w:t>在线浏览</w:t>
      </w:r>
      <w:r w:rsidR="00B01ACA">
        <w:rPr>
          <w:snapToGrid w:val="0"/>
        </w:rPr>
        <w:t>地图数据，</w:t>
      </w:r>
      <w:r w:rsidR="0042220D">
        <w:rPr>
          <w:snapToGrid w:val="0"/>
        </w:rPr>
        <w:t>主要使用了</w:t>
      </w:r>
      <w:r w:rsidR="0042220D">
        <w:rPr>
          <w:snapToGrid w:val="0"/>
        </w:rPr>
        <w:t>WMTS</w:t>
      </w:r>
      <w:r w:rsidR="0042220D">
        <w:rPr>
          <w:snapToGrid w:val="0"/>
        </w:rPr>
        <w:t>服务和</w:t>
      </w:r>
      <w:r w:rsidR="0042220D">
        <w:rPr>
          <w:snapToGrid w:val="0"/>
        </w:rPr>
        <w:t>WMS</w:t>
      </w:r>
      <w:r w:rsidR="0042220D">
        <w:rPr>
          <w:snapToGrid w:val="0"/>
        </w:rPr>
        <w:t>服务</w:t>
      </w:r>
      <w:r w:rsidR="00725744">
        <w:rPr>
          <w:snapToGrid w:val="0"/>
        </w:rPr>
        <w:t>，</w:t>
      </w:r>
      <w:r w:rsidR="00725744">
        <w:rPr>
          <w:rFonts w:hint="eastAsia"/>
          <w:snapToGrid w:val="0"/>
        </w:rPr>
        <w:t>无论</w:t>
      </w:r>
      <w:r w:rsidR="00725744">
        <w:rPr>
          <w:snapToGrid w:val="0"/>
        </w:rPr>
        <w:t>是处理好的地图切片数据还是实时渲染的</w:t>
      </w:r>
      <w:r w:rsidR="00774438">
        <w:rPr>
          <w:snapToGrid w:val="0"/>
        </w:rPr>
        <w:t>地图数据的在线浏览</w:t>
      </w:r>
      <w:r w:rsidR="00774438">
        <w:rPr>
          <w:rFonts w:hint="eastAsia"/>
          <w:snapToGrid w:val="0"/>
        </w:rPr>
        <w:t>都有</w:t>
      </w:r>
      <w:r w:rsidR="00774438">
        <w:rPr>
          <w:snapToGrid w:val="0"/>
        </w:rPr>
        <w:t>两个特点：热点数据与空间局部性。</w:t>
      </w:r>
    </w:p>
    <w:p w14:paraId="49C7765C" w14:textId="07879423" w:rsidR="00420CE8" w:rsidRDefault="00CB0703" w:rsidP="0093329A">
      <w:pPr>
        <w:rPr>
          <w:snapToGrid w:val="0"/>
        </w:rPr>
      </w:pPr>
      <w:r>
        <w:rPr>
          <w:rFonts w:hint="eastAsia"/>
          <w:snapToGrid w:val="0"/>
        </w:rPr>
        <w:t>显然</w:t>
      </w:r>
      <w:r>
        <w:rPr>
          <w:snapToGrid w:val="0"/>
        </w:rPr>
        <w:t>，</w:t>
      </w:r>
      <w:r>
        <w:rPr>
          <w:rFonts w:hint="eastAsia"/>
          <w:snapToGrid w:val="0"/>
        </w:rPr>
        <w:t>对于</w:t>
      </w:r>
      <w:r>
        <w:rPr>
          <w:snapToGrid w:val="0"/>
        </w:rPr>
        <w:t>一些热门地区</w:t>
      </w:r>
      <w:r w:rsidR="00661FC9">
        <w:rPr>
          <w:rFonts w:hint="eastAsia"/>
          <w:snapToGrid w:val="0"/>
        </w:rPr>
        <w:t>的</w:t>
      </w:r>
      <w:r w:rsidR="00661FC9">
        <w:rPr>
          <w:snapToGrid w:val="0"/>
        </w:rPr>
        <w:t>地理</w:t>
      </w:r>
      <w:r w:rsidR="009B2CA5">
        <w:rPr>
          <w:snapToGrid w:val="0"/>
        </w:rPr>
        <w:t>数据的浏览量</w:t>
      </w:r>
      <w:r w:rsidR="004458EB">
        <w:rPr>
          <w:rFonts w:hint="eastAsia"/>
          <w:snapToGrid w:val="0"/>
        </w:rPr>
        <w:t>比</w:t>
      </w:r>
      <w:r w:rsidR="004458EB">
        <w:rPr>
          <w:snapToGrid w:val="0"/>
        </w:rPr>
        <w:t>平均水平要高出很多，</w:t>
      </w:r>
      <w:r w:rsidR="00817FFA">
        <w:rPr>
          <w:snapToGrid w:val="0"/>
        </w:rPr>
        <w:t>对应于这些地区的</w:t>
      </w:r>
      <w:r w:rsidR="00B5675E">
        <w:rPr>
          <w:rFonts w:hint="eastAsia"/>
          <w:snapToGrid w:val="0"/>
        </w:rPr>
        <w:t>数据</w:t>
      </w:r>
      <w:r w:rsidR="00B5675E">
        <w:rPr>
          <w:snapToGrid w:val="0"/>
        </w:rPr>
        <w:t>，</w:t>
      </w:r>
      <w:r w:rsidR="00B5675E">
        <w:rPr>
          <w:rFonts w:hint="eastAsia"/>
          <w:snapToGrid w:val="0"/>
        </w:rPr>
        <w:t>在一些</w:t>
      </w:r>
      <w:r w:rsidR="00B5675E">
        <w:rPr>
          <w:snapToGrid w:val="0"/>
        </w:rPr>
        <w:t>特殊时期（</w:t>
      </w:r>
      <w:r w:rsidR="00B5675E">
        <w:rPr>
          <w:rFonts w:hint="eastAsia"/>
          <w:snapToGrid w:val="0"/>
        </w:rPr>
        <w:t>如</w:t>
      </w:r>
      <w:r w:rsidR="00B5675E">
        <w:rPr>
          <w:snapToGrid w:val="0"/>
        </w:rPr>
        <w:t>“</w:t>
      </w:r>
      <w:r w:rsidR="00B5675E">
        <w:rPr>
          <w:rFonts w:hint="eastAsia"/>
          <w:snapToGrid w:val="0"/>
        </w:rPr>
        <w:t>双十一</w:t>
      </w:r>
      <w:r w:rsidR="00B5675E">
        <w:rPr>
          <w:snapToGrid w:val="0"/>
        </w:rPr>
        <w:t>”</w:t>
      </w:r>
      <w:r w:rsidR="00B5675E">
        <w:rPr>
          <w:rFonts w:hint="eastAsia"/>
          <w:snapToGrid w:val="0"/>
        </w:rPr>
        <w:t>期间</w:t>
      </w:r>
      <w:r w:rsidR="00B5675E">
        <w:rPr>
          <w:snapToGrid w:val="0"/>
        </w:rPr>
        <w:t>的</w:t>
      </w:r>
      <w:r w:rsidR="00F63198">
        <w:rPr>
          <w:snapToGrid w:val="0"/>
        </w:rPr>
        <w:t>物流跟踪）</w:t>
      </w:r>
      <w:r w:rsidR="0080062D">
        <w:rPr>
          <w:snapToGrid w:val="0"/>
        </w:rPr>
        <w:t>会</w:t>
      </w:r>
      <w:r w:rsidR="00354642">
        <w:rPr>
          <w:snapToGrid w:val="0"/>
        </w:rPr>
        <w:t>存在大量的并发请求，</w:t>
      </w:r>
      <w:r w:rsidR="00354642">
        <w:rPr>
          <w:rFonts w:hint="eastAsia"/>
          <w:snapToGrid w:val="0"/>
        </w:rPr>
        <w:t>对</w:t>
      </w:r>
      <w:r w:rsidR="00354642">
        <w:rPr>
          <w:snapToGrid w:val="0"/>
        </w:rPr>
        <w:t>服务器产生高并发的访问压力。</w:t>
      </w:r>
      <w:r w:rsidR="0094753E">
        <w:rPr>
          <w:rFonts w:hint="eastAsia"/>
          <w:snapToGrid w:val="0"/>
        </w:rPr>
        <w:t>分布式</w:t>
      </w:r>
      <w:r w:rsidR="0094753E">
        <w:rPr>
          <w:snapToGrid w:val="0"/>
        </w:rPr>
        <w:t>缓存服务器集群</w:t>
      </w:r>
      <w:r w:rsidR="00406CE8">
        <w:rPr>
          <w:rFonts w:hint="eastAsia"/>
          <w:snapToGrid w:val="0"/>
        </w:rPr>
        <w:t>可以大幅度</w:t>
      </w:r>
      <w:r w:rsidR="00406CE8">
        <w:rPr>
          <w:snapToGrid w:val="0"/>
        </w:rPr>
        <w:t>的降低</w:t>
      </w:r>
      <w:r w:rsidR="0094753E">
        <w:rPr>
          <w:snapToGrid w:val="0"/>
        </w:rPr>
        <w:t>热点数据造成的</w:t>
      </w:r>
      <w:r w:rsidR="00B17F4F">
        <w:rPr>
          <w:snapToGrid w:val="0"/>
        </w:rPr>
        <w:t>并发压力</w:t>
      </w:r>
      <w:r w:rsidR="00F36BD9">
        <w:rPr>
          <w:snapToGrid w:val="0"/>
        </w:rPr>
        <w:t>，</w:t>
      </w:r>
      <w:r w:rsidR="0061154A">
        <w:rPr>
          <w:snapToGrid w:val="0"/>
        </w:rPr>
        <w:t>但是缓存服务器发挥作用的前提是缓存中有</w:t>
      </w:r>
      <w:r w:rsidR="00976D4E">
        <w:rPr>
          <w:snapToGrid w:val="0"/>
        </w:rPr>
        <w:t>热点数据</w:t>
      </w:r>
      <w:r w:rsidR="0007636F">
        <w:rPr>
          <w:snapToGrid w:val="0"/>
        </w:rPr>
        <w:t>，</w:t>
      </w:r>
      <w:r w:rsidR="00C772DC">
        <w:rPr>
          <w:rFonts w:hint="eastAsia"/>
          <w:snapToGrid w:val="0"/>
        </w:rPr>
        <w:t>在</w:t>
      </w:r>
      <w:r w:rsidR="00C772DC">
        <w:rPr>
          <w:snapToGrid w:val="0"/>
        </w:rPr>
        <w:t>服务器刚启动</w:t>
      </w:r>
      <w:r w:rsidR="00864FBF">
        <w:rPr>
          <w:rFonts w:hint="eastAsia"/>
          <w:snapToGrid w:val="0"/>
        </w:rPr>
        <w:t>的</w:t>
      </w:r>
      <w:r w:rsidR="00864FBF">
        <w:rPr>
          <w:snapToGrid w:val="0"/>
        </w:rPr>
        <w:t>一段时间里，</w:t>
      </w:r>
      <w:r w:rsidR="00864FBF">
        <w:rPr>
          <w:rFonts w:hint="eastAsia"/>
          <w:snapToGrid w:val="0"/>
        </w:rPr>
        <w:t>缓存</w:t>
      </w:r>
      <w:r w:rsidR="00864FBF">
        <w:rPr>
          <w:snapToGrid w:val="0"/>
        </w:rPr>
        <w:t>服务器中</w:t>
      </w:r>
      <w:r w:rsidR="00864FBF">
        <w:rPr>
          <w:rFonts w:hint="eastAsia"/>
          <w:snapToGrid w:val="0"/>
        </w:rPr>
        <w:t>的</w:t>
      </w:r>
      <w:r w:rsidR="00864FBF">
        <w:rPr>
          <w:snapToGrid w:val="0"/>
        </w:rPr>
        <w:t>数据量非常少，</w:t>
      </w:r>
      <w:r w:rsidR="00864FBF">
        <w:rPr>
          <w:rFonts w:hint="eastAsia"/>
          <w:snapToGrid w:val="0"/>
        </w:rPr>
        <w:t>此时</w:t>
      </w:r>
      <w:r w:rsidR="00864FBF">
        <w:rPr>
          <w:snapToGrid w:val="0"/>
        </w:rPr>
        <w:t>无法对</w:t>
      </w:r>
      <w:r w:rsidR="00BB69C1">
        <w:rPr>
          <w:snapToGrid w:val="0"/>
        </w:rPr>
        <w:t>OGC</w:t>
      </w:r>
      <w:r w:rsidR="00BB69C1">
        <w:rPr>
          <w:snapToGrid w:val="0"/>
        </w:rPr>
        <w:t>应用</w:t>
      </w:r>
      <w:r w:rsidR="00BB69C1">
        <w:rPr>
          <w:rFonts w:hint="eastAsia"/>
          <w:snapToGrid w:val="0"/>
        </w:rPr>
        <w:t>服务器</w:t>
      </w:r>
      <w:r w:rsidR="00BB69C1">
        <w:rPr>
          <w:snapToGrid w:val="0"/>
        </w:rPr>
        <w:t>层起到</w:t>
      </w:r>
      <w:r w:rsidR="007A37D5">
        <w:rPr>
          <w:snapToGrid w:val="0"/>
        </w:rPr>
        <w:t>分担负载的作用</w:t>
      </w:r>
      <w:r w:rsidR="00F24629">
        <w:rPr>
          <w:snapToGrid w:val="0"/>
        </w:rPr>
        <w:t>。</w:t>
      </w:r>
    </w:p>
    <w:p w14:paraId="4E07424E" w14:textId="557DD8FF" w:rsidR="00F24629" w:rsidRDefault="00F24629" w:rsidP="0093329A">
      <w:pPr>
        <w:rPr>
          <w:snapToGrid w:val="0"/>
        </w:rPr>
      </w:pPr>
      <w:r>
        <w:rPr>
          <w:rFonts w:hint="eastAsia"/>
          <w:snapToGrid w:val="0"/>
        </w:rPr>
        <w:t>数据</w:t>
      </w:r>
      <w:r>
        <w:rPr>
          <w:snapToGrid w:val="0"/>
        </w:rPr>
        <w:t>预处理：</w:t>
      </w:r>
      <w:r>
        <w:rPr>
          <w:rFonts w:hint="eastAsia"/>
          <w:snapToGrid w:val="0"/>
        </w:rPr>
        <w:t>在</w:t>
      </w:r>
      <w:r>
        <w:rPr>
          <w:snapToGrid w:val="0"/>
        </w:rPr>
        <w:t>OGC</w:t>
      </w:r>
      <w:r>
        <w:rPr>
          <w:snapToGrid w:val="0"/>
        </w:rPr>
        <w:t>应用服务刚启动时，</w:t>
      </w:r>
      <w:r w:rsidR="00B83BB9">
        <w:rPr>
          <w:snapToGrid w:val="0"/>
        </w:rPr>
        <w:t>利用客户端主动模拟一些数据数据地区的服务请求，</w:t>
      </w:r>
      <w:r w:rsidR="00B83BB9">
        <w:rPr>
          <w:rFonts w:hint="eastAsia"/>
          <w:snapToGrid w:val="0"/>
        </w:rPr>
        <w:t>让</w:t>
      </w:r>
      <w:r w:rsidR="00B83BB9">
        <w:rPr>
          <w:snapToGrid w:val="0"/>
        </w:rPr>
        <w:t>缓存得到预热。</w:t>
      </w:r>
      <w:r w:rsidR="000464DC">
        <w:rPr>
          <w:snapToGrid w:val="0"/>
        </w:rPr>
        <w:t>经过数据预处理后的应用服务器层</w:t>
      </w:r>
      <w:r w:rsidR="00424BE1">
        <w:rPr>
          <w:snapToGrid w:val="0"/>
        </w:rPr>
        <w:t>，</w:t>
      </w:r>
      <w:r w:rsidR="00424BE1">
        <w:rPr>
          <w:rFonts w:hint="eastAsia"/>
          <w:snapToGrid w:val="0"/>
        </w:rPr>
        <w:t>在</w:t>
      </w:r>
      <w:r w:rsidR="003E6906">
        <w:rPr>
          <w:snapToGrid w:val="0"/>
        </w:rPr>
        <w:t>热点数据地区的大量并发请求来临时，分布式缓存服务集群已经</w:t>
      </w:r>
      <w:r w:rsidR="009B6219">
        <w:rPr>
          <w:snapToGrid w:val="0"/>
        </w:rPr>
        <w:t>做好了充分的</w:t>
      </w:r>
      <w:r w:rsidR="009B6219">
        <w:rPr>
          <w:rFonts w:hint="eastAsia"/>
          <w:snapToGrid w:val="0"/>
        </w:rPr>
        <w:t>预热</w:t>
      </w:r>
      <w:r w:rsidR="009B6219">
        <w:rPr>
          <w:snapToGrid w:val="0"/>
        </w:rPr>
        <w:t>准备，</w:t>
      </w:r>
      <w:r w:rsidR="009B6219">
        <w:rPr>
          <w:rFonts w:hint="eastAsia"/>
          <w:snapToGrid w:val="0"/>
        </w:rPr>
        <w:t>可以</w:t>
      </w:r>
      <w:r w:rsidR="009B6219">
        <w:rPr>
          <w:snapToGrid w:val="0"/>
        </w:rPr>
        <w:t>为应用服务器层分担</w:t>
      </w:r>
      <w:r w:rsidR="000E2F5D">
        <w:rPr>
          <w:snapToGrid w:val="0"/>
        </w:rPr>
        <w:t>并发负载</w:t>
      </w:r>
      <w:r w:rsidR="00D40224">
        <w:rPr>
          <w:snapToGrid w:val="0"/>
        </w:rPr>
        <w:t>，</w:t>
      </w:r>
      <w:r w:rsidR="00D40224">
        <w:rPr>
          <w:rFonts w:hint="eastAsia"/>
          <w:snapToGrid w:val="0"/>
        </w:rPr>
        <w:t>保持</w:t>
      </w:r>
      <w:r w:rsidR="00D40224">
        <w:rPr>
          <w:snapToGrid w:val="0"/>
        </w:rPr>
        <w:t>服务的高效</w:t>
      </w:r>
      <w:r w:rsidR="00D004D0">
        <w:rPr>
          <w:snapToGrid w:val="0"/>
        </w:rPr>
        <w:t>和稳定。</w:t>
      </w:r>
    </w:p>
    <w:p w14:paraId="4E8B0787" w14:textId="3D8AE19E" w:rsidR="00F17ACD" w:rsidRDefault="001472F1" w:rsidP="0093329A">
      <w:pPr>
        <w:rPr>
          <w:snapToGrid w:val="0"/>
        </w:rPr>
      </w:pPr>
      <w:r>
        <w:rPr>
          <w:snapToGrid w:val="0"/>
        </w:rPr>
        <w:t>空间局部性：</w:t>
      </w:r>
      <w:r w:rsidR="00FE109A">
        <w:rPr>
          <w:snapToGrid w:val="0"/>
        </w:rPr>
        <w:t>用户在利用</w:t>
      </w:r>
      <w:r w:rsidR="00FE109A">
        <w:rPr>
          <w:snapToGrid w:val="0"/>
        </w:rPr>
        <w:t>WMTS</w:t>
      </w:r>
      <w:r w:rsidR="00FE109A">
        <w:rPr>
          <w:snapToGrid w:val="0"/>
        </w:rPr>
        <w:t>或</w:t>
      </w:r>
      <w:r w:rsidR="00FE109A">
        <w:rPr>
          <w:snapToGrid w:val="0"/>
        </w:rPr>
        <w:t>WMS</w:t>
      </w:r>
      <w:r w:rsidR="00FE109A">
        <w:rPr>
          <w:rFonts w:hint="eastAsia"/>
          <w:snapToGrid w:val="0"/>
        </w:rPr>
        <w:t>服务</w:t>
      </w:r>
      <w:r w:rsidR="00FE109A">
        <w:rPr>
          <w:snapToGrid w:val="0"/>
        </w:rPr>
        <w:t>进行</w:t>
      </w:r>
      <w:r w:rsidR="009F6BB1">
        <w:rPr>
          <w:rFonts w:hint="eastAsia"/>
          <w:snapToGrid w:val="0"/>
        </w:rPr>
        <w:t>地图</w:t>
      </w:r>
      <w:r w:rsidR="009F6BB1">
        <w:rPr>
          <w:snapToGrid w:val="0"/>
        </w:rPr>
        <w:t>浏览的时候</w:t>
      </w:r>
      <w:r w:rsidR="00A25D6B">
        <w:rPr>
          <w:snapToGrid w:val="0"/>
        </w:rPr>
        <w:t>，</w:t>
      </w:r>
      <w:r w:rsidR="00A25D6B">
        <w:rPr>
          <w:rFonts w:hint="eastAsia"/>
          <w:snapToGrid w:val="0"/>
        </w:rPr>
        <w:t>根据</w:t>
      </w:r>
      <w:r w:rsidR="00A25D6B">
        <w:rPr>
          <w:snapToGrid w:val="0"/>
        </w:rPr>
        <w:t>用户的漫游操作习惯</w:t>
      </w:r>
      <w:r w:rsidR="00E80098">
        <w:rPr>
          <w:snapToGrid w:val="0"/>
        </w:rPr>
        <w:t>会引发局部性数据</w:t>
      </w:r>
      <w:r w:rsidR="00D05B8A">
        <w:rPr>
          <w:snapToGrid w:val="0"/>
        </w:rPr>
        <w:t>，</w:t>
      </w:r>
      <w:r w:rsidR="00D05B8A">
        <w:rPr>
          <w:rFonts w:hint="eastAsia"/>
          <w:snapToGrid w:val="0"/>
        </w:rPr>
        <w:t>当</w:t>
      </w:r>
      <w:r w:rsidR="00D05B8A">
        <w:rPr>
          <w:snapToGrid w:val="0"/>
        </w:rPr>
        <w:t>浏览的视口发生漫游移动时，</w:t>
      </w:r>
      <w:r w:rsidR="00D05B8A">
        <w:rPr>
          <w:rFonts w:hint="eastAsia"/>
          <w:snapToGrid w:val="0"/>
        </w:rPr>
        <w:t>必然</w:t>
      </w:r>
      <w:r w:rsidR="00D05B8A">
        <w:rPr>
          <w:snapToGrid w:val="0"/>
        </w:rPr>
        <w:t>会对</w:t>
      </w:r>
      <w:r w:rsidR="00C476DA">
        <w:rPr>
          <w:snapToGrid w:val="0"/>
        </w:rPr>
        <w:t>当前请求的地区的周边地图数据</w:t>
      </w:r>
      <w:r w:rsidR="00C476DA">
        <w:rPr>
          <w:rFonts w:hint="eastAsia"/>
          <w:snapToGrid w:val="0"/>
        </w:rPr>
        <w:t>产生</w:t>
      </w:r>
      <w:r w:rsidR="00C476DA">
        <w:rPr>
          <w:snapToGrid w:val="0"/>
        </w:rPr>
        <w:t>访问请求。</w:t>
      </w:r>
      <w:r w:rsidR="00BC6198">
        <w:rPr>
          <w:rFonts w:hint="eastAsia"/>
          <w:snapToGrid w:val="0"/>
        </w:rPr>
        <w:t>根据</w:t>
      </w:r>
      <w:r w:rsidR="00BC6198">
        <w:rPr>
          <w:snapToGrid w:val="0"/>
        </w:rPr>
        <w:t>空间局部性的特性，</w:t>
      </w:r>
      <w:r w:rsidR="00BC6198">
        <w:rPr>
          <w:rFonts w:hint="eastAsia"/>
          <w:snapToGrid w:val="0"/>
        </w:rPr>
        <w:t>我们</w:t>
      </w:r>
      <w:r w:rsidR="00FC70E8">
        <w:rPr>
          <w:snapToGrid w:val="0"/>
        </w:rPr>
        <w:t>可以提前</w:t>
      </w:r>
      <w:r w:rsidR="00FC70E8">
        <w:rPr>
          <w:rFonts w:hint="eastAsia"/>
          <w:snapToGrid w:val="0"/>
        </w:rPr>
        <w:t>对</w:t>
      </w:r>
      <w:r w:rsidR="00A360A5">
        <w:rPr>
          <w:snapToGrid w:val="0"/>
        </w:rPr>
        <w:t>当前访问请求的周边数据进行</w:t>
      </w:r>
      <w:r w:rsidR="00977386">
        <w:rPr>
          <w:snapToGrid w:val="0"/>
        </w:rPr>
        <w:t>处理</w:t>
      </w:r>
      <w:r w:rsidR="00CA5A60">
        <w:rPr>
          <w:snapToGrid w:val="0"/>
        </w:rPr>
        <w:t>，</w:t>
      </w:r>
      <w:r w:rsidR="00CA5A60">
        <w:rPr>
          <w:rFonts w:hint="eastAsia"/>
          <w:snapToGrid w:val="0"/>
        </w:rPr>
        <w:t>待到</w:t>
      </w:r>
      <w:r w:rsidR="00CA5A60">
        <w:rPr>
          <w:snapToGrid w:val="0"/>
        </w:rPr>
        <w:t>周边请求</w:t>
      </w:r>
      <w:r w:rsidR="007F249A">
        <w:rPr>
          <w:snapToGrid w:val="0"/>
        </w:rPr>
        <w:t>过来的时候，</w:t>
      </w:r>
      <w:r w:rsidR="0028601C">
        <w:rPr>
          <w:snapToGrid w:val="0"/>
        </w:rPr>
        <w:t>此部分的数据已近</w:t>
      </w:r>
      <w:r w:rsidR="0028601C">
        <w:rPr>
          <w:rFonts w:hint="eastAsia"/>
          <w:snapToGrid w:val="0"/>
        </w:rPr>
        <w:t>准备好</w:t>
      </w:r>
      <w:r w:rsidR="0028601C">
        <w:rPr>
          <w:snapToGrid w:val="0"/>
        </w:rPr>
        <w:t>，</w:t>
      </w:r>
      <w:r w:rsidR="00365AE8">
        <w:rPr>
          <w:snapToGrid w:val="0"/>
        </w:rPr>
        <w:t>这样的提前处理</w:t>
      </w:r>
      <w:r w:rsidR="003F102D">
        <w:rPr>
          <w:snapToGrid w:val="0"/>
        </w:rPr>
        <w:t>会让</w:t>
      </w:r>
      <w:r w:rsidR="00A62E3B">
        <w:rPr>
          <w:snapToGrid w:val="0"/>
        </w:rPr>
        <w:t>前端</w:t>
      </w:r>
      <w:r w:rsidR="00A62E3B">
        <w:rPr>
          <w:rFonts w:hint="eastAsia"/>
          <w:snapToGrid w:val="0"/>
        </w:rPr>
        <w:t>使用</w:t>
      </w:r>
      <w:r w:rsidR="00A62E3B">
        <w:rPr>
          <w:snapToGrid w:val="0"/>
        </w:rPr>
        <w:t>者</w:t>
      </w:r>
      <w:r w:rsidR="003F102D">
        <w:rPr>
          <w:snapToGrid w:val="0"/>
        </w:rPr>
        <w:t>在使用服务时感觉非常流畅</w:t>
      </w:r>
      <w:r w:rsidR="004A106A">
        <w:rPr>
          <w:snapToGrid w:val="0"/>
        </w:rPr>
        <w:t>，</w:t>
      </w:r>
      <w:r w:rsidR="004A106A">
        <w:rPr>
          <w:rFonts w:hint="eastAsia"/>
          <w:snapToGrid w:val="0"/>
        </w:rPr>
        <w:t>服务整体</w:t>
      </w:r>
      <w:r w:rsidR="004A106A">
        <w:rPr>
          <w:snapToGrid w:val="0"/>
        </w:rPr>
        <w:t>的体验</w:t>
      </w:r>
      <w:r w:rsidR="0083541E">
        <w:rPr>
          <w:snapToGrid w:val="0"/>
        </w:rPr>
        <w:t>有相当大的提升。</w:t>
      </w:r>
    </w:p>
    <w:p w14:paraId="13FE3FF8" w14:textId="721BB3CA" w:rsidR="00307860" w:rsidRDefault="00307860" w:rsidP="0093329A">
      <w:pPr>
        <w:rPr>
          <w:snapToGrid w:val="0"/>
        </w:rPr>
      </w:pPr>
      <w:r>
        <w:rPr>
          <w:snapToGrid w:val="0"/>
        </w:rPr>
        <w:t>根据以上空间局部性的描述，</w:t>
      </w:r>
      <w:r w:rsidR="007950B5">
        <w:rPr>
          <w:rFonts w:hint="eastAsia"/>
          <w:snapToGrid w:val="0"/>
        </w:rPr>
        <w:t>应用</w:t>
      </w:r>
      <w:r w:rsidR="007950B5">
        <w:rPr>
          <w:snapToGrid w:val="0"/>
        </w:rPr>
        <w:t>服务器</w:t>
      </w:r>
      <w:r w:rsidR="007950B5">
        <w:rPr>
          <w:rFonts w:hint="eastAsia"/>
          <w:snapToGrid w:val="0"/>
        </w:rPr>
        <w:t>在</w:t>
      </w:r>
      <w:r w:rsidR="007950B5">
        <w:rPr>
          <w:snapToGrid w:val="0"/>
        </w:rPr>
        <w:t>对</w:t>
      </w:r>
      <w:r w:rsidR="0076661A">
        <w:rPr>
          <w:snapToGrid w:val="0"/>
        </w:rPr>
        <w:t>当前任务的周边数据进行提前处理后，</w:t>
      </w:r>
      <w:r w:rsidR="0076661A">
        <w:rPr>
          <w:rFonts w:hint="eastAsia"/>
          <w:snapToGrid w:val="0"/>
        </w:rPr>
        <w:t>不能</w:t>
      </w:r>
      <w:r w:rsidR="0076661A">
        <w:rPr>
          <w:snapToGrid w:val="0"/>
        </w:rPr>
        <w:t>将</w:t>
      </w:r>
      <w:r w:rsidR="00736FC4">
        <w:rPr>
          <w:snapToGrid w:val="0"/>
        </w:rPr>
        <w:t>周边结果数据直接存入本机的结果队列中，</w:t>
      </w:r>
      <w:r w:rsidR="00736FC4">
        <w:rPr>
          <w:rFonts w:hint="eastAsia"/>
          <w:snapToGrid w:val="0"/>
        </w:rPr>
        <w:t>等待</w:t>
      </w:r>
      <w:r w:rsidR="00736FC4">
        <w:rPr>
          <w:snapToGrid w:val="0"/>
        </w:rPr>
        <w:t>下一次请求将结果拿走</w:t>
      </w:r>
      <w:r w:rsidR="001B121C">
        <w:rPr>
          <w:snapToGrid w:val="0"/>
        </w:rPr>
        <w:t>。</w:t>
      </w:r>
      <w:r w:rsidR="001B121C">
        <w:rPr>
          <w:rFonts w:hint="eastAsia"/>
          <w:snapToGrid w:val="0"/>
        </w:rPr>
        <w:t>因为</w:t>
      </w:r>
      <w:r w:rsidR="001B121C">
        <w:rPr>
          <w:snapToGrid w:val="0"/>
        </w:rPr>
        <w:t>对于</w:t>
      </w:r>
      <w:r w:rsidR="001B121C">
        <w:rPr>
          <w:rFonts w:hint="eastAsia"/>
          <w:snapToGrid w:val="0"/>
        </w:rPr>
        <w:t>OGC</w:t>
      </w:r>
      <w:r w:rsidR="001B121C">
        <w:rPr>
          <w:snapToGrid w:val="0"/>
        </w:rPr>
        <w:t>应用服务器集群</w:t>
      </w:r>
      <w:r w:rsidR="00A714F3">
        <w:rPr>
          <w:rFonts w:hint="eastAsia"/>
          <w:snapToGrid w:val="0"/>
        </w:rPr>
        <w:t>的</w:t>
      </w:r>
      <w:r w:rsidR="00A714F3">
        <w:rPr>
          <w:snapToGrid w:val="0"/>
        </w:rPr>
        <w:t>中心节点来说</w:t>
      </w:r>
      <w:r w:rsidR="008F1FE9">
        <w:rPr>
          <w:snapToGrid w:val="0"/>
        </w:rPr>
        <w:t>，</w:t>
      </w:r>
      <w:r w:rsidR="008F1FE9">
        <w:rPr>
          <w:rFonts w:hint="eastAsia"/>
          <w:snapToGrid w:val="0"/>
        </w:rPr>
        <w:t>每一次</w:t>
      </w:r>
      <w:r w:rsidR="008F1FE9">
        <w:rPr>
          <w:snapToGrid w:val="0"/>
        </w:rPr>
        <w:t>请求之间都是无关联的，</w:t>
      </w:r>
      <w:r w:rsidR="00800BA8">
        <w:rPr>
          <w:rFonts w:hint="eastAsia"/>
          <w:snapToGrid w:val="0"/>
        </w:rPr>
        <w:t>中心</w:t>
      </w:r>
      <w:r w:rsidR="00800BA8">
        <w:rPr>
          <w:snapToGrid w:val="0"/>
        </w:rPr>
        <w:t>节点无法</w:t>
      </w:r>
      <w:r w:rsidR="00F95637">
        <w:rPr>
          <w:rFonts w:hint="eastAsia"/>
          <w:snapToGrid w:val="0"/>
        </w:rPr>
        <w:t>去</w:t>
      </w:r>
      <w:r w:rsidR="00F95637">
        <w:rPr>
          <w:snapToGrid w:val="0"/>
        </w:rPr>
        <w:t>定位</w:t>
      </w:r>
      <w:r w:rsidR="004F2045">
        <w:rPr>
          <w:rFonts w:hint="eastAsia"/>
          <w:snapToGrid w:val="0"/>
        </w:rPr>
        <w:t>是</w:t>
      </w:r>
      <w:r w:rsidR="004F2045">
        <w:rPr>
          <w:snapToGrid w:val="0"/>
        </w:rPr>
        <w:t>集群中哪一</w:t>
      </w:r>
      <w:r w:rsidR="005319A4">
        <w:rPr>
          <w:snapToGrid w:val="0"/>
        </w:rPr>
        <w:t>台应用服务器节点对上一次任务请求做了</w:t>
      </w:r>
      <w:r w:rsidR="00FC6BBC">
        <w:rPr>
          <w:snapToGrid w:val="0"/>
        </w:rPr>
        <w:t>周边数据预处理</w:t>
      </w:r>
      <w:r w:rsidR="00FA78A4">
        <w:rPr>
          <w:snapToGrid w:val="0"/>
        </w:rPr>
        <w:t>，</w:t>
      </w:r>
      <w:r w:rsidR="00C97302">
        <w:rPr>
          <w:rFonts w:hint="eastAsia"/>
          <w:snapToGrid w:val="0"/>
        </w:rPr>
        <w:t>当</w:t>
      </w:r>
      <w:r w:rsidR="00C97302">
        <w:rPr>
          <w:snapToGrid w:val="0"/>
        </w:rPr>
        <w:t>下一次周边数据请求到来的时候</w:t>
      </w:r>
      <w:r w:rsidR="005D0C9E">
        <w:rPr>
          <w:snapToGrid w:val="0"/>
        </w:rPr>
        <w:t>，</w:t>
      </w:r>
      <w:r w:rsidR="005D0C9E">
        <w:rPr>
          <w:rFonts w:hint="eastAsia"/>
          <w:snapToGrid w:val="0"/>
        </w:rPr>
        <w:t>中心</w:t>
      </w:r>
      <w:r w:rsidR="005D0C9E">
        <w:rPr>
          <w:snapToGrid w:val="0"/>
        </w:rPr>
        <w:t>节点仍然是根据</w:t>
      </w:r>
      <w:r w:rsidR="005D0C9E">
        <w:rPr>
          <w:rFonts w:hint="eastAsia"/>
          <w:snapToGrid w:val="0"/>
        </w:rPr>
        <w:t>二级</w:t>
      </w:r>
      <w:r w:rsidR="005D0C9E">
        <w:rPr>
          <w:snapToGrid w:val="0"/>
        </w:rPr>
        <w:t>负载均衡策略返回</w:t>
      </w:r>
      <w:r w:rsidR="00761123">
        <w:rPr>
          <w:snapToGrid w:val="0"/>
        </w:rPr>
        <w:t>某应用服务器的代理信息</w:t>
      </w:r>
      <w:r w:rsidR="00DF3E35">
        <w:rPr>
          <w:snapToGrid w:val="0"/>
        </w:rPr>
        <w:t>，</w:t>
      </w:r>
      <w:r w:rsidR="00DF3E35">
        <w:rPr>
          <w:rFonts w:hint="eastAsia"/>
          <w:snapToGrid w:val="0"/>
        </w:rPr>
        <w:t>如此</w:t>
      </w:r>
      <w:r w:rsidR="00DF3E35">
        <w:rPr>
          <w:snapToGrid w:val="0"/>
        </w:rPr>
        <w:t>一来</w:t>
      </w:r>
      <w:r w:rsidR="001535F6">
        <w:rPr>
          <w:snapToGrid w:val="0"/>
        </w:rPr>
        <w:t>，</w:t>
      </w:r>
      <w:r w:rsidR="001535F6">
        <w:rPr>
          <w:rFonts w:hint="eastAsia"/>
          <w:snapToGrid w:val="0"/>
        </w:rPr>
        <w:t>预处理</w:t>
      </w:r>
      <w:r w:rsidR="001535F6">
        <w:rPr>
          <w:snapToGrid w:val="0"/>
        </w:rPr>
        <w:t>的数据</w:t>
      </w:r>
      <w:r w:rsidR="00B83DBC">
        <w:rPr>
          <w:snapToGrid w:val="0"/>
        </w:rPr>
        <w:t>就无法被</w:t>
      </w:r>
      <w:r w:rsidR="00F5337A">
        <w:rPr>
          <w:snapToGrid w:val="0"/>
        </w:rPr>
        <w:t>客户端的服务请求获取到</w:t>
      </w:r>
      <w:r w:rsidR="00CC2F64">
        <w:rPr>
          <w:snapToGrid w:val="0"/>
        </w:rPr>
        <w:t>，</w:t>
      </w:r>
      <w:r w:rsidR="007B3AA7">
        <w:rPr>
          <w:rFonts w:hint="eastAsia"/>
          <w:snapToGrid w:val="0"/>
        </w:rPr>
        <w:t>还造成</w:t>
      </w:r>
      <w:r w:rsidR="007B3AA7">
        <w:rPr>
          <w:snapToGrid w:val="0"/>
        </w:rPr>
        <w:t>了</w:t>
      </w:r>
      <w:r w:rsidR="00CC2F64">
        <w:rPr>
          <w:snapToGrid w:val="0"/>
        </w:rPr>
        <w:t>应用服务器的资源</w:t>
      </w:r>
      <w:r w:rsidR="007B3AA7">
        <w:rPr>
          <w:snapToGrid w:val="0"/>
        </w:rPr>
        <w:t>的浪费</w:t>
      </w:r>
      <w:r w:rsidR="000174FE">
        <w:rPr>
          <w:snapToGrid w:val="0"/>
        </w:rPr>
        <w:t>。</w:t>
      </w:r>
      <w:r w:rsidR="002E0182">
        <w:rPr>
          <w:snapToGrid w:val="0"/>
        </w:rPr>
        <w:t>所以不能将周边</w:t>
      </w:r>
      <w:r w:rsidR="002E0182">
        <w:rPr>
          <w:rFonts w:hint="eastAsia"/>
          <w:snapToGrid w:val="0"/>
        </w:rPr>
        <w:t>的</w:t>
      </w:r>
      <w:r w:rsidR="002E0182">
        <w:rPr>
          <w:snapToGrid w:val="0"/>
        </w:rPr>
        <w:t>数据结果存放在某特</w:t>
      </w:r>
      <w:r w:rsidR="002E0182">
        <w:rPr>
          <w:snapToGrid w:val="0"/>
        </w:rPr>
        <w:lastRenderedPageBreak/>
        <w:t>定的应用服务器上</w:t>
      </w:r>
      <w:r w:rsidR="00D74B86">
        <w:rPr>
          <w:snapToGrid w:val="0"/>
        </w:rPr>
        <w:t>，</w:t>
      </w:r>
      <w:r w:rsidR="00D74B86">
        <w:rPr>
          <w:rFonts w:hint="eastAsia"/>
          <w:snapToGrid w:val="0"/>
        </w:rPr>
        <w:t>我们</w:t>
      </w:r>
      <w:r w:rsidR="00D74B86">
        <w:rPr>
          <w:snapToGrid w:val="0"/>
        </w:rPr>
        <w:t>采取的方案是将周边数据的结果放入分布式缓存服务器中，</w:t>
      </w:r>
      <w:r w:rsidR="00D74B86">
        <w:rPr>
          <w:rFonts w:hint="eastAsia"/>
          <w:snapToGrid w:val="0"/>
        </w:rPr>
        <w:t>流程</w:t>
      </w:r>
      <w:r w:rsidR="00D74B86">
        <w:rPr>
          <w:snapToGrid w:val="0"/>
        </w:rPr>
        <w:t>图如下</w:t>
      </w:r>
      <w:r w:rsidR="00D74B86" w:rsidRPr="003C3B53">
        <w:rPr>
          <w:snapToGrid w:val="0"/>
          <w:color w:val="FF0000"/>
        </w:rPr>
        <w:t>4.</w:t>
      </w:r>
      <w:r w:rsidR="00D74B86" w:rsidRPr="003C3B53">
        <w:rPr>
          <w:rFonts w:hint="eastAsia"/>
          <w:snapToGrid w:val="0"/>
          <w:color w:val="FF0000"/>
        </w:rPr>
        <w:t>x</w:t>
      </w:r>
      <w:r w:rsidR="00D74B86">
        <w:rPr>
          <w:snapToGrid w:val="0"/>
        </w:rPr>
        <w:t>：</w:t>
      </w:r>
    </w:p>
    <w:p w14:paraId="16F463CB" w14:textId="77777777" w:rsidR="00D26918" w:rsidRDefault="00D74B86" w:rsidP="009B5E6A">
      <w:pPr>
        <w:rPr>
          <w:snapToGrid w:val="0"/>
        </w:rPr>
      </w:pPr>
      <w:r>
        <w:rPr>
          <w:rFonts w:hint="eastAsia"/>
          <w:snapToGrid w:val="0"/>
        </w:rPr>
        <w:t>1</w:t>
      </w:r>
      <w:r>
        <w:rPr>
          <w:rFonts w:hint="eastAsia"/>
          <w:snapToGrid w:val="0"/>
        </w:rPr>
        <w:t>）</w:t>
      </w:r>
      <w:r>
        <w:rPr>
          <w:rFonts w:hint="eastAsia"/>
          <w:snapToGrid w:val="0"/>
        </w:rPr>
        <w:t>Web</w:t>
      </w:r>
      <w:r>
        <w:rPr>
          <w:snapToGrid w:val="0"/>
        </w:rPr>
        <w:t>客户端根据</w:t>
      </w:r>
      <w:r w:rsidR="009B5E6A">
        <w:rPr>
          <w:rFonts w:hint="eastAsia"/>
          <w:snapToGrid w:val="0"/>
        </w:rPr>
        <w:t>一级</w:t>
      </w:r>
      <w:r w:rsidR="009B5E6A">
        <w:rPr>
          <w:snapToGrid w:val="0"/>
        </w:rPr>
        <w:t>负载均衡策略和</w:t>
      </w:r>
      <w:r w:rsidR="009B5E6A">
        <w:rPr>
          <w:rFonts w:hint="eastAsia"/>
          <w:snapToGrid w:val="0"/>
        </w:rPr>
        <w:t>二级</w:t>
      </w:r>
      <w:r w:rsidR="009B5E6A">
        <w:rPr>
          <w:snapToGrid w:val="0"/>
        </w:rPr>
        <w:t>负载均衡策略</w:t>
      </w:r>
      <w:r w:rsidR="00564199">
        <w:rPr>
          <w:snapToGrid w:val="0"/>
        </w:rPr>
        <w:t>定位到某特定的</w:t>
      </w:r>
      <w:r w:rsidR="00CB017C">
        <w:rPr>
          <w:snapToGrid w:val="0"/>
        </w:rPr>
        <w:t>应用服务器</w:t>
      </w:r>
      <w:r w:rsidR="0085116C">
        <w:rPr>
          <w:rFonts w:hint="eastAsia"/>
          <w:snapToGrid w:val="0"/>
        </w:rPr>
        <w:t>节点</w:t>
      </w:r>
      <w:r w:rsidR="00F51321">
        <w:rPr>
          <w:snapToGrid w:val="0"/>
        </w:rPr>
        <w:t>派发数据请求任务。</w:t>
      </w:r>
    </w:p>
    <w:p w14:paraId="14354E96" w14:textId="77777777" w:rsidR="00684EFA" w:rsidRDefault="00D26918" w:rsidP="009B5E6A">
      <w:pPr>
        <w:rPr>
          <w:snapToGrid w:val="0"/>
        </w:rPr>
      </w:pPr>
      <w:r>
        <w:rPr>
          <w:rFonts w:hint="eastAsia"/>
          <w:snapToGrid w:val="0"/>
        </w:rPr>
        <w:t>2</w:t>
      </w:r>
      <w:r>
        <w:rPr>
          <w:rFonts w:hint="eastAsia"/>
          <w:snapToGrid w:val="0"/>
        </w:rPr>
        <w:t>）</w:t>
      </w:r>
      <w:r w:rsidR="007B326F">
        <w:rPr>
          <w:rFonts w:hint="eastAsia"/>
          <w:snapToGrid w:val="0"/>
        </w:rPr>
        <w:t>应用</w:t>
      </w:r>
      <w:r w:rsidR="007B326F">
        <w:rPr>
          <w:snapToGrid w:val="0"/>
        </w:rPr>
        <w:t>服务器</w:t>
      </w:r>
      <w:r w:rsidR="006B5F30">
        <w:rPr>
          <w:rFonts w:hint="eastAsia"/>
          <w:snapToGrid w:val="0"/>
        </w:rPr>
        <w:t>节点</w:t>
      </w:r>
      <w:r w:rsidR="006B5F30">
        <w:rPr>
          <w:snapToGrid w:val="0"/>
        </w:rPr>
        <w:t>接收到</w:t>
      </w:r>
      <w:r w:rsidR="00385AF4">
        <w:rPr>
          <w:snapToGrid w:val="0"/>
        </w:rPr>
        <w:t>数据请求之后</w:t>
      </w:r>
      <w:r w:rsidR="00385AF4">
        <w:rPr>
          <w:rFonts w:hint="eastAsia"/>
          <w:snapToGrid w:val="0"/>
        </w:rPr>
        <w:t>将</w:t>
      </w:r>
      <w:r w:rsidR="00385AF4">
        <w:rPr>
          <w:snapToGrid w:val="0"/>
        </w:rPr>
        <w:t>该任务添加到线程池开始处理，</w:t>
      </w:r>
      <w:r w:rsidR="00EB701A">
        <w:rPr>
          <w:snapToGrid w:val="0"/>
        </w:rPr>
        <w:t>同时生成周边数据的请求任务</w:t>
      </w:r>
      <w:r w:rsidR="00D4288F">
        <w:rPr>
          <w:snapToGrid w:val="0"/>
        </w:rPr>
        <w:t>。</w:t>
      </w:r>
    </w:p>
    <w:p w14:paraId="6B7E31CB" w14:textId="1ABB9AF8" w:rsidR="009B5E6A" w:rsidRDefault="00684EFA" w:rsidP="009B5E6A">
      <w:pPr>
        <w:rPr>
          <w:snapToGrid w:val="0"/>
        </w:rPr>
      </w:pPr>
      <w:r>
        <w:rPr>
          <w:rFonts w:hint="eastAsia"/>
          <w:snapToGrid w:val="0"/>
        </w:rPr>
        <w:t>3</w:t>
      </w:r>
      <w:r>
        <w:rPr>
          <w:rFonts w:hint="eastAsia"/>
          <w:snapToGrid w:val="0"/>
        </w:rPr>
        <w:t>）如</w:t>
      </w:r>
      <w:r>
        <w:rPr>
          <w:snapToGrid w:val="0"/>
        </w:rPr>
        <w:t>3.2</w:t>
      </w:r>
      <w:r>
        <w:rPr>
          <w:snapToGrid w:val="0"/>
        </w:rPr>
        <w:t>章节所述，</w:t>
      </w:r>
      <w:r w:rsidR="000851AE">
        <w:rPr>
          <w:snapToGrid w:val="0"/>
        </w:rPr>
        <w:t>Web</w:t>
      </w:r>
      <w:r w:rsidR="000851AE">
        <w:rPr>
          <w:snapToGrid w:val="0"/>
        </w:rPr>
        <w:t>客户端和</w:t>
      </w:r>
      <w:r w:rsidR="000851AE">
        <w:rPr>
          <w:snapToGrid w:val="0"/>
        </w:rPr>
        <w:t>OGC</w:t>
      </w:r>
      <w:r w:rsidR="000851AE">
        <w:rPr>
          <w:snapToGrid w:val="0"/>
        </w:rPr>
        <w:t>应用服务器之间基于线程池的异步会话模型将此次请求结果数据进行传输</w:t>
      </w:r>
      <w:r w:rsidR="00866ED0">
        <w:rPr>
          <w:snapToGrid w:val="0"/>
        </w:rPr>
        <w:t>，</w:t>
      </w:r>
      <w:r w:rsidR="00866ED0">
        <w:rPr>
          <w:rFonts w:hint="eastAsia"/>
          <w:snapToGrid w:val="0"/>
        </w:rPr>
        <w:t>而</w:t>
      </w:r>
      <w:r w:rsidR="00866ED0">
        <w:rPr>
          <w:snapToGrid w:val="0"/>
        </w:rPr>
        <w:t>OGC</w:t>
      </w:r>
      <w:r w:rsidR="00866ED0">
        <w:rPr>
          <w:snapToGrid w:val="0"/>
        </w:rPr>
        <w:t>应用服务器的预处理数据</w:t>
      </w:r>
      <w:r w:rsidR="00671122">
        <w:rPr>
          <w:snapToGrid w:val="0"/>
        </w:rPr>
        <w:t>结果则主动发送到</w:t>
      </w:r>
      <w:r w:rsidR="00671122">
        <w:rPr>
          <w:rFonts w:hint="eastAsia"/>
          <w:snapToGrid w:val="0"/>
        </w:rPr>
        <w:t>缓存</w:t>
      </w:r>
      <w:r w:rsidR="00671122">
        <w:rPr>
          <w:snapToGrid w:val="0"/>
        </w:rPr>
        <w:t>服务器集群。</w:t>
      </w:r>
    </w:p>
    <w:p w14:paraId="378B3276" w14:textId="42BB74B1" w:rsidR="00D74B86" w:rsidRPr="000A34BC" w:rsidRDefault="00AC53B1" w:rsidP="000A34BC">
      <w:pPr>
        <w:rPr>
          <w:snapToGrid w:val="0"/>
        </w:rPr>
      </w:pPr>
      <w:r>
        <w:rPr>
          <w:rFonts w:hint="eastAsia"/>
          <w:snapToGrid w:val="0"/>
        </w:rPr>
        <w:t>4</w:t>
      </w:r>
      <w:r>
        <w:rPr>
          <w:rFonts w:hint="eastAsia"/>
          <w:snapToGrid w:val="0"/>
        </w:rPr>
        <w:t>）当</w:t>
      </w:r>
      <w:r>
        <w:rPr>
          <w:rFonts w:hint="eastAsia"/>
          <w:snapToGrid w:val="0"/>
        </w:rPr>
        <w:t>Web</w:t>
      </w:r>
      <w:r>
        <w:rPr>
          <w:snapToGrid w:val="0"/>
        </w:rPr>
        <w:t>客户端的周边数据请求再次定位到某</w:t>
      </w:r>
      <w:r>
        <w:rPr>
          <w:rFonts w:hint="eastAsia"/>
          <w:snapToGrid w:val="0"/>
        </w:rPr>
        <w:t>应用</w:t>
      </w:r>
      <w:r>
        <w:rPr>
          <w:snapToGrid w:val="0"/>
        </w:rPr>
        <w:t>服务器节点上时，</w:t>
      </w:r>
      <w:r w:rsidR="00D92768">
        <w:rPr>
          <w:rFonts w:hint="eastAsia"/>
          <w:snapToGrid w:val="0"/>
        </w:rPr>
        <w:t>便</w:t>
      </w:r>
      <w:r w:rsidR="00D92768">
        <w:rPr>
          <w:snapToGrid w:val="0"/>
        </w:rPr>
        <w:t>直接</w:t>
      </w:r>
      <w:r w:rsidR="00D92768">
        <w:rPr>
          <w:rFonts w:hint="eastAsia"/>
          <w:snapToGrid w:val="0"/>
        </w:rPr>
        <w:t>从</w:t>
      </w:r>
      <w:r w:rsidR="00D92768">
        <w:rPr>
          <w:snapToGrid w:val="0"/>
        </w:rPr>
        <w:t>缓存服务器集群中将数据获取并返回给客户端程序。</w:t>
      </w:r>
    </w:p>
    <w:p w14:paraId="3981EF4E" w14:textId="19E7CB4F" w:rsidR="003742B2" w:rsidRDefault="003742B2" w:rsidP="000A2434">
      <w:pPr>
        <w:pStyle w:val="10"/>
      </w:pPr>
      <w:r>
        <w:rPr>
          <w:rFonts w:hint="eastAsia"/>
        </w:rPr>
        <w:t>OGC</w:t>
      </w:r>
      <w:r w:rsidR="00344D27">
        <w:t>应用服务器</w:t>
      </w:r>
      <w:r w:rsidR="00344D27">
        <w:rPr>
          <w:rFonts w:hint="eastAsia"/>
        </w:rPr>
        <w:t>层</w:t>
      </w:r>
      <w:r w:rsidR="00F44DF1">
        <w:t>的实现与测试</w:t>
      </w:r>
    </w:p>
    <w:p w14:paraId="3C97BD92" w14:textId="52C5DF17" w:rsidR="007320B0" w:rsidRDefault="007320B0" w:rsidP="007320B0">
      <w:pPr>
        <w:pStyle w:val="20"/>
      </w:pPr>
      <w:r>
        <w:rPr>
          <w:rFonts w:hint="eastAsia"/>
        </w:rPr>
        <w:t>系统</w:t>
      </w:r>
      <w:r>
        <w:t>测试环境与场景</w:t>
      </w:r>
    </w:p>
    <w:p w14:paraId="1C7218B8" w14:textId="780FA4A2" w:rsidR="006114BF" w:rsidRDefault="006114BF" w:rsidP="006114BF">
      <w:pPr>
        <w:pStyle w:val="20"/>
      </w:pPr>
      <w:r>
        <w:rPr>
          <w:rFonts w:hint="eastAsia"/>
        </w:rPr>
        <w:t>应用</w:t>
      </w:r>
      <w:r>
        <w:t>服务组件的实现</w:t>
      </w:r>
    </w:p>
    <w:p w14:paraId="0B2BD4C3" w14:textId="738A6C56" w:rsidR="006114BF" w:rsidRDefault="006114BF" w:rsidP="006114BF">
      <w:pPr>
        <w:pStyle w:val="20"/>
      </w:pPr>
      <w:r>
        <w:rPr>
          <w:rFonts w:hint="eastAsia"/>
        </w:rPr>
        <w:t>集群</w:t>
      </w:r>
      <w:r>
        <w:t>监控的实现</w:t>
      </w:r>
    </w:p>
    <w:p w14:paraId="206B0333" w14:textId="6CF6A02A" w:rsidR="006114BF" w:rsidRPr="006114BF" w:rsidRDefault="006114BF" w:rsidP="006114BF">
      <w:pPr>
        <w:pStyle w:val="20"/>
      </w:pPr>
      <w:r>
        <w:rPr>
          <w:rFonts w:hint="eastAsia"/>
        </w:rPr>
        <w:t>分布式缓存</w:t>
      </w:r>
      <w:r>
        <w:t>的实现</w:t>
      </w:r>
    </w:p>
    <w:p w14:paraId="00C8A28E" w14:textId="6BD7B439" w:rsidR="003742B2" w:rsidRPr="003742B2" w:rsidRDefault="003742B2" w:rsidP="000A2434">
      <w:pPr>
        <w:pStyle w:val="10"/>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4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9"/>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 xml:space="preserve">MARTIN G.. Control of electronic resources inAustralia[M]//PATTLE L W, COX BJ. Electronic resources: selection and bibliographic control. New York: The </w:t>
      </w:r>
      <w:r w:rsidRPr="00235E95">
        <w:lastRenderedPageBreak/>
        <w:t>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44"/>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4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af6"/>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af6"/>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af6"/>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af6"/>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af6"/>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46"/>
      <w:headerReference w:type="first" r:id="rId47"/>
      <w:footerReference w:type="first" r:id="rId48"/>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0A7F7A" w14:textId="77777777" w:rsidR="00402151" w:rsidRDefault="00402151" w:rsidP="000A2434">
      <w:r>
        <w:separator/>
      </w:r>
    </w:p>
    <w:p w14:paraId="05C935BA" w14:textId="77777777" w:rsidR="00402151" w:rsidRDefault="00402151" w:rsidP="000A2434"/>
    <w:p w14:paraId="131EE236" w14:textId="77777777" w:rsidR="00402151" w:rsidRDefault="00402151" w:rsidP="000A2434"/>
    <w:p w14:paraId="22D8E997" w14:textId="77777777" w:rsidR="00402151" w:rsidRDefault="00402151" w:rsidP="000A2434"/>
    <w:p w14:paraId="768613A1" w14:textId="77777777" w:rsidR="00402151" w:rsidRDefault="00402151" w:rsidP="000A2434"/>
    <w:p w14:paraId="10ABF629" w14:textId="77777777" w:rsidR="00402151" w:rsidRDefault="00402151" w:rsidP="000A2434"/>
    <w:p w14:paraId="300F4150" w14:textId="77777777" w:rsidR="00402151" w:rsidRDefault="00402151" w:rsidP="000A2434"/>
    <w:p w14:paraId="5449594D" w14:textId="77777777" w:rsidR="00402151" w:rsidRDefault="00402151" w:rsidP="000A2434"/>
    <w:p w14:paraId="1CF3C481" w14:textId="77777777" w:rsidR="00402151" w:rsidRDefault="00402151" w:rsidP="000A2434"/>
  </w:endnote>
  <w:endnote w:type="continuationSeparator" w:id="0">
    <w:p w14:paraId="26BABF22" w14:textId="77777777" w:rsidR="00402151" w:rsidRDefault="00402151" w:rsidP="000A2434">
      <w:r>
        <w:continuationSeparator/>
      </w:r>
    </w:p>
    <w:p w14:paraId="6543374B" w14:textId="77777777" w:rsidR="00402151" w:rsidRDefault="00402151" w:rsidP="000A2434"/>
    <w:p w14:paraId="5EAD1E12" w14:textId="77777777" w:rsidR="00402151" w:rsidRDefault="00402151" w:rsidP="000A2434"/>
    <w:p w14:paraId="326792F9" w14:textId="77777777" w:rsidR="00402151" w:rsidRDefault="00402151" w:rsidP="000A2434"/>
    <w:p w14:paraId="4A7E2CA7" w14:textId="77777777" w:rsidR="00402151" w:rsidRDefault="00402151" w:rsidP="000A2434"/>
    <w:p w14:paraId="6583E678" w14:textId="77777777" w:rsidR="00402151" w:rsidRDefault="00402151" w:rsidP="000A2434"/>
    <w:p w14:paraId="102D87B4" w14:textId="77777777" w:rsidR="00402151" w:rsidRDefault="00402151" w:rsidP="000A2434"/>
    <w:p w14:paraId="3DBBAC67" w14:textId="77777777" w:rsidR="00402151" w:rsidRDefault="00402151" w:rsidP="000A2434"/>
    <w:p w14:paraId="63D1C51B" w14:textId="77777777" w:rsidR="00402151" w:rsidRDefault="00402151"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4B6E6" w14:textId="77777777" w:rsidR="003B6987" w:rsidRPr="00CD4214" w:rsidRDefault="003B6987" w:rsidP="000A2434">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44D5F3" w14:textId="77777777" w:rsidR="003B6987" w:rsidRDefault="003B6987" w:rsidP="000A2434">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9B1770" w14:textId="77777777" w:rsidR="003B6987" w:rsidRDefault="003B6987" w:rsidP="000A2434">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A32D0" w14:textId="77777777" w:rsidR="003B6987" w:rsidRDefault="003B6987" w:rsidP="000A2434">
    <w:pPr>
      <w:pStyle w:val="a5"/>
      <w:ind w:firstLine="360"/>
    </w:pPr>
  </w:p>
  <w:p w14:paraId="71EC3578" w14:textId="77777777" w:rsidR="003B6987" w:rsidRDefault="003B6987" w:rsidP="000A2434">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1719300"/>
      <w:docPartObj>
        <w:docPartGallery w:val="Page Numbers (Bottom of Page)"/>
        <w:docPartUnique/>
      </w:docPartObj>
    </w:sdtPr>
    <w:sdtContent>
      <w:p w14:paraId="3BA8D11E" w14:textId="77777777" w:rsidR="003B6987" w:rsidRDefault="003B6987" w:rsidP="000A2434">
        <w:pPr>
          <w:pStyle w:val="a5"/>
          <w:ind w:firstLine="360"/>
        </w:pPr>
        <w:r>
          <w:fldChar w:fldCharType="begin"/>
        </w:r>
        <w:r>
          <w:instrText>PAGE   \* MERGEFORMAT</w:instrText>
        </w:r>
        <w:r>
          <w:fldChar w:fldCharType="separate"/>
        </w:r>
        <w:r w:rsidRPr="00935991">
          <w:rPr>
            <w:lang w:val="zh-CN"/>
          </w:rPr>
          <w:t>2</w:t>
        </w:r>
        <w:r>
          <w:rPr>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AA747F" w14:textId="77777777" w:rsidR="003B6987" w:rsidRDefault="003B6987" w:rsidP="000A2434">
    <w:pPr>
      <w:pStyle w:val="a5"/>
      <w:ind w:firstLine="360"/>
    </w:pPr>
    <w:r>
      <w:fldChar w:fldCharType="begin"/>
    </w:r>
    <w:r>
      <w:instrText>PAGE   \* MERGEFORMAT</w:instrText>
    </w:r>
    <w:r>
      <w:fldChar w:fldCharType="separate"/>
    </w:r>
    <w:r w:rsidRPr="00E22003">
      <w:rPr>
        <w:lang w:val="zh-CN"/>
      </w:rPr>
      <w:t>VII</w:t>
    </w:r>
    <w:r>
      <w:rPr>
        <w:lang w:val="zh-CN"/>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9C8512" w14:textId="77777777" w:rsidR="003B6987" w:rsidRDefault="003B6987" w:rsidP="000A2434">
    <w:pPr>
      <w:pStyle w:val="a5"/>
      <w:ind w:firstLine="360"/>
    </w:pPr>
    <w:r>
      <w:fldChar w:fldCharType="begin"/>
    </w:r>
    <w:r>
      <w:instrText>PAGE   \* MERGEFORMAT</w:instrText>
    </w:r>
    <w:r>
      <w:fldChar w:fldCharType="separate"/>
    </w:r>
    <w:r w:rsidR="00DB3B5F" w:rsidRPr="00DB3B5F">
      <w:rPr>
        <w:lang w:val="zh-CN"/>
      </w:rPr>
      <w:t>3</w:t>
    </w:r>
    <w:r>
      <w:rPr>
        <w:lang w:val="zh-C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B8CF5" w14:textId="77777777" w:rsidR="003B6987" w:rsidRDefault="003B6987" w:rsidP="000A2434">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3AC810" w14:textId="77777777" w:rsidR="00402151" w:rsidRDefault="00402151" w:rsidP="000A2434">
      <w:r>
        <w:separator/>
      </w:r>
    </w:p>
    <w:p w14:paraId="7919FFC6" w14:textId="77777777" w:rsidR="00402151" w:rsidRDefault="00402151" w:rsidP="000A2434"/>
  </w:footnote>
  <w:footnote w:type="continuationSeparator" w:id="0">
    <w:p w14:paraId="585BEACA" w14:textId="77777777" w:rsidR="00402151" w:rsidRDefault="00402151" w:rsidP="000A2434">
      <w:r>
        <w:continuationSeparator/>
      </w:r>
    </w:p>
    <w:p w14:paraId="594B1B3A" w14:textId="77777777" w:rsidR="00402151" w:rsidRDefault="00402151" w:rsidP="000A2434"/>
    <w:p w14:paraId="316063BA" w14:textId="77777777" w:rsidR="00402151" w:rsidRDefault="00402151" w:rsidP="000A2434"/>
    <w:p w14:paraId="59DEA060" w14:textId="77777777" w:rsidR="00402151" w:rsidRDefault="00402151" w:rsidP="000A2434"/>
    <w:p w14:paraId="4CBB597E" w14:textId="77777777" w:rsidR="00402151" w:rsidRDefault="00402151" w:rsidP="000A2434"/>
    <w:p w14:paraId="4A650FB7" w14:textId="77777777" w:rsidR="00402151" w:rsidRDefault="00402151" w:rsidP="000A2434"/>
    <w:p w14:paraId="2218AA43" w14:textId="77777777" w:rsidR="00402151" w:rsidRDefault="00402151" w:rsidP="000A2434"/>
    <w:p w14:paraId="27488A75" w14:textId="77777777" w:rsidR="00402151" w:rsidRDefault="00402151" w:rsidP="000A2434"/>
    <w:p w14:paraId="24F4743C" w14:textId="77777777" w:rsidR="00402151" w:rsidRDefault="00402151" w:rsidP="000A24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9ECB" w14:textId="77777777" w:rsidR="003B6987" w:rsidRDefault="003B6987" w:rsidP="000A2434">
    <w:pPr>
      <w:pStyle w:val="a4"/>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99BC9" w14:textId="77777777" w:rsidR="003B6987" w:rsidRPr="00A8113F" w:rsidRDefault="003B6987" w:rsidP="000A2434">
    <w:pPr>
      <w:pStyle w:val="a4"/>
    </w:pPr>
    <w:r w:rsidRPr="00A8113F">
      <w:rPr>
        <w:rFonts w:hint="eastAsia"/>
      </w:rPr>
      <w:t>第一章</w:t>
    </w:r>
    <w:r>
      <w:rPr>
        <w:rFonts w:hint="eastAsia"/>
      </w:rPr>
      <w:t xml:space="preserve"> </w:t>
    </w:r>
    <w:r w:rsidRPr="00A8113F">
      <w:rPr>
        <w:rFonts w:hint="eastAsia"/>
      </w:rPr>
      <w:t>研究生学位论文撰写的总体要求</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E1B4D" w14:textId="77777777" w:rsidR="003B6987" w:rsidRPr="00FE5E69" w:rsidRDefault="003B6987" w:rsidP="000A2434">
    <w:pPr>
      <w:pStyle w:val="a4"/>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EDCBF" w14:textId="77777777" w:rsidR="003B6987" w:rsidRPr="00007CB7" w:rsidRDefault="003B6987" w:rsidP="000A2434">
    <w:pPr>
      <w:pStyle w:val="a4"/>
    </w:pPr>
    <w:r w:rsidRPr="00007CB7">
      <w:rPr>
        <w:rFonts w:hint="eastAsia"/>
      </w:rPr>
      <w:t>第四章</w:t>
    </w:r>
    <w:r>
      <w:rPr>
        <w:rFonts w:hint="eastAsia"/>
      </w:rPr>
      <w:t xml:space="preserve"> </w:t>
    </w:r>
    <w:r w:rsidRPr="00007CB7">
      <w:rPr>
        <w:rFonts w:hint="eastAsia"/>
      </w:rPr>
      <w:t>图、表、公式示例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BE57F4" w14:textId="77777777" w:rsidR="003B6987" w:rsidRPr="00FE5E69" w:rsidRDefault="003B6987" w:rsidP="000A2434">
    <w:pPr>
      <w:pStyle w:val="a4"/>
    </w:pP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DDCCF6" w14:textId="77777777" w:rsidR="003B6987" w:rsidRPr="00FE5E69" w:rsidRDefault="003B6987" w:rsidP="000A2434">
    <w:pPr>
      <w:pStyle w:val="a4"/>
    </w:pP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E15E6" w14:textId="77777777" w:rsidR="003B6987" w:rsidRPr="00AB3697" w:rsidRDefault="003B6987" w:rsidP="000A2434">
    <w:pPr>
      <w:pStyle w:val="a4"/>
    </w:pPr>
    <w:r>
      <w:rPr>
        <w:rFonts w:hint="eastAsia"/>
      </w:rPr>
      <w:t>作者简介</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33EB1" w14:textId="77777777" w:rsidR="003B6987" w:rsidRDefault="003B6987" w:rsidP="000A2434">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6550F6" w14:textId="77777777" w:rsidR="003B6987" w:rsidRDefault="003B6987" w:rsidP="000A2434">
    <w:pPr>
      <w:pStyle w:val="a4"/>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Content>
        <w:r>
          <w:rPr>
            <w:rStyle w:val="ae"/>
            <w:rFonts w:hint="eastAsia"/>
            <w:color w:val="FF0000"/>
          </w:rPr>
          <w:t>选择类型</w:t>
        </w:r>
      </w:sdtContent>
    </w:sdt>
    <w:r w:rsidRPr="00D97F6D">
      <w:rPr>
        <w:rFonts w:hint="eastAsia"/>
      </w:rPr>
      <w:t>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401B7" w14:textId="77777777" w:rsidR="003B6987" w:rsidRDefault="003B6987" w:rsidP="000A2434">
    <w:pPr>
      <w:pStyle w:val="a4"/>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0BF6E" w14:textId="77777777" w:rsidR="003B6987" w:rsidRDefault="003B6987" w:rsidP="000A2434">
    <w:pPr>
      <w:pStyle w:val="a4"/>
    </w:pPr>
    <w:r w:rsidRPr="00D97F6D">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35486" w14:textId="77777777" w:rsidR="003B6987" w:rsidRPr="00D97F6D" w:rsidRDefault="003B6987" w:rsidP="000A2434">
    <w:pPr>
      <w:pStyle w:val="a4"/>
    </w:pPr>
    <w:r w:rsidRPr="00D97F6D">
      <w:rPr>
        <w:rFonts w:hint="eastAsia"/>
      </w:rPr>
      <w:t>插图索引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06E72" w14:textId="77777777" w:rsidR="003B6987" w:rsidRPr="00D97F6D" w:rsidRDefault="003B6987" w:rsidP="000A2434">
    <w:pPr>
      <w:pStyle w:val="a4"/>
    </w:pPr>
    <w:r w:rsidRPr="00D97F6D">
      <w:rPr>
        <w:rFonts w:hint="eastAsia"/>
      </w:rPr>
      <w:t>表格索引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B1B63" w14:textId="77777777" w:rsidR="003B6987" w:rsidRPr="00D97F6D" w:rsidRDefault="003B6987" w:rsidP="000A2434">
    <w:pPr>
      <w:pStyle w:val="a4"/>
    </w:pPr>
    <w:r w:rsidRPr="00D97F6D">
      <w:rPr>
        <w:rFonts w:hint="eastAsia"/>
      </w:rPr>
      <w:t>符号对照表</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43114" w14:textId="77777777" w:rsidR="003B6987" w:rsidRPr="00D97F6D" w:rsidRDefault="003B6987" w:rsidP="000A2434">
    <w:pPr>
      <w:pStyle w:val="a4"/>
    </w:pPr>
    <w:r w:rsidRPr="00D97F6D">
      <w:rPr>
        <w:rFonts w:hint="eastAsia"/>
      </w:rPr>
      <w:t>缩略语对照表</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DCE24" w14:textId="77777777" w:rsidR="003B6987" w:rsidRDefault="003B6987" w:rsidP="000A2434">
    <w:pPr>
      <w:pStyle w:val="a4"/>
    </w:pPr>
    <w:r>
      <w:rPr>
        <w:rFonts w:hint="eastAsia"/>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DC287902"/>
    <w:lvl w:ilvl="0">
      <w:start w:val="1"/>
      <w:numFmt w:val="chineseCountingThousand"/>
      <w:pStyle w:val="10"/>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0"/>
      <w:isLgl/>
      <w:lvlText w:val="%1.%2"/>
      <w:lvlJc w:val="left"/>
      <w:pPr>
        <w:ind w:left="0" w:firstLine="0"/>
      </w:pPr>
      <w:rPr>
        <w:rFonts w:ascii="Times New Roman" w:eastAsia="黑体" w:hAnsi="Times New Roman" w:hint="default"/>
        <w:b/>
        <w:i w:val="0"/>
        <w:sz w:val="32"/>
      </w:rPr>
    </w:lvl>
    <w:lvl w:ilvl="2">
      <w:start w:val="1"/>
      <w:numFmt w:val="decimal"/>
      <w:pStyle w:val="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01B"/>
    <w:rsid w:val="00001517"/>
    <w:rsid w:val="000019A6"/>
    <w:rsid w:val="00001C7B"/>
    <w:rsid w:val="00001FE1"/>
    <w:rsid w:val="000024DC"/>
    <w:rsid w:val="000027BA"/>
    <w:rsid w:val="000027CB"/>
    <w:rsid w:val="00002809"/>
    <w:rsid w:val="00002F7E"/>
    <w:rsid w:val="0000303D"/>
    <w:rsid w:val="000031FE"/>
    <w:rsid w:val="000035B8"/>
    <w:rsid w:val="00004182"/>
    <w:rsid w:val="0000458C"/>
    <w:rsid w:val="000045D7"/>
    <w:rsid w:val="00004D01"/>
    <w:rsid w:val="00005001"/>
    <w:rsid w:val="00005DCD"/>
    <w:rsid w:val="00006065"/>
    <w:rsid w:val="000064DC"/>
    <w:rsid w:val="000072DF"/>
    <w:rsid w:val="000076DB"/>
    <w:rsid w:val="00007806"/>
    <w:rsid w:val="00007957"/>
    <w:rsid w:val="00007CB7"/>
    <w:rsid w:val="000100C1"/>
    <w:rsid w:val="000100E1"/>
    <w:rsid w:val="00010209"/>
    <w:rsid w:val="00011168"/>
    <w:rsid w:val="000112D5"/>
    <w:rsid w:val="000120E8"/>
    <w:rsid w:val="0001293C"/>
    <w:rsid w:val="00012A71"/>
    <w:rsid w:val="00012AF6"/>
    <w:rsid w:val="00012B3D"/>
    <w:rsid w:val="00012EBE"/>
    <w:rsid w:val="000131FC"/>
    <w:rsid w:val="000132BB"/>
    <w:rsid w:val="00013736"/>
    <w:rsid w:val="00013C74"/>
    <w:rsid w:val="000141D1"/>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4FE"/>
    <w:rsid w:val="0001761D"/>
    <w:rsid w:val="0001795C"/>
    <w:rsid w:val="00017990"/>
    <w:rsid w:val="000203F2"/>
    <w:rsid w:val="00020467"/>
    <w:rsid w:val="00020933"/>
    <w:rsid w:val="00020A27"/>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52B"/>
    <w:rsid w:val="00026C4D"/>
    <w:rsid w:val="00026D94"/>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727"/>
    <w:rsid w:val="0003284C"/>
    <w:rsid w:val="00032977"/>
    <w:rsid w:val="00032AD3"/>
    <w:rsid w:val="000331DE"/>
    <w:rsid w:val="00033996"/>
    <w:rsid w:val="00033F14"/>
    <w:rsid w:val="00034327"/>
    <w:rsid w:val="00034B04"/>
    <w:rsid w:val="00035278"/>
    <w:rsid w:val="00035366"/>
    <w:rsid w:val="000354AD"/>
    <w:rsid w:val="000359B6"/>
    <w:rsid w:val="00035B87"/>
    <w:rsid w:val="00035ED5"/>
    <w:rsid w:val="00036B78"/>
    <w:rsid w:val="00036C7C"/>
    <w:rsid w:val="00036E2C"/>
    <w:rsid w:val="00037035"/>
    <w:rsid w:val="00037818"/>
    <w:rsid w:val="00040104"/>
    <w:rsid w:val="000405D3"/>
    <w:rsid w:val="00040641"/>
    <w:rsid w:val="000407AF"/>
    <w:rsid w:val="00040FA1"/>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6E8"/>
    <w:rsid w:val="00044953"/>
    <w:rsid w:val="000449CF"/>
    <w:rsid w:val="00044CF0"/>
    <w:rsid w:val="00044E04"/>
    <w:rsid w:val="00044FE9"/>
    <w:rsid w:val="00045089"/>
    <w:rsid w:val="00045342"/>
    <w:rsid w:val="00045CC3"/>
    <w:rsid w:val="00045E6F"/>
    <w:rsid w:val="0004608E"/>
    <w:rsid w:val="000462E8"/>
    <w:rsid w:val="0004648E"/>
    <w:rsid w:val="000464DC"/>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33D"/>
    <w:rsid w:val="000535B7"/>
    <w:rsid w:val="00053751"/>
    <w:rsid w:val="0005387B"/>
    <w:rsid w:val="00053EE4"/>
    <w:rsid w:val="00053FE0"/>
    <w:rsid w:val="00054546"/>
    <w:rsid w:val="00054A2E"/>
    <w:rsid w:val="00054C89"/>
    <w:rsid w:val="00054CF7"/>
    <w:rsid w:val="00054DD5"/>
    <w:rsid w:val="000554B7"/>
    <w:rsid w:val="0005555A"/>
    <w:rsid w:val="00055668"/>
    <w:rsid w:val="00055850"/>
    <w:rsid w:val="00055CAD"/>
    <w:rsid w:val="00055F4E"/>
    <w:rsid w:val="00056231"/>
    <w:rsid w:val="000566EF"/>
    <w:rsid w:val="00056837"/>
    <w:rsid w:val="00056D47"/>
    <w:rsid w:val="00056D76"/>
    <w:rsid w:val="00057367"/>
    <w:rsid w:val="000576D2"/>
    <w:rsid w:val="0005795A"/>
    <w:rsid w:val="00057ACD"/>
    <w:rsid w:val="00057AED"/>
    <w:rsid w:val="00057B15"/>
    <w:rsid w:val="00060445"/>
    <w:rsid w:val="000604D4"/>
    <w:rsid w:val="000608ED"/>
    <w:rsid w:val="00061141"/>
    <w:rsid w:val="000611D3"/>
    <w:rsid w:val="00061732"/>
    <w:rsid w:val="0006184A"/>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9E8"/>
    <w:rsid w:val="00073C10"/>
    <w:rsid w:val="00073CE0"/>
    <w:rsid w:val="00073EA6"/>
    <w:rsid w:val="00073FA1"/>
    <w:rsid w:val="0007424C"/>
    <w:rsid w:val="000742CB"/>
    <w:rsid w:val="000744E4"/>
    <w:rsid w:val="00074527"/>
    <w:rsid w:val="00074D72"/>
    <w:rsid w:val="0007525C"/>
    <w:rsid w:val="000753D8"/>
    <w:rsid w:val="000756E8"/>
    <w:rsid w:val="000757C6"/>
    <w:rsid w:val="00075A5E"/>
    <w:rsid w:val="00075AC2"/>
    <w:rsid w:val="0007636F"/>
    <w:rsid w:val="00076C50"/>
    <w:rsid w:val="00076D84"/>
    <w:rsid w:val="00076E58"/>
    <w:rsid w:val="00077284"/>
    <w:rsid w:val="000777BF"/>
    <w:rsid w:val="00077C33"/>
    <w:rsid w:val="00077F24"/>
    <w:rsid w:val="00080059"/>
    <w:rsid w:val="00080243"/>
    <w:rsid w:val="0008065C"/>
    <w:rsid w:val="000808E7"/>
    <w:rsid w:val="00080AF8"/>
    <w:rsid w:val="00080E58"/>
    <w:rsid w:val="00080FB0"/>
    <w:rsid w:val="00080FFD"/>
    <w:rsid w:val="00081017"/>
    <w:rsid w:val="00082036"/>
    <w:rsid w:val="000826E6"/>
    <w:rsid w:val="00082BD6"/>
    <w:rsid w:val="00082CDF"/>
    <w:rsid w:val="00082E05"/>
    <w:rsid w:val="00083368"/>
    <w:rsid w:val="00083820"/>
    <w:rsid w:val="00083B58"/>
    <w:rsid w:val="00083C87"/>
    <w:rsid w:val="00084615"/>
    <w:rsid w:val="00084A33"/>
    <w:rsid w:val="00084BC8"/>
    <w:rsid w:val="00084CAE"/>
    <w:rsid w:val="00084CD9"/>
    <w:rsid w:val="00084ED4"/>
    <w:rsid w:val="00084FE3"/>
    <w:rsid w:val="0008508D"/>
    <w:rsid w:val="000851AE"/>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035"/>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AF8"/>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2D20"/>
    <w:rsid w:val="000A34BC"/>
    <w:rsid w:val="000A3853"/>
    <w:rsid w:val="000A3B54"/>
    <w:rsid w:val="000A3E27"/>
    <w:rsid w:val="000A4367"/>
    <w:rsid w:val="000A47A5"/>
    <w:rsid w:val="000A47B7"/>
    <w:rsid w:val="000A482B"/>
    <w:rsid w:val="000A4857"/>
    <w:rsid w:val="000A4D4A"/>
    <w:rsid w:val="000A4E52"/>
    <w:rsid w:val="000A4F48"/>
    <w:rsid w:val="000A511F"/>
    <w:rsid w:val="000A51E1"/>
    <w:rsid w:val="000A537E"/>
    <w:rsid w:val="000A57AA"/>
    <w:rsid w:val="000A59D4"/>
    <w:rsid w:val="000A5A6E"/>
    <w:rsid w:val="000A5B42"/>
    <w:rsid w:val="000A6055"/>
    <w:rsid w:val="000A64F4"/>
    <w:rsid w:val="000A6870"/>
    <w:rsid w:val="000A6AC4"/>
    <w:rsid w:val="000A72D4"/>
    <w:rsid w:val="000A7ECF"/>
    <w:rsid w:val="000B0328"/>
    <w:rsid w:val="000B071F"/>
    <w:rsid w:val="000B087A"/>
    <w:rsid w:val="000B0928"/>
    <w:rsid w:val="000B135F"/>
    <w:rsid w:val="000B138C"/>
    <w:rsid w:val="000B1D33"/>
    <w:rsid w:val="000B1E7D"/>
    <w:rsid w:val="000B2863"/>
    <w:rsid w:val="000B28A7"/>
    <w:rsid w:val="000B2B68"/>
    <w:rsid w:val="000B3C60"/>
    <w:rsid w:val="000B3C6D"/>
    <w:rsid w:val="000B3E55"/>
    <w:rsid w:val="000B429D"/>
    <w:rsid w:val="000B4412"/>
    <w:rsid w:val="000B4661"/>
    <w:rsid w:val="000B495B"/>
    <w:rsid w:val="000B4C13"/>
    <w:rsid w:val="000B4C1D"/>
    <w:rsid w:val="000B51F4"/>
    <w:rsid w:val="000B54EC"/>
    <w:rsid w:val="000B5FBC"/>
    <w:rsid w:val="000B678A"/>
    <w:rsid w:val="000B6797"/>
    <w:rsid w:val="000B68CA"/>
    <w:rsid w:val="000B69FC"/>
    <w:rsid w:val="000B6D57"/>
    <w:rsid w:val="000B7300"/>
    <w:rsid w:val="000B7B09"/>
    <w:rsid w:val="000B7E1D"/>
    <w:rsid w:val="000B7E61"/>
    <w:rsid w:val="000C016F"/>
    <w:rsid w:val="000C07A4"/>
    <w:rsid w:val="000C0AA7"/>
    <w:rsid w:val="000C137D"/>
    <w:rsid w:val="000C162D"/>
    <w:rsid w:val="000C1A59"/>
    <w:rsid w:val="000C1A8A"/>
    <w:rsid w:val="000C1BEB"/>
    <w:rsid w:val="000C1CD0"/>
    <w:rsid w:val="000C1CF6"/>
    <w:rsid w:val="000C1D2B"/>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29A"/>
    <w:rsid w:val="000E2312"/>
    <w:rsid w:val="000E2765"/>
    <w:rsid w:val="000E29AC"/>
    <w:rsid w:val="000E29DD"/>
    <w:rsid w:val="000E2BC7"/>
    <w:rsid w:val="000E2F5D"/>
    <w:rsid w:val="000E328A"/>
    <w:rsid w:val="000E356E"/>
    <w:rsid w:val="000E37D2"/>
    <w:rsid w:val="000E39C3"/>
    <w:rsid w:val="000E3D09"/>
    <w:rsid w:val="000E3E40"/>
    <w:rsid w:val="000E3FBA"/>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C95"/>
    <w:rsid w:val="000F0D2C"/>
    <w:rsid w:val="000F0E9B"/>
    <w:rsid w:val="000F0EA2"/>
    <w:rsid w:val="000F0EA9"/>
    <w:rsid w:val="000F10CD"/>
    <w:rsid w:val="000F114B"/>
    <w:rsid w:val="000F18FA"/>
    <w:rsid w:val="000F2288"/>
    <w:rsid w:val="000F2A6E"/>
    <w:rsid w:val="000F2C1A"/>
    <w:rsid w:val="000F2DF6"/>
    <w:rsid w:val="000F3729"/>
    <w:rsid w:val="000F3D8A"/>
    <w:rsid w:val="000F3E72"/>
    <w:rsid w:val="000F3ECD"/>
    <w:rsid w:val="000F44FC"/>
    <w:rsid w:val="000F4797"/>
    <w:rsid w:val="000F4A39"/>
    <w:rsid w:val="000F4BAF"/>
    <w:rsid w:val="000F59BC"/>
    <w:rsid w:val="000F5B68"/>
    <w:rsid w:val="000F5BCC"/>
    <w:rsid w:val="000F6371"/>
    <w:rsid w:val="000F6B27"/>
    <w:rsid w:val="000F7001"/>
    <w:rsid w:val="000F7191"/>
    <w:rsid w:val="000F71F5"/>
    <w:rsid w:val="000F72F6"/>
    <w:rsid w:val="000F762A"/>
    <w:rsid w:val="000F7814"/>
    <w:rsid w:val="000F7EEF"/>
    <w:rsid w:val="001000CB"/>
    <w:rsid w:val="001003B0"/>
    <w:rsid w:val="00100627"/>
    <w:rsid w:val="00100DFF"/>
    <w:rsid w:val="00100FBF"/>
    <w:rsid w:val="001011B0"/>
    <w:rsid w:val="00101675"/>
    <w:rsid w:val="0010171D"/>
    <w:rsid w:val="001018BD"/>
    <w:rsid w:val="00101D74"/>
    <w:rsid w:val="00102B44"/>
    <w:rsid w:val="0010319B"/>
    <w:rsid w:val="00104B2A"/>
    <w:rsid w:val="00104F57"/>
    <w:rsid w:val="00105402"/>
    <w:rsid w:val="001054C9"/>
    <w:rsid w:val="0010571D"/>
    <w:rsid w:val="00105E7D"/>
    <w:rsid w:val="00105F1B"/>
    <w:rsid w:val="00106261"/>
    <w:rsid w:val="00106526"/>
    <w:rsid w:val="0010679B"/>
    <w:rsid w:val="00106A3F"/>
    <w:rsid w:val="00106CE6"/>
    <w:rsid w:val="0010700B"/>
    <w:rsid w:val="001071AF"/>
    <w:rsid w:val="001074B7"/>
    <w:rsid w:val="001077BB"/>
    <w:rsid w:val="0010799B"/>
    <w:rsid w:val="00107DFD"/>
    <w:rsid w:val="001101F0"/>
    <w:rsid w:val="00110830"/>
    <w:rsid w:val="00110F33"/>
    <w:rsid w:val="0011106B"/>
    <w:rsid w:val="001118C4"/>
    <w:rsid w:val="00111B0A"/>
    <w:rsid w:val="00111C08"/>
    <w:rsid w:val="00111C3A"/>
    <w:rsid w:val="00111FFF"/>
    <w:rsid w:val="00112A2E"/>
    <w:rsid w:val="00112FF7"/>
    <w:rsid w:val="00113266"/>
    <w:rsid w:val="0011329A"/>
    <w:rsid w:val="00113420"/>
    <w:rsid w:val="0011386A"/>
    <w:rsid w:val="00113A64"/>
    <w:rsid w:val="00113C6B"/>
    <w:rsid w:val="00113D2A"/>
    <w:rsid w:val="00113E6B"/>
    <w:rsid w:val="00113EE2"/>
    <w:rsid w:val="00114152"/>
    <w:rsid w:val="00114422"/>
    <w:rsid w:val="0011450B"/>
    <w:rsid w:val="00114C08"/>
    <w:rsid w:val="00114D80"/>
    <w:rsid w:val="00114EE6"/>
    <w:rsid w:val="00114F0F"/>
    <w:rsid w:val="00115076"/>
    <w:rsid w:val="001151F8"/>
    <w:rsid w:val="001152F2"/>
    <w:rsid w:val="0011531C"/>
    <w:rsid w:val="00115826"/>
    <w:rsid w:val="00115893"/>
    <w:rsid w:val="00115972"/>
    <w:rsid w:val="00115F59"/>
    <w:rsid w:val="00115FE0"/>
    <w:rsid w:val="0011635D"/>
    <w:rsid w:val="00116657"/>
    <w:rsid w:val="0011673C"/>
    <w:rsid w:val="0011683D"/>
    <w:rsid w:val="00116B1D"/>
    <w:rsid w:val="00116F11"/>
    <w:rsid w:val="00117284"/>
    <w:rsid w:val="001173EF"/>
    <w:rsid w:val="00117981"/>
    <w:rsid w:val="00117CDA"/>
    <w:rsid w:val="00117E1C"/>
    <w:rsid w:val="0012053B"/>
    <w:rsid w:val="001205C4"/>
    <w:rsid w:val="0012070F"/>
    <w:rsid w:val="00120BF0"/>
    <w:rsid w:val="00120DA7"/>
    <w:rsid w:val="00120DEE"/>
    <w:rsid w:val="00121463"/>
    <w:rsid w:val="0012183B"/>
    <w:rsid w:val="0012199F"/>
    <w:rsid w:val="00121A76"/>
    <w:rsid w:val="00121E94"/>
    <w:rsid w:val="001220F5"/>
    <w:rsid w:val="00122511"/>
    <w:rsid w:val="00122741"/>
    <w:rsid w:val="00122AB6"/>
    <w:rsid w:val="00122CEF"/>
    <w:rsid w:val="00122F56"/>
    <w:rsid w:val="00123B89"/>
    <w:rsid w:val="00123EF8"/>
    <w:rsid w:val="00124509"/>
    <w:rsid w:val="001249B2"/>
    <w:rsid w:val="00124B55"/>
    <w:rsid w:val="00124BEB"/>
    <w:rsid w:val="00124D73"/>
    <w:rsid w:val="0012512B"/>
    <w:rsid w:val="001259DF"/>
    <w:rsid w:val="00125D36"/>
    <w:rsid w:val="001263A4"/>
    <w:rsid w:val="001264DB"/>
    <w:rsid w:val="00126A6A"/>
    <w:rsid w:val="00126EBE"/>
    <w:rsid w:val="00127091"/>
    <w:rsid w:val="0012753F"/>
    <w:rsid w:val="001275EE"/>
    <w:rsid w:val="00127ADD"/>
    <w:rsid w:val="0013023C"/>
    <w:rsid w:val="001308D1"/>
    <w:rsid w:val="00130A76"/>
    <w:rsid w:val="00130AE5"/>
    <w:rsid w:val="0013129E"/>
    <w:rsid w:val="0013179E"/>
    <w:rsid w:val="00131823"/>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27"/>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B32"/>
    <w:rsid w:val="00144DDF"/>
    <w:rsid w:val="001452A6"/>
    <w:rsid w:val="00145724"/>
    <w:rsid w:val="00145922"/>
    <w:rsid w:val="00145E03"/>
    <w:rsid w:val="00145FB8"/>
    <w:rsid w:val="0014601B"/>
    <w:rsid w:val="0014686A"/>
    <w:rsid w:val="00146F80"/>
    <w:rsid w:val="00146FC2"/>
    <w:rsid w:val="001472F1"/>
    <w:rsid w:val="001473AE"/>
    <w:rsid w:val="001478D3"/>
    <w:rsid w:val="00150198"/>
    <w:rsid w:val="00150586"/>
    <w:rsid w:val="00150C0E"/>
    <w:rsid w:val="0015102A"/>
    <w:rsid w:val="00151878"/>
    <w:rsid w:val="00152155"/>
    <w:rsid w:val="00152291"/>
    <w:rsid w:val="00152578"/>
    <w:rsid w:val="001528F5"/>
    <w:rsid w:val="001535F6"/>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30B"/>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BCA"/>
    <w:rsid w:val="00165F25"/>
    <w:rsid w:val="00166243"/>
    <w:rsid w:val="00166FB2"/>
    <w:rsid w:val="001670E3"/>
    <w:rsid w:val="00167353"/>
    <w:rsid w:val="001678B3"/>
    <w:rsid w:val="00167960"/>
    <w:rsid w:val="00167996"/>
    <w:rsid w:val="00167CDA"/>
    <w:rsid w:val="00167F66"/>
    <w:rsid w:val="00170481"/>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58D"/>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297"/>
    <w:rsid w:val="00180377"/>
    <w:rsid w:val="001808C5"/>
    <w:rsid w:val="00180A31"/>
    <w:rsid w:val="00180A87"/>
    <w:rsid w:val="00180E55"/>
    <w:rsid w:val="0018120B"/>
    <w:rsid w:val="0018167E"/>
    <w:rsid w:val="00181752"/>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9B1"/>
    <w:rsid w:val="00184B82"/>
    <w:rsid w:val="001859A9"/>
    <w:rsid w:val="0018611E"/>
    <w:rsid w:val="0018785D"/>
    <w:rsid w:val="001878E8"/>
    <w:rsid w:val="00187DCA"/>
    <w:rsid w:val="00190AA9"/>
    <w:rsid w:val="00191191"/>
    <w:rsid w:val="001915B0"/>
    <w:rsid w:val="00191E9D"/>
    <w:rsid w:val="001920FE"/>
    <w:rsid w:val="0019233A"/>
    <w:rsid w:val="00192358"/>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1F9"/>
    <w:rsid w:val="0019664F"/>
    <w:rsid w:val="0019683A"/>
    <w:rsid w:val="00196C7C"/>
    <w:rsid w:val="00196E0E"/>
    <w:rsid w:val="00196F74"/>
    <w:rsid w:val="00196FE0"/>
    <w:rsid w:val="001970A7"/>
    <w:rsid w:val="001973E7"/>
    <w:rsid w:val="00197686"/>
    <w:rsid w:val="00197F5A"/>
    <w:rsid w:val="001A0051"/>
    <w:rsid w:val="001A02DD"/>
    <w:rsid w:val="001A06B6"/>
    <w:rsid w:val="001A0D0E"/>
    <w:rsid w:val="001A12B6"/>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4D33"/>
    <w:rsid w:val="001A51DB"/>
    <w:rsid w:val="001A521A"/>
    <w:rsid w:val="001A5D27"/>
    <w:rsid w:val="001A5E5B"/>
    <w:rsid w:val="001A6257"/>
    <w:rsid w:val="001A64B1"/>
    <w:rsid w:val="001A6834"/>
    <w:rsid w:val="001A689B"/>
    <w:rsid w:val="001A692F"/>
    <w:rsid w:val="001A72F7"/>
    <w:rsid w:val="001A748D"/>
    <w:rsid w:val="001A78EE"/>
    <w:rsid w:val="001A7AD6"/>
    <w:rsid w:val="001B0598"/>
    <w:rsid w:val="001B072A"/>
    <w:rsid w:val="001B0A64"/>
    <w:rsid w:val="001B0AD2"/>
    <w:rsid w:val="001B116E"/>
    <w:rsid w:val="001B121C"/>
    <w:rsid w:val="001B13B9"/>
    <w:rsid w:val="001B1859"/>
    <w:rsid w:val="001B1E3A"/>
    <w:rsid w:val="001B2152"/>
    <w:rsid w:val="001B22E9"/>
    <w:rsid w:val="001B23E9"/>
    <w:rsid w:val="001B2979"/>
    <w:rsid w:val="001B2B53"/>
    <w:rsid w:val="001B2C28"/>
    <w:rsid w:val="001B2F2F"/>
    <w:rsid w:val="001B3059"/>
    <w:rsid w:val="001B338E"/>
    <w:rsid w:val="001B347F"/>
    <w:rsid w:val="001B4BD8"/>
    <w:rsid w:val="001B5166"/>
    <w:rsid w:val="001B5507"/>
    <w:rsid w:val="001B60C9"/>
    <w:rsid w:val="001B6337"/>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1F6A"/>
    <w:rsid w:val="001C238F"/>
    <w:rsid w:val="001C2B1F"/>
    <w:rsid w:val="001C2F8F"/>
    <w:rsid w:val="001C30FC"/>
    <w:rsid w:val="001C37CA"/>
    <w:rsid w:val="001C37E0"/>
    <w:rsid w:val="001C3995"/>
    <w:rsid w:val="001C3FC8"/>
    <w:rsid w:val="001C3FFC"/>
    <w:rsid w:val="001C40CC"/>
    <w:rsid w:val="001C44D8"/>
    <w:rsid w:val="001C4AD5"/>
    <w:rsid w:val="001C4D9B"/>
    <w:rsid w:val="001C4F12"/>
    <w:rsid w:val="001C4FB6"/>
    <w:rsid w:val="001C5099"/>
    <w:rsid w:val="001C55D4"/>
    <w:rsid w:val="001C59AD"/>
    <w:rsid w:val="001C5B79"/>
    <w:rsid w:val="001C5F1A"/>
    <w:rsid w:val="001C608E"/>
    <w:rsid w:val="001C6152"/>
    <w:rsid w:val="001C6157"/>
    <w:rsid w:val="001C616A"/>
    <w:rsid w:val="001C61B9"/>
    <w:rsid w:val="001C640F"/>
    <w:rsid w:val="001C6A51"/>
    <w:rsid w:val="001C6BC1"/>
    <w:rsid w:val="001C71C8"/>
    <w:rsid w:val="001C7609"/>
    <w:rsid w:val="001C7831"/>
    <w:rsid w:val="001C7D2A"/>
    <w:rsid w:val="001D04A3"/>
    <w:rsid w:val="001D0683"/>
    <w:rsid w:val="001D0CDD"/>
    <w:rsid w:val="001D1017"/>
    <w:rsid w:val="001D18A0"/>
    <w:rsid w:val="001D190B"/>
    <w:rsid w:val="001D2045"/>
    <w:rsid w:val="001D20A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4ECB"/>
    <w:rsid w:val="001D572B"/>
    <w:rsid w:val="001D5832"/>
    <w:rsid w:val="001D5B37"/>
    <w:rsid w:val="001D5B91"/>
    <w:rsid w:val="001D5D43"/>
    <w:rsid w:val="001D5DC3"/>
    <w:rsid w:val="001D6022"/>
    <w:rsid w:val="001D695C"/>
    <w:rsid w:val="001D6FF7"/>
    <w:rsid w:val="001D71FF"/>
    <w:rsid w:val="001D7479"/>
    <w:rsid w:val="001D7534"/>
    <w:rsid w:val="001D75CE"/>
    <w:rsid w:val="001D7A9B"/>
    <w:rsid w:val="001D7ED8"/>
    <w:rsid w:val="001E0948"/>
    <w:rsid w:val="001E0CF2"/>
    <w:rsid w:val="001E14BE"/>
    <w:rsid w:val="001E14CA"/>
    <w:rsid w:val="001E1C1D"/>
    <w:rsid w:val="001E1E11"/>
    <w:rsid w:val="001E1ED3"/>
    <w:rsid w:val="001E1FA2"/>
    <w:rsid w:val="001E24D4"/>
    <w:rsid w:val="001E2ED1"/>
    <w:rsid w:val="001E333D"/>
    <w:rsid w:val="001E3766"/>
    <w:rsid w:val="001E4EC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0D"/>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6FE"/>
    <w:rsid w:val="001F2760"/>
    <w:rsid w:val="001F2C3C"/>
    <w:rsid w:val="001F32FE"/>
    <w:rsid w:val="001F385F"/>
    <w:rsid w:val="001F39E6"/>
    <w:rsid w:val="001F3ADE"/>
    <w:rsid w:val="001F3C09"/>
    <w:rsid w:val="001F3C4F"/>
    <w:rsid w:val="001F3D05"/>
    <w:rsid w:val="001F3EE0"/>
    <w:rsid w:val="001F419D"/>
    <w:rsid w:val="001F41AF"/>
    <w:rsid w:val="001F4448"/>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BE0"/>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A9C"/>
    <w:rsid w:val="00205B24"/>
    <w:rsid w:val="00205DA8"/>
    <w:rsid w:val="0020612C"/>
    <w:rsid w:val="002062E4"/>
    <w:rsid w:val="002063F8"/>
    <w:rsid w:val="00206581"/>
    <w:rsid w:val="00206E08"/>
    <w:rsid w:val="00207333"/>
    <w:rsid w:val="00207558"/>
    <w:rsid w:val="00207930"/>
    <w:rsid w:val="00207A4D"/>
    <w:rsid w:val="00210072"/>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1FA1"/>
    <w:rsid w:val="002224B4"/>
    <w:rsid w:val="002224CC"/>
    <w:rsid w:val="002226BD"/>
    <w:rsid w:val="002227E8"/>
    <w:rsid w:val="00222838"/>
    <w:rsid w:val="00222AD0"/>
    <w:rsid w:val="00222B3C"/>
    <w:rsid w:val="00222D65"/>
    <w:rsid w:val="00223051"/>
    <w:rsid w:val="002232AB"/>
    <w:rsid w:val="00223585"/>
    <w:rsid w:val="002236B8"/>
    <w:rsid w:val="00223A4C"/>
    <w:rsid w:val="00223B82"/>
    <w:rsid w:val="00223F83"/>
    <w:rsid w:val="00223FA6"/>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6F5"/>
    <w:rsid w:val="002328BE"/>
    <w:rsid w:val="00232BB8"/>
    <w:rsid w:val="00232ECD"/>
    <w:rsid w:val="0023309A"/>
    <w:rsid w:val="002333EC"/>
    <w:rsid w:val="00233A3E"/>
    <w:rsid w:val="00234209"/>
    <w:rsid w:val="0023430E"/>
    <w:rsid w:val="002349FE"/>
    <w:rsid w:val="002349FF"/>
    <w:rsid w:val="00234C25"/>
    <w:rsid w:val="00235403"/>
    <w:rsid w:val="00235C7A"/>
    <w:rsid w:val="00235D94"/>
    <w:rsid w:val="00235E95"/>
    <w:rsid w:val="002363F4"/>
    <w:rsid w:val="00236804"/>
    <w:rsid w:val="0023692B"/>
    <w:rsid w:val="00236D05"/>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30D7"/>
    <w:rsid w:val="002440B8"/>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76"/>
    <w:rsid w:val="002561B6"/>
    <w:rsid w:val="0025625A"/>
    <w:rsid w:val="00256511"/>
    <w:rsid w:val="00256939"/>
    <w:rsid w:val="00256ED2"/>
    <w:rsid w:val="00257257"/>
    <w:rsid w:val="0025746D"/>
    <w:rsid w:val="00257B28"/>
    <w:rsid w:val="00257ED3"/>
    <w:rsid w:val="002600FD"/>
    <w:rsid w:val="002601DA"/>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436"/>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48"/>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19C"/>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01C"/>
    <w:rsid w:val="0028639E"/>
    <w:rsid w:val="002865AD"/>
    <w:rsid w:val="00286BE7"/>
    <w:rsid w:val="00286C54"/>
    <w:rsid w:val="00286D1A"/>
    <w:rsid w:val="0028716C"/>
    <w:rsid w:val="00287D77"/>
    <w:rsid w:val="00287E58"/>
    <w:rsid w:val="00287FA9"/>
    <w:rsid w:val="002905AD"/>
    <w:rsid w:val="002905F8"/>
    <w:rsid w:val="00290B5B"/>
    <w:rsid w:val="00290DED"/>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49D"/>
    <w:rsid w:val="00292748"/>
    <w:rsid w:val="0029276A"/>
    <w:rsid w:val="002929BB"/>
    <w:rsid w:val="00292ACA"/>
    <w:rsid w:val="00292ADD"/>
    <w:rsid w:val="00292FA9"/>
    <w:rsid w:val="002930F3"/>
    <w:rsid w:val="00293160"/>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61F"/>
    <w:rsid w:val="002977DC"/>
    <w:rsid w:val="00297A26"/>
    <w:rsid w:val="00297B2C"/>
    <w:rsid w:val="00297CA8"/>
    <w:rsid w:val="002A0673"/>
    <w:rsid w:val="002A0937"/>
    <w:rsid w:val="002A13BE"/>
    <w:rsid w:val="002A15BC"/>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6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3E7"/>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69E"/>
    <w:rsid w:val="002B77BD"/>
    <w:rsid w:val="002B7C9C"/>
    <w:rsid w:val="002B7CAA"/>
    <w:rsid w:val="002C0AA5"/>
    <w:rsid w:val="002C1010"/>
    <w:rsid w:val="002C1619"/>
    <w:rsid w:val="002C173F"/>
    <w:rsid w:val="002C17F4"/>
    <w:rsid w:val="002C1C14"/>
    <w:rsid w:val="002C1C22"/>
    <w:rsid w:val="002C1EE5"/>
    <w:rsid w:val="002C1FA3"/>
    <w:rsid w:val="002C2088"/>
    <w:rsid w:val="002C2089"/>
    <w:rsid w:val="002C233F"/>
    <w:rsid w:val="002C2410"/>
    <w:rsid w:val="002C2467"/>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B4"/>
    <w:rsid w:val="002D1CF6"/>
    <w:rsid w:val="002D2051"/>
    <w:rsid w:val="002D214F"/>
    <w:rsid w:val="002D2A5D"/>
    <w:rsid w:val="002D33F7"/>
    <w:rsid w:val="002D3566"/>
    <w:rsid w:val="002D39BD"/>
    <w:rsid w:val="002D3C72"/>
    <w:rsid w:val="002D3EDF"/>
    <w:rsid w:val="002D402C"/>
    <w:rsid w:val="002D41DB"/>
    <w:rsid w:val="002D47C7"/>
    <w:rsid w:val="002D55FA"/>
    <w:rsid w:val="002D57C6"/>
    <w:rsid w:val="002D682E"/>
    <w:rsid w:val="002D693E"/>
    <w:rsid w:val="002D6A11"/>
    <w:rsid w:val="002D6A24"/>
    <w:rsid w:val="002D6BB0"/>
    <w:rsid w:val="002D6C68"/>
    <w:rsid w:val="002D71D1"/>
    <w:rsid w:val="002D76DE"/>
    <w:rsid w:val="002E0182"/>
    <w:rsid w:val="002E0336"/>
    <w:rsid w:val="002E0663"/>
    <w:rsid w:val="002E06C0"/>
    <w:rsid w:val="002E0794"/>
    <w:rsid w:val="002E08F8"/>
    <w:rsid w:val="002E0926"/>
    <w:rsid w:val="002E0A04"/>
    <w:rsid w:val="002E0C16"/>
    <w:rsid w:val="002E0D9E"/>
    <w:rsid w:val="002E0EF9"/>
    <w:rsid w:val="002E170D"/>
    <w:rsid w:val="002E198A"/>
    <w:rsid w:val="002E1B99"/>
    <w:rsid w:val="002E1D0A"/>
    <w:rsid w:val="002E212B"/>
    <w:rsid w:val="002E22B2"/>
    <w:rsid w:val="002E2A1F"/>
    <w:rsid w:val="002E2A5C"/>
    <w:rsid w:val="002E2B98"/>
    <w:rsid w:val="002E2C84"/>
    <w:rsid w:val="002E2CC6"/>
    <w:rsid w:val="002E2F69"/>
    <w:rsid w:val="002E3121"/>
    <w:rsid w:val="002E3AB6"/>
    <w:rsid w:val="002E3B37"/>
    <w:rsid w:val="002E3B9E"/>
    <w:rsid w:val="002E408D"/>
    <w:rsid w:val="002E44BE"/>
    <w:rsid w:val="002E522B"/>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9"/>
    <w:rsid w:val="002E78AD"/>
    <w:rsid w:val="002E7DDC"/>
    <w:rsid w:val="002E7FB5"/>
    <w:rsid w:val="002F043F"/>
    <w:rsid w:val="002F04E8"/>
    <w:rsid w:val="002F083B"/>
    <w:rsid w:val="002F0EF2"/>
    <w:rsid w:val="002F0F7A"/>
    <w:rsid w:val="002F0FA5"/>
    <w:rsid w:val="002F1059"/>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6F"/>
    <w:rsid w:val="002F55C2"/>
    <w:rsid w:val="002F56D0"/>
    <w:rsid w:val="002F5EC7"/>
    <w:rsid w:val="002F6297"/>
    <w:rsid w:val="002F62B9"/>
    <w:rsid w:val="002F66CF"/>
    <w:rsid w:val="002F6A90"/>
    <w:rsid w:val="002F6FFD"/>
    <w:rsid w:val="002F75C4"/>
    <w:rsid w:val="002F7732"/>
    <w:rsid w:val="002F7C6B"/>
    <w:rsid w:val="002F7FB5"/>
    <w:rsid w:val="003001AF"/>
    <w:rsid w:val="0030076B"/>
    <w:rsid w:val="0030081E"/>
    <w:rsid w:val="00300D2A"/>
    <w:rsid w:val="00300E74"/>
    <w:rsid w:val="00301070"/>
    <w:rsid w:val="00301503"/>
    <w:rsid w:val="003017AE"/>
    <w:rsid w:val="00301A85"/>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0C1"/>
    <w:rsid w:val="00307249"/>
    <w:rsid w:val="003072B3"/>
    <w:rsid w:val="00307860"/>
    <w:rsid w:val="00307B8C"/>
    <w:rsid w:val="0031072B"/>
    <w:rsid w:val="003115FF"/>
    <w:rsid w:val="003116A1"/>
    <w:rsid w:val="003116B0"/>
    <w:rsid w:val="003116C3"/>
    <w:rsid w:val="0031177F"/>
    <w:rsid w:val="00311BF5"/>
    <w:rsid w:val="00311E40"/>
    <w:rsid w:val="003124D4"/>
    <w:rsid w:val="003129BC"/>
    <w:rsid w:val="00312AFD"/>
    <w:rsid w:val="00312DA4"/>
    <w:rsid w:val="00312E89"/>
    <w:rsid w:val="0031416E"/>
    <w:rsid w:val="003143B3"/>
    <w:rsid w:val="00314411"/>
    <w:rsid w:val="0031475C"/>
    <w:rsid w:val="00314E0B"/>
    <w:rsid w:val="00314F7F"/>
    <w:rsid w:val="0031551F"/>
    <w:rsid w:val="00315713"/>
    <w:rsid w:val="00315723"/>
    <w:rsid w:val="003157FF"/>
    <w:rsid w:val="0031620E"/>
    <w:rsid w:val="0031622A"/>
    <w:rsid w:val="00316377"/>
    <w:rsid w:val="003163A5"/>
    <w:rsid w:val="00316491"/>
    <w:rsid w:val="003167CF"/>
    <w:rsid w:val="0031699E"/>
    <w:rsid w:val="00316A62"/>
    <w:rsid w:val="00316B06"/>
    <w:rsid w:val="00316BB8"/>
    <w:rsid w:val="00317B6B"/>
    <w:rsid w:val="00317CEA"/>
    <w:rsid w:val="00317D07"/>
    <w:rsid w:val="00317F2B"/>
    <w:rsid w:val="003200AF"/>
    <w:rsid w:val="003209E1"/>
    <w:rsid w:val="00320B48"/>
    <w:rsid w:val="00320B4E"/>
    <w:rsid w:val="00320E91"/>
    <w:rsid w:val="003219F2"/>
    <w:rsid w:val="00321A05"/>
    <w:rsid w:val="00321F25"/>
    <w:rsid w:val="00322259"/>
    <w:rsid w:val="0032251A"/>
    <w:rsid w:val="003228F1"/>
    <w:rsid w:val="0032294F"/>
    <w:rsid w:val="00322F7D"/>
    <w:rsid w:val="00323070"/>
    <w:rsid w:val="003231BD"/>
    <w:rsid w:val="003237F5"/>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0A24"/>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9D5"/>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CB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938"/>
    <w:rsid w:val="00342DFD"/>
    <w:rsid w:val="00343130"/>
    <w:rsid w:val="003436D9"/>
    <w:rsid w:val="00343B94"/>
    <w:rsid w:val="00343E59"/>
    <w:rsid w:val="00344136"/>
    <w:rsid w:val="003448F3"/>
    <w:rsid w:val="00344BA6"/>
    <w:rsid w:val="00344D27"/>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611"/>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42"/>
    <w:rsid w:val="003546D2"/>
    <w:rsid w:val="00354F28"/>
    <w:rsid w:val="00356A24"/>
    <w:rsid w:val="00356DE0"/>
    <w:rsid w:val="00357982"/>
    <w:rsid w:val="00357A5C"/>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3F98"/>
    <w:rsid w:val="00364262"/>
    <w:rsid w:val="00364925"/>
    <w:rsid w:val="00364A78"/>
    <w:rsid w:val="00364D60"/>
    <w:rsid w:val="00364DEB"/>
    <w:rsid w:val="0036518B"/>
    <w:rsid w:val="003659D6"/>
    <w:rsid w:val="00365AE8"/>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203B"/>
    <w:rsid w:val="003728B5"/>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50C"/>
    <w:rsid w:val="0037655A"/>
    <w:rsid w:val="003767F8"/>
    <w:rsid w:val="00377815"/>
    <w:rsid w:val="003779C8"/>
    <w:rsid w:val="00377F3D"/>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4C78"/>
    <w:rsid w:val="00385704"/>
    <w:rsid w:val="00385AF4"/>
    <w:rsid w:val="00385D46"/>
    <w:rsid w:val="00385D58"/>
    <w:rsid w:val="0038601E"/>
    <w:rsid w:val="0038618A"/>
    <w:rsid w:val="00386239"/>
    <w:rsid w:val="00386415"/>
    <w:rsid w:val="0038641D"/>
    <w:rsid w:val="00386534"/>
    <w:rsid w:val="00386589"/>
    <w:rsid w:val="00386E35"/>
    <w:rsid w:val="00386E57"/>
    <w:rsid w:val="00387484"/>
    <w:rsid w:val="00387680"/>
    <w:rsid w:val="003900ED"/>
    <w:rsid w:val="00390118"/>
    <w:rsid w:val="00390173"/>
    <w:rsid w:val="003901B1"/>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72"/>
    <w:rsid w:val="003970D5"/>
    <w:rsid w:val="00397372"/>
    <w:rsid w:val="00397561"/>
    <w:rsid w:val="00397593"/>
    <w:rsid w:val="003975AC"/>
    <w:rsid w:val="00397BC1"/>
    <w:rsid w:val="003A062D"/>
    <w:rsid w:val="003A06BC"/>
    <w:rsid w:val="003A08CF"/>
    <w:rsid w:val="003A0988"/>
    <w:rsid w:val="003A1311"/>
    <w:rsid w:val="003A1597"/>
    <w:rsid w:val="003A188B"/>
    <w:rsid w:val="003A1F43"/>
    <w:rsid w:val="003A200A"/>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877"/>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DE0"/>
    <w:rsid w:val="003B4E70"/>
    <w:rsid w:val="003B5018"/>
    <w:rsid w:val="003B504A"/>
    <w:rsid w:val="003B518D"/>
    <w:rsid w:val="003B533B"/>
    <w:rsid w:val="003B54AF"/>
    <w:rsid w:val="003B573D"/>
    <w:rsid w:val="003B5831"/>
    <w:rsid w:val="003B58B6"/>
    <w:rsid w:val="003B5D7E"/>
    <w:rsid w:val="003B5E5C"/>
    <w:rsid w:val="003B6052"/>
    <w:rsid w:val="003B61AA"/>
    <w:rsid w:val="003B6987"/>
    <w:rsid w:val="003B6CE7"/>
    <w:rsid w:val="003B73DE"/>
    <w:rsid w:val="003B7634"/>
    <w:rsid w:val="003B76C0"/>
    <w:rsid w:val="003B7B37"/>
    <w:rsid w:val="003B7C16"/>
    <w:rsid w:val="003B7EC2"/>
    <w:rsid w:val="003B7F7F"/>
    <w:rsid w:val="003C0442"/>
    <w:rsid w:val="003C0858"/>
    <w:rsid w:val="003C1179"/>
    <w:rsid w:val="003C197A"/>
    <w:rsid w:val="003C1E40"/>
    <w:rsid w:val="003C1E7B"/>
    <w:rsid w:val="003C216B"/>
    <w:rsid w:val="003C234C"/>
    <w:rsid w:val="003C2F7C"/>
    <w:rsid w:val="003C3068"/>
    <w:rsid w:val="003C336A"/>
    <w:rsid w:val="003C3B53"/>
    <w:rsid w:val="003C4B62"/>
    <w:rsid w:val="003C5144"/>
    <w:rsid w:val="003C5619"/>
    <w:rsid w:val="003C5BCD"/>
    <w:rsid w:val="003C646E"/>
    <w:rsid w:val="003C64B6"/>
    <w:rsid w:val="003C6560"/>
    <w:rsid w:val="003C6A2C"/>
    <w:rsid w:val="003C6F14"/>
    <w:rsid w:val="003C7B10"/>
    <w:rsid w:val="003D015C"/>
    <w:rsid w:val="003D0492"/>
    <w:rsid w:val="003D096C"/>
    <w:rsid w:val="003D0A63"/>
    <w:rsid w:val="003D0D26"/>
    <w:rsid w:val="003D1905"/>
    <w:rsid w:val="003D2155"/>
    <w:rsid w:val="003D2324"/>
    <w:rsid w:val="003D23C6"/>
    <w:rsid w:val="003D26C0"/>
    <w:rsid w:val="003D2A8C"/>
    <w:rsid w:val="003D2CB5"/>
    <w:rsid w:val="003D2D0B"/>
    <w:rsid w:val="003D3250"/>
    <w:rsid w:val="003D389F"/>
    <w:rsid w:val="003D3D4D"/>
    <w:rsid w:val="003D4563"/>
    <w:rsid w:val="003D4F3C"/>
    <w:rsid w:val="003D521D"/>
    <w:rsid w:val="003D563B"/>
    <w:rsid w:val="003D56D2"/>
    <w:rsid w:val="003D5742"/>
    <w:rsid w:val="003D5C03"/>
    <w:rsid w:val="003D63FF"/>
    <w:rsid w:val="003D692A"/>
    <w:rsid w:val="003D6F8D"/>
    <w:rsid w:val="003D750E"/>
    <w:rsid w:val="003D7BE9"/>
    <w:rsid w:val="003D7D72"/>
    <w:rsid w:val="003E0029"/>
    <w:rsid w:val="003E038E"/>
    <w:rsid w:val="003E0576"/>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906"/>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02D"/>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C7A"/>
    <w:rsid w:val="003F5D83"/>
    <w:rsid w:val="003F6040"/>
    <w:rsid w:val="003F614C"/>
    <w:rsid w:val="003F64BB"/>
    <w:rsid w:val="003F6621"/>
    <w:rsid w:val="003F691B"/>
    <w:rsid w:val="003F6BAF"/>
    <w:rsid w:val="003F6F9B"/>
    <w:rsid w:val="003F71A6"/>
    <w:rsid w:val="003F7C51"/>
    <w:rsid w:val="003F7E0B"/>
    <w:rsid w:val="003F7E68"/>
    <w:rsid w:val="00400771"/>
    <w:rsid w:val="0040082B"/>
    <w:rsid w:val="004009E6"/>
    <w:rsid w:val="00400C4D"/>
    <w:rsid w:val="004010C1"/>
    <w:rsid w:val="0040147C"/>
    <w:rsid w:val="00401579"/>
    <w:rsid w:val="0040159E"/>
    <w:rsid w:val="00401760"/>
    <w:rsid w:val="00401AA7"/>
    <w:rsid w:val="00401DC7"/>
    <w:rsid w:val="00401E4F"/>
    <w:rsid w:val="00402151"/>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855"/>
    <w:rsid w:val="00405B1B"/>
    <w:rsid w:val="00405D6E"/>
    <w:rsid w:val="00405DA6"/>
    <w:rsid w:val="0040634D"/>
    <w:rsid w:val="004067B5"/>
    <w:rsid w:val="00406825"/>
    <w:rsid w:val="00406A72"/>
    <w:rsid w:val="00406CE8"/>
    <w:rsid w:val="00406F8C"/>
    <w:rsid w:val="00407151"/>
    <w:rsid w:val="004072EB"/>
    <w:rsid w:val="00407450"/>
    <w:rsid w:val="0040769A"/>
    <w:rsid w:val="004100CD"/>
    <w:rsid w:val="0041063B"/>
    <w:rsid w:val="00410D84"/>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FCC"/>
    <w:rsid w:val="0041607F"/>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179B1"/>
    <w:rsid w:val="004202E1"/>
    <w:rsid w:val="00420324"/>
    <w:rsid w:val="004205A8"/>
    <w:rsid w:val="00420CE8"/>
    <w:rsid w:val="004215FC"/>
    <w:rsid w:val="004218AE"/>
    <w:rsid w:val="0042197C"/>
    <w:rsid w:val="00421B5E"/>
    <w:rsid w:val="00421E65"/>
    <w:rsid w:val="00421F53"/>
    <w:rsid w:val="0042220D"/>
    <w:rsid w:val="00422345"/>
    <w:rsid w:val="00422710"/>
    <w:rsid w:val="0042294F"/>
    <w:rsid w:val="00422AAC"/>
    <w:rsid w:val="00422DD4"/>
    <w:rsid w:val="004233E3"/>
    <w:rsid w:val="004238D7"/>
    <w:rsid w:val="00423DA2"/>
    <w:rsid w:val="00424013"/>
    <w:rsid w:val="00424129"/>
    <w:rsid w:val="004241B4"/>
    <w:rsid w:val="00424227"/>
    <w:rsid w:val="0042442E"/>
    <w:rsid w:val="00424667"/>
    <w:rsid w:val="004246A5"/>
    <w:rsid w:val="00424849"/>
    <w:rsid w:val="004249C3"/>
    <w:rsid w:val="00424BE1"/>
    <w:rsid w:val="00425453"/>
    <w:rsid w:val="0042562C"/>
    <w:rsid w:val="004259C1"/>
    <w:rsid w:val="00425CCD"/>
    <w:rsid w:val="00425F1D"/>
    <w:rsid w:val="0042604C"/>
    <w:rsid w:val="0042682A"/>
    <w:rsid w:val="00426AE5"/>
    <w:rsid w:val="00426E0E"/>
    <w:rsid w:val="00426EEF"/>
    <w:rsid w:val="00427045"/>
    <w:rsid w:val="0042711D"/>
    <w:rsid w:val="00427304"/>
    <w:rsid w:val="0042766F"/>
    <w:rsid w:val="004279A9"/>
    <w:rsid w:val="00427ADD"/>
    <w:rsid w:val="0043064A"/>
    <w:rsid w:val="00430773"/>
    <w:rsid w:val="004307AC"/>
    <w:rsid w:val="00430A93"/>
    <w:rsid w:val="00430D8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943"/>
    <w:rsid w:val="00434B85"/>
    <w:rsid w:val="00434B95"/>
    <w:rsid w:val="00435224"/>
    <w:rsid w:val="004354AD"/>
    <w:rsid w:val="0043582E"/>
    <w:rsid w:val="004359C3"/>
    <w:rsid w:val="00435B14"/>
    <w:rsid w:val="00435DB0"/>
    <w:rsid w:val="004377F4"/>
    <w:rsid w:val="00437824"/>
    <w:rsid w:val="00437B09"/>
    <w:rsid w:val="00437D73"/>
    <w:rsid w:val="00437DF3"/>
    <w:rsid w:val="00440050"/>
    <w:rsid w:val="00440EBA"/>
    <w:rsid w:val="0044142E"/>
    <w:rsid w:val="004418BC"/>
    <w:rsid w:val="0044196D"/>
    <w:rsid w:val="00441995"/>
    <w:rsid w:val="00441A21"/>
    <w:rsid w:val="00441CB6"/>
    <w:rsid w:val="00441FD9"/>
    <w:rsid w:val="004420FA"/>
    <w:rsid w:val="0044265C"/>
    <w:rsid w:val="004431C9"/>
    <w:rsid w:val="004433C6"/>
    <w:rsid w:val="004437A7"/>
    <w:rsid w:val="00443BDE"/>
    <w:rsid w:val="00443EA1"/>
    <w:rsid w:val="00444106"/>
    <w:rsid w:val="004441CC"/>
    <w:rsid w:val="004445A2"/>
    <w:rsid w:val="004445B6"/>
    <w:rsid w:val="00444A76"/>
    <w:rsid w:val="00444D38"/>
    <w:rsid w:val="00445476"/>
    <w:rsid w:val="004458EB"/>
    <w:rsid w:val="00445B7B"/>
    <w:rsid w:val="00445C0F"/>
    <w:rsid w:val="00445C19"/>
    <w:rsid w:val="00446AEB"/>
    <w:rsid w:val="00446E0B"/>
    <w:rsid w:val="00446FA0"/>
    <w:rsid w:val="00447448"/>
    <w:rsid w:val="0044775C"/>
    <w:rsid w:val="00447763"/>
    <w:rsid w:val="00450172"/>
    <w:rsid w:val="004502EB"/>
    <w:rsid w:val="00450490"/>
    <w:rsid w:val="00450656"/>
    <w:rsid w:val="004506B5"/>
    <w:rsid w:val="00450A29"/>
    <w:rsid w:val="004515CD"/>
    <w:rsid w:val="00451688"/>
    <w:rsid w:val="00451721"/>
    <w:rsid w:val="00452663"/>
    <w:rsid w:val="00452AE5"/>
    <w:rsid w:val="00452C00"/>
    <w:rsid w:val="00452D41"/>
    <w:rsid w:val="00452F9A"/>
    <w:rsid w:val="00452FBA"/>
    <w:rsid w:val="00453009"/>
    <w:rsid w:val="00453172"/>
    <w:rsid w:val="00453304"/>
    <w:rsid w:val="00453F4B"/>
    <w:rsid w:val="00454204"/>
    <w:rsid w:val="0045424D"/>
    <w:rsid w:val="004548E0"/>
    <w:rsid w:val="00454D56"/>
    <w:rsid w:val="0045562C"/>
    <w:rsid w:val="00455F27"/>
    <w:rsid w:val="00456317"/>
    <w:rsid w:val="0045660B"/>
    <w:rsid w:val="00456B45"/>
    <w:rsid w:val="00456C98"/>
    <w:rsid w:val="00457132"/>
    <w:rsid w:val="00457409"/>
    <w:rsid w:val="00457669"/>
    <w:rsid w:val="004577F6"/>
    <w:rsid w:val="0045799E"/>
    <w:rsid w:val="00457D70"/>
    <w:rsid w:val="00460549"/>
    <w:rsid w:val="00460726"/>
    <w:rsid w:val="004608C4"/>
    <w:rsid w:val="00460CF6"/>
    <w:rsid w:val="00461905"/>
    <w:rsid w:val="0046211F"/>
    <w:rsid w:val="00462327"/>
    <w:rsid w:val="00463094"/>
    <w:rsid w:val="00463150"/>
    <w:rsid w:val="004632B7"/>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ABE"/>
    <w:rsid w:val="00471C11"/>
    <w:rsid w:val="00471DC7"/>
    <w:rsid w:val="00472218"/>
    <w:rsid w:val="004722E9"/>
    <w:rsid w:val="0047276B"/>
    <w:rsid w:val="00472CF5"/>
    <w:rsid w:val="00472D53"/>
    <w:rsid w:val="004730B6"/>
    <w:rsid w:val="00473389"/>
    <w:rsid w:val="0047354B"/>
    <w:rsid w:val="004737B8"/>
    <w:rsid w:val="0047399F"/>
    <w:rsid w:val="004739C3"/>
    <w:rsid w:val="004739DC"/>
    <w:rsid w:val="00473CCB"/>
    <w:rsid w:val="00474989"/>
    <w:rsid w:val="00474D38"/>
    <w:rsid w:val="00474ED1"/>
    <w:rsid w:val="00475092"/>
    <w:rsid w:val="00475B13"/>
    <w:rsid w:val="00475D76"/>
    <w:rsid w:val="0047696F"/>
    <w:rsid w:val="0047720C"/>
    <w:rsid w:val="004772B0"/>
    <w:rsid w:val="0047742E"/>
    <w:rsid w:val="00477536"/>
    <w:rsid w:val="00477AC1"/>
    <w:rsid w:val="00480ADE"/>
    <w:rsid w:val="00480BE1"/>
    <w:rsid w:val="00480D79"/>
    <w:rsid w:val="00481240"/>
    <w:rsid w:val="00481268"/>
    <w:rsid w:val="0048136F"/>
    <w:rsid w:val="004813A6"/>
    <w:rsid w:val="004816A7"/>
    <w:rsid w:val="00481763"/>
    <w:rsid w:val="004818E0"/>
    <w:rsid w:val="004819DC"/>
    <w:rsid w:val="00481BD3"/>
    <w:rsid w:val="00481C4F"/>
    <w:rsid w:val="00481CA1"/>
    <w:rsid w:val="00482089"/>
    <w:rsid w:val="00482256"/>
    <w:rsid w:val="004826ED"/>
    <w:rsid w:val="0048292A"/>
    <w:rsid w:val="00482B8A"/>
    <w:rsid w:val="00482C15"/>
    <w:rsid w:val="00483844"/>
    <w:rsid w:val="0048388A"/>
    <w:rsid w:val="00483A3D"/>
    <w:rsid w:val="00483EE5"/>
    <w:rsid w:val="0048487D"/>
    <w:rsid w:val="00484C0B"/>
    <w:rsid w:val="004850BE"/>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6DA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06A"/>
    <w:rsid w:val="004A19AE"/>
    <w:rsid w:val="004A1ECB"/>
    <w:rsid w:val="004A259E"/>
    <w:rsid w:val="004A25FD"/>
    <w:rsid w:val="004A2714"/>
    <w:rsid w:val="004A2B3F"/>
    <w:rsid w:val="004A2D34"/>
    <w:rsid w:val="004A35E9"/>
    <w:rsid w:val="004A3766"/>
    <w:rsid w:val="004A3F80"/>
    <w:rsid w:val="004A3FDC"/>
    <w:rsid w:val="004A4113"/>
    <w:rsid w:val="004A425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8B1"/>
    <w:rsid w:val="004C4CEC"/>
    <w:rsid w:val="004C4DD2"/>
    <w:rsid w:val="004C57D2"/>
    <w:rsid w:val="004C5A73"/>
    <w:rsid w:val="004C6040"/>
    <w:rsid w:val="004C62C6"/>
    <w:rsid w:val="004C62FD"/>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C0D"/>
    <w:rsid w:val="004D2FE0"/>
    <w:rsid w:val="004D3217"/>
    <w:rsid w:val="004D33B4"/>
    <w:rsid w:val="004D3518"/>
    <w:rsid w:val="004D379B"/>
    <w:rsid w:val="004D394E"/>
    <w:rsid w:val="004D3A7E"/>
    <w:rsid w:val="004D3CE8"/>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0AA"/>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045"/>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5E43"/>
    <w:rsid w:val="004F5E80"/>
    <w:rsid w:val="004F61D7"/>
    <w:rsid w:val="004F6A66"/>
    <w:rsid w:val="004F6D49"/>
    <w:rsid w:val="004F6D4D"/>
    <w:rsid w:val="004F6F79"/>
    <w:rsid w:val="004F7397"/>
    <w:rsid w:val="004F744A"/>
    <w:rsid w:val="004F7729"/>
    <w:rsid w:val="004F7D29"/>
    <w:rsid w:val="004F7F10"/>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0D9"/>
    <w:rsid w:val="00505C64"/>
    <w:rsid w:val="00506055"/>
    <w:rsid w:val="005061A5"/>
    <w:rsid w:val="005074B7"/>
    <w:rsid w:val="00507544"/>
    <w:rsid w:val="00507751"/>
    <w:rsid w:val="0051021E"/>
    <w:rsid w:val="005103EF"/>
    <w:rsid w:val="00510555"/>
    <w:rsid w:val="00510A04"/>
    <w:rsid w:val="00510BC2"/>
    <w:rsid w:val="00511A8B"/>
    <w:rsid w:val="00511C9A"/>
    <w:rsid w:val="00511F96"/>
    <w:rsid w:val="00512424"/>
    <w:rsid w:val="00512E62"/>
    <w:rsid w:val="005132DA"/>
    <w:rsid w:val="005132FC"/>
    <w:rsid w:val="00513BD1"/>
    <w:rsid w:val="00513C0D"/>
    <w:rsid w:val="00513E31"/>
    <w:rsid w:val="0051413D"/>
    <w:rsid w:val="005141A2"/>
    <w:rsid w:val="00514590"/>
    <w:rsid w:val="00514B03"/>
    <w:rsid w:val="00514B5D"/>
    <w:rsid w:val="00514CA7"/>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8B8"/>
    <w:rsid w:val="00525C6D"/>
    <w:rsid w:val="00525CC7"/>
    <w:rsid w:val="005261F2"/>
    <w:rsid w:val="00527017"/>
    <w:rsid w:val="005270B0"/>
    <w:rsid w:val="0052731A"/>
    <w:rsid w:val="00527395"/>
    <w:rsid w:val="00527BDB"/>
    <w:rsid w:val="00527F5A"/>
    <w:rsid w:val="0053063B"/>
    <w:rsid w:val="005307B5"/>
    <w:rsid w:val="00530CCC"/>
    <w:rsid w:val="005319A4"/>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410"/>
    <w:rsid w:val="00536576"/>
    <w:rsid w:val="0053666D"/>
    <w:rsid w:val="00536A1A"/>
    <w:rsid w:val="00536AA7"/>
    <w:rsid w:val="00536C0F"/>
    <w:rsid w:val="00536FC9"/>
    <w:rsid w:val="005370D0"/>
    <w:rsid w:val="00537802"/>
    <w:rsid w:val="00537BE7"/>
    <w:rsid w:val="00537E90"/>
    <w:rsid w:val="00537F3C"/>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56C"/>
    <w:rsid w:val="00550601"/>
    <w:rsid w:val="0055062B"/>
    <w:rsid w:val="00550735"/>
    <w:rsid w:val="005507A4"/>
    <w:rsid w:val="0055080E"/>
    <w:rsid w:val="00550EC3"/>
    <w:rsid w:val="00551269"/>
    <w:rsid w:val="00551580"/>
    <w:rsid w:val="00551DC3"/>
    <w:rsid w:val="005523DE"/>
    <w:rsid w:val="005529D6"/>
    <w:rsid w:val="00552A01"/>
    <w:rsid w:val="00552D18"/>
    <w:rsid w:val="00552F88"/>
    <w:rsid w:val="00553168"/>
    <w:rsid w:val="00553907"/>
    <w:rsid w:val="00553C15"/>
    <w:rsid w:val="00553D19"/>
    <w:rsid w:val="00553DA4"/>
    <w:rsid w:val="005542D6"/>
    <w:rsid w:val="0055435B"/>
    <w:rsid w:val="0055440B"/>
    <w:rsid w:val="00554C10"/>
    <w:rsid w:val="00554E25"/>
    <w:rsid w:val="00555AB0"/>
    <w:rsid w:val="00555CB2"/>
    <w:rsid w:val="00555D22"/>
    <w:rsid w:val="00556AF9"/>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199"/>
    <w:rsid w:val="0056458A"/>
    <w:rsid w:val="0056465F"/>
    <w:rsid w:val="00564D34"/>
    <w:rsid w:val="00564FB3"/>
    <w:rsid w:val="0056553B"/>
    <w:rsid w:val="00565AEF"/>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7A2"/>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67B1"/>
    <w:rsid w:val="005771AE"/>
    <w:rsid w:val="00577350"/>
    <w:rsid w:val="00577679"/>
    <w:rsid w:val="005778C0"/>
    <w:rsid w:val="00577DA6"/>
    <w:rsid w:val="00577E2E"/>
    <w:rsid w:val="00580224"/>
    <w:rsid w:val="005804D3"/>
    <w:rsid w:val="0058060D"/>
    <w:rsid w:val="00580911"/>
    <w:rsid w:val="00580AC3"/>
    <w:rsid w:val="00580EC8"/>
    <w:rsid w:val="005810CE"/>
    <w:rsid w:val="00581410"/>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3DC"/>
    <w:rsid w:val="00584713"/>
    <w:rsid w:val="005848D7"/>
    <w:rsid w:val="00584A10"/>
    <w:rsid w:val="00584AE5"/>
    <w:rsid w:val="005851AA"/>
    <w:rsid w:val="005854B7"/>
    <w:rsid w:val="0058554F"/>
    <w:rsid w:val="005857DD"/>
    <w:rsid w:val="00585932"/>
    <w:rsid w:val="00585989"/>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DE2"/>
    <w:rsid w:val="00594E2B"/>
    <w:rsid w:val="00595073"/>
    <w:rsid w:val="005956E8"/>
    <w:rsid w:val="005957C6"/>
    <w:rsid w:val="005958ED"/>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69CE"/>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1D"/>
    <w:rsid w:val="005B5196"/>
    <w:rsid w:val="005B563B"/>
    <w:rsid w:val="005B5AEB"/>
    <w:rsid w:val="005B5E4D"/>
    <w:rsid w:val="005B61E7"/>
    <w:rsid w:val="005B6E1D"/>
    <w:rsid w:val="005B6E9D"/>
    <w:rsid w:val="005B70B5"/>
    <w:rsid w:val="005B7523"/>
    <w:rsid w:val="005B7587"/>
    <w:rsid w:val="005B75A8"/>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25"/>
    <w:rsid w:val="005C62B5"/>
    <w:rsid w:val="005C6989"/>
    <w:rsid w:val="005C6B56"/>
    <w:rsid w:val="005C6D38"/>
    <w:rsid w:val="005C76A8"/>
    <w:rsid w:val="005C79C6"/>
    <w:rsid w:val="005C7E21"/>
    <w:rsid w:val="005D0110"/>
    <w:rsid w:val="005D039E"/>
    <w:rsid w:val="005D0843"/>
    <w:rsid w:val="005D0A25"/>
    <w:rsid w:val="005D0B39"/>
    <w:rsid w:val="005D0C0A"/>
    <w:rsid w:val="005D0C9E"/>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6F0"/>
    <w:rsid w:val="005D5B89"/>
    <w:rsid w:val="005D5B98"/>
    <w:rsid w:val="005D5DFC"/>
    <w:rsid w:val="005D6087"/>
    <w:rsid w:val="005D6127"/>
    <w:rsid w:val="005D665F"/>
    <w:rsid w:val="005D691B"/>
    <w:rsid w:val="005D6C65"/>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6E2A"/>
    <w:rsid w:val="005E7518"/>
    <w:rsid w:val="005E789F"/>
    <w:rsid w:val="005E797C"/>
    <w:rsid w:val="005E7CD6"/>
    <w:rsid w:val="005E7FA3"/>
    <w:rsid w:val="005F098A"/>
    <w:rsid w:val="005F09A4"/>
    <w:rsid w:val="005F0A92"/>
    <w:rsid w:val="005F0C49"/>
    <w:rsid w:val="005F1175"/>
    <w:rsid w:val="005F1386"/>
    <w:rsid w:val="005F161C"/>
    <w:rsid w:val="005F1620"/>
    <w:rsid w:val="005F16B6"/>
    <w:rsid w:val="005F1A2E"/>
    <w:rsid w:val="005F1E8C"/>
    <w:rsid w:val="005F206D"/>
    <w:rsid w:val="005F20AB"/>
    <w:rsid w:val="005F230C"/>
    <w:rsid w:val="005F2508"/>
    <w:rsid w:val="005F25A0"/>
    <w:rsid w:val="005F26EF"/>
    <w:rsid w:val="005F29BD"/>
    <w:rsid w:val="005F2BE0"/>
    <w:rsid w:val="005F3689"/>
    <w:rsid w:val="005F3CE1"/>
    <w:rsid w:val="005F3D7F"/>
    <w:rsid w:val="005F3EE2"/>
    <w:rsid w:val="005F473D"/>
    <w:rsid w:val="005F50AA"/>
    <w:rsid w:val="005F5452"/>
    <w:rsid w:val="005F5820"/>
    <w:rsid w:val="005F5C84"/>
    <w:rsid w:val="005F5D05"/>
    <w:rsid w:val="005F63B2"/>
    <w:rsid w:val="005F66C1"/>
    <w:rsid w:val="005F66C8"/>
    <w:rsid w:val="005F69AF"/>
    <w:rsid w:val="005F719C"/>
    <w:rsid w:val="005F71AF"/>
    <w:rsid w:val="005F72DD"/>
    <w:rsid w:val="005F7414"/>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63E"/>
    <w:rsid w:val="00607D12"/>
    <w:rsid w:val="00610218"/>
    <w:rsid w:val="0061022F"/>
    <w:rsid w:val="00610831"/>
    <w:rsid w:val="006108F1"/>
    <w:rsid w:val="006109AE"/>
    <w:rsid w:val="00610B40"/>
    <w:rsid w:val="00610D6E"/>
    <w:rsid w:val="006114BF"/>
    <w:rsid w:val="0061154A"/>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EFD"/>
    <w:rsid w:val="00614F07"/>
    <w:rsid w:val="00614F7F"/>
    <w:rsid w:val="00615294"/>
    <w:rsid w:val="00615532"/>
    <w:rsid w:val="006155DD"/>
    <w:rsid w:val="0061562D"/>
    <w:rsid w:val="0061584E"/>
    <w:rsid w:val="00615869"/>
    <w:rsid w:val="00615957"/>
    <w:rsid w:val="006159A8"/>
    <w:rsid w:val="00615C01"/>
    <w:rsid w:val="006160BC"/>
    <w:rsid w:val="006162CA"/>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351"/>
    <w:rsid w:val="00627E39"/>
    <w:rsid w:val="00630095"/>
    <w:rsid w:val="006304DF"/>
    <w:rsid w:val="00630580"/>
    <w:rsid w:val="00630AD1"/>
    <w:rsid w:val="00630E7A"/>
    <w:rsid w:val="0063117B"/>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55"/>
    <w:rsid w:val="00636F86"/>
    <w:rsid w:val="00637731"/>
    <w:rsid w:val="0063773B"/>
    <w:rsid w:val="00637D36"/>
    <w:rsid w:val="00637EBD"/>
    <w:rsid w:val="00640D4D"/>
    <w:rsid w:val="00640DD1"/>
    <w:rsid w:val="00641005"/>
    <w:rsid w:val="0064110B"/>
    <w:rsid w:val="0064118B"/>
    <w:rsid w:val="00641245"/>
    <w:rsid w:val="006412F2"/>
    <w:rsid w:val="00641486"/>
    <w:rsid w:val="006417F0"/>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5C4F"/>
    <w:rsid w:val="00646926"/>
    <w:rsid w:val="00646ACC"/>
    <w:rsid w:val="00646BFC"/>
    <w:rsid w:val="0064739B"/>
    <w:rsid w:val="006475F6"/>
    <w:rsid w:val="006476CF"/>
    <w:rsid w:val="006478D3"/>
    <w:rsid w:val="006479D7"/>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701"/>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C9"/>
    <w:rsid w:val="00661FE9"/>
    <w:rsid w:val="00662B3B"/>
    <w:rsid w:val="00662D16"/>
    <w:rsid w:val="0066307C"/>
    <w:rsid w:val="006631C0"/>
    <w:rsid w:val="006632E3"/>
    <w:rsid w:val="00663415"/>
    <w:rsid w:val="00663657"/>
    <w:rsid w:val="00663D6C"/>
    <w:rsid w:val="00663FE0"/>
    <w:rsid w:val="006643D0"/>
    <w:rsid w:val="0066505A"/>
    <w:rsid w:val="0066538E"/>
    <w:rsid w:val="00666090"/>
    <w:rsid w:val="00666502"/>
    <w:rsid w:val="0066650B"/>
    <w:rsid w:val="006669D6"/>
    <w:rsid w:val="00666B87"/>
    <w:rsid w:val="00667084"/>
    <w:rsid w:val="00667685"/>
    <w:rsid w:val="006679EC"/>
    <w:rsid w:val="00667C64"/>
    <w:rsid w:val="00667EC6"/>
    <w:rsid w:val="00667F8F"/>
    <w:rsid w:val="00670004"/>
    <w:rsid w:val="0067024D"/>
    <w:rsid w:val="006703B0"/>
    <w:rsid w:val="0067045C"/>
    <w:rsid w:val="006704FD"/>
    <w:rsid w:val="00670517"/>
    <w:rsid w:val="0067064E"/>
    <w:rsid w:val="0067079A"/>
    <w:rsid w:val="00670810"/>
    <w:rsid w:val="00670A1F"/>
    <w:rsid w:val="00670BC6"/>
    <w:rsid w:val="00670DB1"/>
    <w:rsid w:val="00670FE0"/>
    <w:rsid w:val="00670FFB"/>
    <w:rsid w:val="00671122"/>
    <w:rsid w:val="0067178A"/>
    <w:rsid w:val="006719C9"/>
    <w:rsid w:val="00671A32"/>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196"/>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B69"/>
    <w:rsid w:val="00682F0F"/>
    <w:rsid w:val="0068306B"/>
    <w:rsid w:val="006836E9"/>
    <w:rsid w:val="00683823"/>
    <w:rsid w:val="00683F1A"/>
    <w:rsid w:val="00684844"/>
    <w:rsid w:val="006849B2"/>
    <w:rsid w:val="00684BEE"/>
    <w:rsid w:val="00684C63"/>
    <w:rsid w:val="00684D15"/>
    <w:rsid w:val="00684DB6"/>
    <w:rsid w:val="00684EFA"/>
    <w:rsid w:val="00684F4C"/>
    <w:rsid w:val="00685201"/>
    <w:rsid w:val="00685413"/>
    <w:rsid w:val="0068554C"/>
    <w:rsid w:val="0068557B"/>
    <w:rsid w:val="00685E45"/>
    <w:rsid w:val="00687372"/>
    <w:rsid w:val="00687863"/>
    <w:rsid w:val="00687B2B"/>
    <w:rsid w:val="00687B98"/>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CED"/>
    <w:rsid w:val="006A3D16"/>
    <w:rsid w:val="006A425B"/>
    <w:rsid w:val="006A4349"/>
    <w:rsid w:val="006A43A0"/>
    <w:rsid w:val="006A46E4"/>
    <w:rsid w:val="006A538A"/>
    <w:rsid w:val="006A5498"/>
    <w:rsid w:val="006A5576"/>
    <w:rsid w:val="006A5622"/>
    <w:rsid w:val="006A57EC"/>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0"/>
    <w:rsid w:val="006B1695"/>
    <w:rsid w:val="006B16DE"/>
    <w:rsid w:val="006B17BA"/>
    <w:rsid w:val="006B1A14"/>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5F30"/>
    <w:rsid w:val="006B612F"/>
    <w:rsid w:val="006B62AC"/>
    <w:rsid w:val="006B6AC9"/>
    <w:rsid w:val="006B6BB8"/>
    <w:rsid w:val="006B6E2C"/>
    <w:rsid w:val="006B6F42"/>
    <w:rsid w:val="006B6F43"/>
    <w:rsid w:val="006B7070"/>
    <w:rsid w:val="006B76EB"/>
    <w:rsid w:val="006B7B67"/>
    <w:rsid w:val="006B7C95"/>
    <w:rsid w:val="006C03C7"/>
    <w:rsid w:val="006C0422"/>
    <w:rsid w:val="006C093D"/>
    <w:rsid w:val="006C0CCA"/>
    <w:rsid w:val="006C0F43"/>
    <w:rsid w:val="006C11B9"/>
    <w:rsid w:val="006C15E1"/>
    <w:rsid w:val="006C170C"/>
    <w:rsid w:val="006C1763"/>
    <w:rsid w:val="006C199C"/>
    <w:rsid w:val="006C1FD9"/>
    <w:rsid w:val="006C2A6B"/>
    <w:rsid w:val="006C2B2E"/>
    <w:rsid w:val="006C354D"/>
    <w:rsid w:val="006C3C98"/>
    <w:rsid w:val="006C3D05"/>
    <w:rsid w:val="006C47BA"/>
    <w:rsid w:val="006C47C4"/>
    <w:rsid w:val="006C49D3"/>
    <w:rsid w:val="006C49D9"/>
    <w:rsid w:val="006C4A96"/>
    <w:rsid w:val="006C52B6"/>
    <w:rsid w:val="006C52B9"/>
    <w:rsid w:val="006C52BC"/>
    <w:rsid w:val="006C565E"/>
    <w:rsid w:val="006C5C37"/>
    <w:rsid w:val="006C5C58"/>
    <w:rsid w:val="006C5F09"/>
    <w:rsid w:val="006C622A"/>
    <w:rsid w:val="006C62A1"/>
    <w:rsid w:val="006C634E"/>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071"/>
    <w:rsid w:val="006D52BC"/>
    <w:rsid w:val="006D53B5"/>
    <w:rsid w:val="006D5913"/>
    <w:rsid w:val="006D5A1D"/>
    <w:rsid w:val="006D5E50"/>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DFF"/>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0BC3"/>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AD4"/>
    <w:rsid w:val="006F4CB8"/>
    <w:rsid w:val="006F4D44"/>
    <w:rsid w:val="006F4E1E"/>
    <w:rsid w:val="006F50EC"/>
    <w:rsid w:val="006F5136"/>
    <w:rsid w:val="006F55B0"/>
    <w:rsid w:val="006F5A72"/>
    <w:rsid w:val="006F66D5"/>
    <w:rsid w:val="006F6953"/>
    <w:rsid w:val="006F7083"/>
    <w:rsid w:val="006F747B"/>
    <w:rsid w:val="006F7A39"/>
    <w:rsid w:val="006F7E7B"/>
    <w:rsid w:val="007005B5"/>
    <w:rsid w:val="0070081F"/>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0A6"/>
    <w:rsid w:val="00706802"/>
    <w:rsid w:val="00706998"/>
    <w:rsid w:val="007069ED"/>
    <w:rsid w:val="00706C77"/>
    <w:rsid w:val="00706CA9"/>
    <w:rsid w:val="00706EEE"/>
    <w:rsid w:val="007070DF"/>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230"/>
    <w:rsid w:val="00712457"/>
    <w:rsid w:val="00712699"/>
    <w:rsid w:val="007126A7"/>
    <w:rsid w:val="00712B57"/>
    <w:rsid w:val="00712C55"/>
    <w:rsid w:val="00712CB5"/>
    <w:rsid w:val="00713449"/>
    <w:rsid w:val="007135F7"/>
    <w:rsid w:val="007137A4"/>
    <w:rsid w:val="00713B70"/>
    <w:rsid w:val="00713BBB"/>
    <w:rsid w:val="00713D38"/>
    <w:rsid w:val="00713D41"/>
    <w:rsid w:val="00713DF8"/>
    <w:rsid w:val="007145A0"/>
    <w:rsid w:val="00714B46"/>
    <w:rsid w:val="00714C40"/>
    <w:rsid w:val="007150BA"/>
    <w:rsid w:val="00715345"/>
    <w:rsid w:val="007153C9"/>
    <w:rsid w:val="007154B0"/>
    <w:rsid w:val="0071551B"/>
    <w:rsid w:val="007159B2"/>
    <w:rsid w:val="00715EDE"/>
    <w:rsid w:val="007164D1"/>
    <w:rsid w:val="0071664C"/>
    <w:rsid w:val="00716711"/>
    <w:rsid w:val="00716B43"/>
    <w:rsid w:val="00717030"/>
    <w:rsid w:val="007170C7"/>
    <w:rsid w:val="00717762"/>
    <w:rsid w:val="00717D7A"/>
    <w:rsid w:val="00717E67"/>
    <w:rsid w:val="00717E9C"/>
    <w:rsid w:val="00717FD3"/>
    <w:rsid w:val="0072072A"/>
    <w:rsid w:val="0072079D"/>
    <w:rsid w:val="0072097F"/>
    <w:rsid w:val="00721279"/>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744"/>
    <w:rsid w:val="00725D53"/>
    <w:rsid w:val="00725DEF"/>
    <w:rsid w:val="0072707E"/>
    <w:rsid w:val="0072720E"/>
    <w:rsid w:val="00727248"/>
    <w:rsid w:val="00727463"/>
    <w:rsid w:val="0072748E"/>
    <w:rsid w:val="0072785C"/>
    <w:rsid w:val="00727C6E"/>
    <w:rsid w:val="007308E6"/>
    <w:rsid w:val="00730D82"/>
    <w:rsid w:val="00731875"/>
    <w:rsid w:val="00731978"/>
    <w:rsid w:val="00731B49"/>
    <w:rsid w:val="00731BBD"/>
    <w:rsid w:val="00731D25"/>
    <w:rsid w:val="00731E25"/>
    <w:rsid w:val="007320B0"/>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6FC4"/>
    <w:rsid w:val="00737361"/>
    <w:rsid w:val="007373AF"/>
    <w:rsid w:val="007375A4"/>
    <w:rsid w:val="00737713"/>
    <w:rsid w:val="007378E4"/>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299"/>
    <w:rsid w:val="007458A6"/>
    <w:rsid w:val="00745942"/>
    <w:rsid w:val="00745AA3"/>
    <w:rsid w:val="00745EAC"/>
    <w:rsid w:val="00746109"/>
    <w:rsid w:val="00746120"/>
    <w:rsid w:val="007464B6"/>
    <w:rsid w:val="00747490"/>
    <w:rsid w:val="0074761B"/>
    <w:rsid w:val="007476DB"/>
    <w:rsid w:val="00747D78"/>
    <w:rsid w:val="00747E47"/>
    <w:rsid w:val="00750441"/>
    <w:rsid w:val="00750CF2"/>
    <w:rsid w:val="00751002"/>
    <w:rsid w:val="00751039"/>
    <w:rsid w:val="00751481"/>
    <w:rsid w:val="00751BFD"/>
    <w:rsid w:val="00752BB0"/>
    <w:rsid w:val="0075313D"/>
    <w:rsid w:val="007537AE"/>
    <w:rsid w:val="007539BF"/>
    <w:rsid w:val="00753A4E"/>
    <w:rsid w:val="00753BA7"/>
    <w:rsid w:val="007540AC"/>
    <w:rsid w:val="007547A4"/>
    <w:rsid w:val="007548A8"/>
    <w:rsid w:val="007549AB"/>
    <w:rsid w:val="00754B94"/>
    <w:rsid w:val="00754D8A"/>
    <w:rsid w:val="00755355"/>
    <w:rsid w:val="00755534"/>
    <w:rsid w:val="00755674"/>
    <w:rsid w:val="00755746"/>
    <w:rsid w:val="00755A5A"/>
    <w:rsid w:val="00755AFC"/>
    <w:rsid w:val="007564FD"/>
    <w:rsid w:val="00756656"/>
    <w:rsid w:val="00756C46"/>
    <w:rsid w:val="00756D4B"/>
    <w:rsid w:val="00756FFD"/>
    <w:rsid w:val="007575B5"/>
    <w:rsid w:val="0075797E"/>
    <w:rsid w:val="0076008A"/>
    <w:rsid w:val="00760F86"/>
    <w:rsid w:val="0076111A"/>
    <w:rsid w:val="00761123"/>
    <w:rsid w:val="00761543"/>
    <w:rsid w:val="00761735"/>
    <w:rsid w:val="00761834"/>
    <w:rsid w:val="00761AB1"/>
    <w:rsid w:val="00762426"/>
    <w:rsid w:val="00762680"/>
    <w:rsid w:val="00762A2F"/>
    <w:rsid w:val="0076332B"/>
    <w:rsid w:val="007635AF"/>
    <w:rsid w:val="00763F71"/>
    <w:rsid w:val="00764634"/>
    <w:rsid w:val="00764AEA"/>
    <w:rsid w:val="0076516F"/>
    <w:rsid w:val="00765195"/>
    <w:rsid w:val="00765496"/>
    <w:rsid w:val="007654EE"/>
    <w:rsid w:val="00766328"/>
    <w:rsid w:val="0076661A"/>
    <w:rsid w:val="00766A44"/>
    <w:rsid w:val="00766DD5"/>
    <w:rsid w:val="00767124"/>
    <w:rsid w:val="00767A24"/>
    <w:rsid w:val="00767DB4"/>
    <w:rsid w:val="007700CF"/>
    <w:rsid w:val="00770116"/>
    <w:rsid w:val="00770349"/>
    <w:rsid w:val="00770376"/>
    <w:rsid w:val="00770A40"/>
    <w:rsid w:val="00770B23"/>
    <w:rsid w:val="00770D83"/>
    <w:rsid w:val="00770DE3"/>
    <w:rsid w:val="00771650"/>
    <w:rsid w:val="00771702"/>
    <w:rsid w:val="00772176"/>
    <w:rsid w:val="00772476"/>
    <w:rsid w:val="00772E4A"/>
    <w:rsid w:val="00773105"/>
    <w:rsid w:val="0077387F"/>
    <w:rsid w:val="00773BAE"/>
    <w:rsid w:val="00773C47"/>
    <w:rsid w:val="00773FF2"/>
    <w:rsid w:val="007741C7"/>
    <w:rsid w:val="00774438"/>
    <w:rsid w:val="00774529"/>
    <w:rsid w:val="0077454D"/>
    <w:rsid w:val="00774932"/>
    <w:rsid w:val="00774942"/>
    <w:rsid w:val="007749CF"/>
    <w:rsid w:val="0077526A"/>
    <w:rsid w:val="007757E9"/>
    <w:rsid w:val="007767E2"/>
    <w:rsid w:val="0077686C"/>
    <w:rsid w:val="00777163"/>
    <w:rsid w:val="0077754D"/>
    <w:rsid w:val="00777860"/>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7DE"/>
    <w:rsid w:val="00783BD3"/>
    <w:rsid w:val="00783CB0"/>
    <w:rsid w:val="00783D45"/>
    <w:rsid w:val="007842CD"/>
    <w:rsid w:val="007846E4"/>
    <w:rsid w:val="007846FC"/>
    <w:rsid w:val="0078487C"/>
    <w:rsid w:val="0078490E"/>
    <w:rsid w:val="00784946"/>
    <w:rsid w:val="007849A0"/>
    <w:rsid w:val="00784E0A"/>
    <w:rsid w:val="007852B4"/>
    <w:rsid w:val="00785820"/>
    <w:rsid w:val="00785E85"/>
    <w:rsid w:val="0078635D"/>
    <w:rsid w:val="007865FA"/>
    <w:rsid w:val="00786617"/>
    <w:rsid w:val="00786EA3"/>
    <w:rsid w:val="00786EEE"/>
    <w:rsid w:val="00786EF7"/>
    <w:rsid w:val="007871CF"/>
    <w:rsid w:val="00787481"/>
    <w:rsid w:val="00787B36"/>
    <w:rsid w:val="00787B54"/>
    <w:rsid w:val="0079025D"/>
    <w:rsid w:val="00790623"/>
    <w:rsid w:val="00790A20"/>
    <w:rsid w:val="00790D25"/>
    <w:rsid w:val="00790D8C"/>
    <w:rsid w:val="00790DC9"/>
    <w:rsid w:val="0079159B"/>
    <w:rsid w:val="0079170B"/>
    <w:rsid w:val="00791822"/>
    <w:rsid w:val="007918D9"/>
    <w:rsid w:val="00791AE6"/>
    <w:rsid w:val="00791D1E"/>
    <w:rsid w:val="00792359"/>
    <w:rsid w:val="00792B27"/>
    <w:rsid w:val="00792BEE"/>
    <w:rsid w:val="00792BF5"/>
    <w:rsid w:val="00792C8A"/>
    <w:rsid w:val="00792CC2"/>
    <w:rsid w:val="00792D4C"/>
    <w:rsid w:val="0079357F"/>
    <w:rsid w:val="007938AD"/>
    <w:rsid w:val="007938B4"/>
    <w:rsid w:val="00793A95"/>
    <w:rsid w:val="00794304"/>
    <w:rsid w:val="007943F0"/>
    <w:rsid w:val="00794B92"/>
    <w:rsid w:val="00794F2B"/>
    <w:rsid w:val="00795055"/>
    <w:rsid w:val="007950B5"/>
    <w:rsid w:val="00795570"/>
    <w:rsid w:val="00795BA5"/>
    <w:rsid w:val="00795C35"/>
    <w:rsid w:val="00795EA4"/>
    <w:rsid w:val="00795FF8"/>
    <w:rsid w:val="00796091"/>
    <w:rsid w:val="00796A13"/>
    <w:rsid w:val="00796E72"/>
    <w:rsid w:val="00796F47"/>
    <w:rsid w:val="0079709C"/>
    <w:rsid w:val="007973B5"/>
    <w:rsid w:val="00797670"/>
    <w:rsid w:val="00797B78"/>
    <w:rsid w:val="00797F27"/>
    <w:rsid w:val="007A0158"/>
    <w:rsid w:val="007A1203"/>
    <w:rsid w:val="007A1EC7"/>
    <w:rsid w:val="007A1FBD"/>
    <w:rsid w:val="007A27E6"/>
    <w:rsid w:val="007A2A1E"/>
    <w:rsid w:val="007A343F"/>
    <w:rsid w:val="007A3576"/>
    <w:rsid w:val="007A37D5"/>
    <w:rsid w:val="007A3FED"/>
    <w:rsid w:val="007A4261"/>
    <w:rsid w:val="007A42C0"/>
    <w:rsid w:val="007A481D"/>
    <w:rsid w:val="007A4D45"/>
    <w:rsid w:val="007A566A"/>
    <w:rsid w:val="007A5884"/>
    <w:rsid w:val="007A5950"/>
    <w:rsid w:val="007A5A89"/>
    <w:rsid w:val="007A5AB6"/>
    <w:rsid w:val="007A5C25"/>
    <w:rsid w:val="007A5C3D"/>
    <w:rsid w:val="007A5FA0"/>
    <w:rsid w:val="007A62C7"/>
    <w:rsid w:val="007A6D76"/>
    <w:rsid w:val="007A6FF7"/>
    <w:rsid w:val="007A75A7"/>
    <w:rsid w:val="007A76CB"/>
    <w:rsid w:val="007B0F58"/>
    <w:rsid w:val="007B12FA"/>
    <w:rsid w:val="007B1412"/>
    <w:rsid w:val="007B1B02"/>
    <w:rsid w:val="007B1C6E"/>
    <w:rsid w:val="007B1F9C"/>
    <w:rsid w:val="007B24A3"/>
    <w:rsid w:val="007B25A5"/>
    <w:rsid w:val="007B279C"/>
    <w:rsid w:val="007B2924"/>
    <w:rsid w:val="007B2A06"/>
    <w:rsid w:val="007B315C"/>
    <w:rsid w:val="007B323D"/>
    <w:rsid w:val="007B326F"/>
    <w:rsid w:val="007B3789"/>
    <w:rsid w:val="007B3AA7"/>
    <w:rsid w:val="007B3B5A"/>
    <w:rsid w:val="007B3C86"/>
    <w:rsid w:val="007B3E72"/>
    <w:rsid w:val="007B48FD"/>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70F"/>
    <w:rsid w:val="007C1952"/>
    <w:rsid w:val="007C1C50"/>
    <w:rsid w:val="007C1D4E"/>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0B1"/>
    <w:rsid w:val="007C560F"/>
    <w:rsid w:val="007C5A52"/>
    <w:rsid w:val="007C5E1A"/>
    <w:rsid w:val="007C5E65"/>
    <w:rsid w:val="007C5E86"/>
    <w:rsid w:val="007C5E93"/>
    <w:rsid w:val="007C5E94"/>
    <w:rsid w:val="007C638E"/>
    <w:rsid w:val="007C658D"/>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47"/>
    <w:rsid w:val="007D3EF3"/>
    <w:rsid w:val="007D429B"/>
    <w:rsid w:val="007D4662"/>
    <w:rsid w:val="007D47A4"/>
    <w:rsid w:val="007D483C"/>
    <w:rsid w:val="007D4A83"/>
    <w:rsid w:val="007D4ADE"/>
    <w:rsid w:val="007D5D25"/>
    <w:rsid w:val="007D5DF4"/>
    <w:rsid w:val="007D5E97"/>
    <w:rsid w:val="007D5FF7"/>
    <w:rsid w:val="007D615B"/>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743"/>
    <w:rsid w:val="007E1A03"/>
    <w:rsid w:val="007E1CBD"/>
    <w:rsid w:val="007E201D"/>
    <w:rsid w:val="007E280D"/>
    <w:rsid w:val="007E2CD7"/>
    <w:rsid w:val="007E2EC7"/>
    <w:rsid w:val="007E2F6A"/>
    <w:rsid w:val="007E34B0"/>
    <w:rsid w:val="007E38C2"/>
    <w:rsid w:val="007E3D08"/>
    <w:rsid w:val="007E402E"/>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C17"/>
    <w:rsid w:val="007E5D57"/>
    <w:rsid w:val="007E5EB0"/>
    <w:rsid w:val="007E5FFC"/>
    <w:rsid w:val="007E6392"/>
    <w:rsid w:val="007E6474"/>
    <w:rsid w:val="007E6608"/>
    <w:rsid w:val="007E66EE"/>
    <w:rsid w:val="007E6E44"/>
    <w:rsid w:val="007E72F0"/>
    <w:rsid w:val="007E7504"/>
    <w:rsid w:val="007E7AE5"/>
    <w:rsid w:val="007E7C02"/>
    <w:rsid w:val="007E7D87"/>
    <w:rsid w:val="007E7E55"/>
    <w:rsid w:val="007E7F9F"/>
    <w:rsid w:val="007F02A9"/>
    <w:rsid w:val="007F0840"/>
    <w:rsid w:val="007F0863"/>
    <w:rsid w:val="007F138A"/>
    <w:rsid w:val="007F1B40"/>
    <w:rsid w:val="007F1D4A"/>
    <w:rsid w:val="007F1DD5"/>
    <w:rsid w:val="007F1F79"/>
    <w:rsid w:val="007F1FEB"/>
    <w:rsid w:val="007F2208"/>
    <w:rsid w:val="007F249A"/>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062D"/>
    <w:rsid w:val="00800BA8"/>
    <w:rsid w:val="0080105E"/>
    <w:rsid w:val="008013FB"/>
    <w:rsid w:val="00801823"/>
    <w:rsid w:val="00801B59"/>
    <w:rsid w:val="00801ECA"/>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3C3"/>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17FFA"/>
    <w:rsid w:val="0082087D"/>
    <w:rsid w:val="00820DAC"/>
    <w:rsid w:val="00820DB5"/>
    <w:rsid w:val="00821070"/>
    <w:rsid w:val="008212FC"/>
    <w:rsid w:val="008215AF"/>
    <w:rsid w:val="008218CD"/>
    <w:rsid w:val="00822A6D"/>
    <w:rsid w:val="00822AB9"/>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0BEB"/>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41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133E"/>
    <w:rsid w:val="00842591"/>
    <w:rsid w:val="0084290E"/>
    <w:rsid w:val="00842C62"/>
    <w:rsid w:val="00842E29"/>
    <w:rsid w:val="0084317B"/>
    <w:rsid w:val="0084350B"/>
    <w:rsid w:val="0084379E"/>
    <w:rsid w:val="00843805"/>
    <w:rsid w:val="00843D11"/>
    <w:rsid w:val="0084408A"/>
    <w:rsid w:val="0084409B"/>
    <w:rsid w:val="00844234"/>
    <w:rsid w:val="0084424A"/>
    <w:rsid w:val="008442C3"/>
    <w:rsid w:val="00844C3B"/>
    <w:rsid w:val="00844DBD"/>
    <w:rsid w:val="00844F24"/>
    <w:rsid w:val="00845460"/>
    <w:rsid w:val="0084558C"/>
    <w:rsid w:val="00845643"/>
    <w:rsid w:val="00845771"/>
    <w:rsid w:val="00846808"/>
    <w:rsid w:val="008468DF"/>
    <w:rsid w:val="00846DCA"/>
    <w:rsid w:val="00847171"/>
    <w:rsid w:val="00847184"/>
    <w:rsid w:val="00847727"/>
    <w:rsid w:val="00847F45"/>
    <w:rsid w:val="00847F51"/>
    <w:rsid w:val="0085013C"/>
    <w:rsid w:val="00850243"/>
    <w:rsid w:val="008502D6"/>
    <w:rsid w:val="008507FC"/>
    <w:rsid w:val="008508AE"/>
    <w:rsid w:val="00850DFD"/>
    <w:rsid w:val="0085106B"/>
    <w:rsid w:val="0085116C"/>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59D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1C2"/>
    <w:rsid w:val="00862451"/>
    <w:rsid w:val="00862681"/>
    <w:rsid w:val="00862878"/>
    <w:rsid w:val="00862942"/>
    <w:rsid w:val="00862990"/>
    <w:rsid w:val="00862A66"/>
    <w:rsid w:val="00862E8D"/>
    <w:rsid w:val="008639A7"/>
    <w:rsid w:val="00863B2C"/>
    <w:rsid w:val="00864032"/>
    <w:rsid w:val="00864545"/>
    <w:rsid w:val="00864FBF"/>
    <w:rsid w:val="0086505F"/>
    <w:rsid w:val="008651F8"/>
    <w:rsid w:val="00865A91"/>
    <w:rsid w:val="00865CB2"/>
    <w:rsid w:val="00866095"/>
    <w:rsid w:val="00866347"/>
    <w:rsid w:val="008664FD"/>
    <w:rsid w:val="00866640"/>
    <w:rsid w:val="00866777"/>
    <w:rsid w:val="00866805"/>
    <w:rsid w:val="00866ED0"/>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22E"/>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3D3"/>
    <w:rsid w:val="008804EB"/>
    <w:rsid w:val="00880711"/>
    <w:rsid w:val="00880AAC"/>
    <w:rsid w:val="00880C24"/>
    <w:rsid w:val="00880DBF"/>
    <w:rsid w:val="0088165C"/>
    <w:rsid w:val="00881878"/>
    <w:rsid w:val="008824B8"/>
    <w:rsid w:val="008827A5"/>
    <w:rsid w:val="0088339B"/>
    <w:rsid w:val="00883433"/>
    <w:rsid w:val="00883751"/>
    <w:rsid w:val="008842BC"/>
    <w:rsid w:val="008843C0"/>
    <w:rsid w:val="00884ED0"/>
    <w:rsid w:val="00884FFC"/>
    <w:rsid w:val="00885305"/>
    <w:rsid w:val="00885604"/>
    <w:rsid w:val="00885622"/>
    <w:rsid w:val="00885690"/>
    <w:rsid w:val="00885D96"/>
    <w:rsid w:val="0088612E"/>
    <w:rsid w:val="00886409"/>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0BC5"/>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2"/>
    <w:rsid w:val="008A4D86"/>
    <w:rsid w:val="008A54B1"/>
    <w:rsid w:val="008A5ACE"/>
    <w:rsid w:val="008A5EF4"/>
    <w:rsid w:val="008A66A9"/>
    <w:rsid w:val="008A673E"/>
    <w:rsid w:val="008A6914"/>
    <w:rsid w:val="008A6BFD"/>
    <w:rsid w:val="008A6E5B"/>
    <w:rsid w:val="008A72B4"/>
    <w:rsid w:val="008B0191"/>
    <w:rsid w:val="008B036F"/>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3BE3"/>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5F1"/>
    <w:rsid w:val="008C3662"/>
    <w:rsid w:val="008C3F05"/>
    <w:rsid w:val="008C4270"/>
    <w:rsid w:val="008C4388"/>
    <w:rsid w:val="008C47E6"/>
    <w:rsid w:val="008C4A7D"/>
    <w:rsid w:val="008C4D34"/>
    <w:rsid w:val="008C4EE4"/>
    <w:rsid w:val="008C5016"/>
    <w:rsid w:val="008C5104"/>
    <w:rsid w:val="008C521C"/>
    <w:rsid w:val="008C534A"/>
    <w:rsid w:val="008C53F0"/>
    <w:rsid w:val="008C567B"/>
    <w:rsid w:val="008C5680"/>
    <w:rsid w:val="008C5706"/>
    <w:rsid w:val="008C578A"/>
    <w:rsid w:val="008C5D1D"/>
    <w:rsid w:val="008C5FD0"/>
    <w:rsid w:val="008C641F"/>
    <w:rsid w:val="008C6C55"/>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854"/>
    <w:rsid w:val="008D797D"/>
    <w:rsid w:val="008D7B6D"/>
    <w:rsid w:val="008D7D62"/>
    <w:rsid w:val="008E0182"/>
    <w:rsid w:val="008E024F"/>
    <w:rsid w:val="008E02DF"/>
    <w:rsid w:val="008E06A2"/>
    <w:rsid w:val="008E0ABC"/>
    <w:rsid w:val="008E0B26"/>
    <w:rsid w:val="008E0D56"/>
    <w:rsid w:val="008E0F61"/>
    <w:rsid w:val="008E1046"/>
    <w:rsid w:val="008E11F5"/>
    <w:rsid w:val="008E1401"/>
    <w:rsid w:val="008E18F9"/>
    <w:rsid w:val="008E1E5B"/>
    <w:rsid w:val="008E22E4"/>
    <w:rsid w:val="008E23B2"/>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AB"/>
    <w:rsid w:val="008E5CC5"/>
    <w:rsid w:val="008E5CDE"/>
    <w:rsid w:val="008E5E03"/>
    <w:rsid w:val="008E66F2"/>
    <w:rsid w:val="008E67F9"/>
    <w:rsid w:val="008E6A5B"/>
    <w:rsid w:val="008E6B41"/>
    <w:rsid w:val="008E6D02"/>
    <w:rsid w:val="008E6EB8"/>
    <w:rsid w:val="008E7931"/>
    <w:rsid w:val="008E7C17"/>
    <w:rsid w:val="008E7DCD"/>
    <w:rsid w:val="008F02BE"/>
    <w:rsid w:val="008F05AB"/>
    <w:rsid w:val="008F05AE"/>
    <w:rsid w:val="008F05DF"/>
    <w:rsid w:val="008F061B"/>
    <w:rsid w:val="008F07A8"/>
    <w:rsid w:val="008F0871"/>
    <w:rsid w:val="008F0A4A"/>
    <w:rsid w:val="008F0B1D"/>
    <w:rsid w:val="008F0C25"/>
    <w:rsid w:val="008F0EFD"/>
    <w:rsid w:val="008F14C2"/>
    <w:rsid w:val="008F187D"/>
    <w:rsid w:val="008F1959"/>
    <w:rsid w:val="008F1BF6"/>
    <w:rsid w:val="008F1FE9"/>
    <w:rsid w:val="008F232A"/>
    <w:rsid w:val="008F2382"/>
    <w:rsid w:val="008F2565"/>
    <w:rsid w:val="008F2812"/>
    <w:rsid w:val="008F2831"/>
    <w:rsid w:val="008F2929"/>
    <w:rsid w:val="008F32C3"/>
    <w:rsid w:val="008F3F49"/>
    <w:rsid w:val="008F4A8F"/>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719"/>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160"/>
    <w:rsid w:val="00906B46"/>
    <w:rsid w:val="00906DDC"/>
    <w:rsid w:val="00907033"/>
    <w:rsid w:val="0090714A"/>
    <w:rsid w:val="00907728"/>
    <w:rsid w:val="00907898"/>
    <w:rsid w:val="00907E99"/>
    <w:rsid w:val="009104DF"/>
    <w:rsid w:val="0091079C"/>
    <w:rsid w:val="009109A5"/>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2F7"/>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8DE"/>
    <w:rsid w:val="009229DD"/>
    <w:rsid w:val="00922FCF"/>
    <w:rsid w:val="009233AE"/>
    <w:rsid w:val="009236A3"/>
    <w:rsid w:val="00923758"/>
    <w:rsid w:val="00923841"/>
    <w:rsid w:val="00923C60"/>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965"/>
    <w:rsid w:val="00927E00"/>
    <w:rsid w:val="00930153"/>
    <w:rsid w:val="009301C1"/>
    <w:rsid w:val="00930237"/>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29A"/>
    <w:rsid w:val="0093344F"/>
    <w:rsid w:val="00933618"/>
    <w:rsid w:val="00933709"/>
    <w:rsid w:val="009339FD"/>
    <w:rsid w:val="00933BBF"/>
    <w:rsid w:val="00933C7F"/>
    <w:rsid w:val="00933CCD"/>
    <w:rsid w:val="00933D20"/>
    <w:rsid w:val="00933E74"/>
    <w:rsid w:val="00934A14"/>
    <w:rsid w:val="00934B33"/>
    <w:rsid w:val="00934E33"/>
    <w:rsid w:val="009353BA"/>
    <w:rsid w:val="0093551A"/>
    <w:rsid w:val="00935991"/>
    <w:rsid w:val="00935A2E"/>
    <w:rsid w:val="00935CC1"/>
    <w:rsid w:val="00935D2A"/>
    <w:rsid w:val="00936616"/>
    <w:rsid w:val="0093678B"/>
    <w:rsid w:val="00936F8C"/>
    <w:rsid w:val="0093765E"/>
    <w:rsid w:val="009378A8"/>
    <w:rsid w:val="00937BDE"/>
    <w:rsid w:val="00937E95"/>
    <w:rsid w:val="00940A70"/>
    <w:rsid w:val="00941145"/>
    <w:rsid w:val="00941151"/>
    <w:rsid w:val="00941187"/>
    <w:rsid w:val="00941920"/>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317"/>
    <w:rsid w:val="0094753E"/>
    <w:rsid w:val="00947731"/>
    <w:rsid w:val="00947783"/>
    <w:rsid w:val="00947B36"/>
    <w:rsid w:val="00947C98"/>
    <w:rsid w:val="009501F2"/>
    <w:rsid w:val="0095081E"/>
    <w:rsid w:val="00951732"/>
    <w:rsid w:val="00951EB3"/>
    <w:rsid w:val="009525D6"/>
    <w:rsid w:val="009526DC"/>
    <w:rsid w:val="00952849"/>
    <w:rsid w:val="00952917"/>
    <w:rsid w:val="00952F3C"/>
    <w:rsid w:val="0095323A"/>
    <w:rsid w:val="00953263"/>
    <w:rsid w:val="009532AF"/>
    <w:rsid w:val="0095374D"/>
    <w:rsid w:val="00953950"/>
    <w:rsid w:val="00953A8B"/>
    <w:rsid w:val="00953C96"/>
    <w:rsid w:val="00953CBC"/>
    <w:rsid w:val="0095409B"/>
    <w:rsid w:val="009540E1"/>
    <w:rsid w:val="0095430C"/>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0DF3"/>
    <w:rsid w:val="009612E3"/>
    <w:rsid w:val="0096146A"/>
    <w:rsid w:val="00961541"/>
    <w:rsid w:val="0096158C"/>
    <w:rsid w:val="009617D8"/>
    <w:rsid w:val="00961A9C"/>
    <w:rsid w:val="00961B9B"/>
    <w:rsid w:val="00961FD9"/>
    <w:rsid w:val="009622A9"/>
    <w:rsid w:val="00962517"/>
    <w:rsid w:val="009625B8"/>
    <w:rsid w:val="00962651"/>
    <w:rsid w:val="00962734"/>
    <w:rsid w:val="0096283F"/>
    <w:rsid w:val="0096295C"/>
    <w:rsid w:val="00962A02"/>
    <w:rsid w:val="00962B02"/>
    <w:rsid w:val="00962CF5"/>
    <w:rsid w:val="00962CFC"/>
    <w:rsid w:val="00963029"/>
    <w:rsid w:val="009630E0"/>
    <w:rsid w:val="009632E9"/>
    <w:rsid w:val="0096331D"/>
    <w:rsid w:val="009633C3"/>
    <w:rsid w:val="00963607"/>
    <w:rsid w:val="00963776"/>
    <w:rsid w:val="00963E9A"/>
    <w:rsid w:val="009642E8"/>
    <w:rsid w:val="009643F8"/>
    <w:rsid w:val="009644F5"/>
    <w:rsid w:val="00964C3B"/>
    <w:rsid w:val="00964C91"/>
    <w:rsid w:val="00965514"/>
    <w:rsid w:val="00965580"/>
    <w:rsid w:val="0096582A"/>
    <w:rsid w:val="00965951"/>
    <w:rsid w:val="00965BDA"/>
    <w:rsid w:val="00966829"/>
    <w:rsid w:val="00966C2D"/>
    <w:rsid w:val="00966E40"/>
    <w:rsid w:val="009673D9"/>
    <w:rsid w:val="00967595"/>
    <w:rsid w:val="0096770A"/>
    <w:rsid w:val="00967885"/>
    <w:rsid w:val="009679A2"/>
    <w:rsid w:val="00967CB5"/>
    <w:rsid w:val="00967CC1"/>
    <w:rsid w:val="00967DC6"/>
    <w:rsid w:val="009702FB"/>
    <w:rsid w:val="00970331"/>
    <w:rsid w:val="00970448"/>
    <w:rsid w:val="00970480"/>
    <w:rsid w:val="00970687"/>
    <w:rsid w:val="009708CF"/>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1FB"/>
    <w:rsid w:val="00974847"/>
    <w:rsid w:val="00974897"/>
    <w:rsid w:val="00974A51"/>
    <w:rsid w:val="00974C10"/>
    <w:rsid w:val="00974D29"/>
    <w:rsid w:val="00974F00"/>
    <w:rsid w:val="00974F4F"/>
    <w:rsid w:val="009753F5"/>
    <w:rsid w:val="0097592D"/>
    <w:rsid w:val="00975B4D"/>
    <w:rsid w:val="00975BFC"/>
    <w:rsid w:val="009766F9"/>
    <w:rsid w:val="00976CB5"/>
    <w:rsid w:val="00976D4E"/>
    <w:rsid w:val="00976F2F"/>
    <w:rsid w:val="00977386"/>
    <w:rsid w:val="009802DE"/>
    <w:rsid w:val="009804B5"/>
    <w:rsid w:val="00980565"/>
    <w:rsid w:val="009807C7"/>
    <w:rsid w:val="00980A0C"/>
    <w:rsid w:val="009811B8"/>
    <w:rsid w:val="009825A2"/>
    <w:rsid w:val="00982DA6"/>
    <w:rsid w:val="009836AB"/>
    <w:rsid w:val="009837ED"/>
    <w:rsid w:val="009839AA"/>
    <w:rsid w:val="00983BE6"/>
    <w:rsid w:val="00983F04"/>
    <w:rsid w:val="009845E3"/>
    <w:rsid w:val="009849A4"/>
    <w:rsid w:val="00984BAB"/>
    <w:rsid w:val="00984DC9"/>
    <w:rsid w:val="00984E39"/>
    <w:rsid w:val="00984E75"/>
    <w:rsid w:val="00985230"/>
    <w:rsid w:val="0098577A"/>
    <w:rsid w:val="009857AA"/>
    <w:rsid w:val="00986215"/>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65E"/>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CE4"/>
    <w:rsid w:val="009A2F47"/>
    <w:rsid w:val="009A3120"/>
    <w:rsid w:val="009A34F4"/>
    <w:rsid w:val="009A3593"/>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2CA5"/>
    <w:rsid w:val="009B377C"/>
    <w:rsid w:val="009B3C85"/>
    <w:rsid w:val="009B3EBC"/>
    <w:rsid w:val="009B3F95"/>
    <w:rsid w:val="009B3FDA"/>
    <w:rsid w:val="009B41BF"/>
    <w:rsid w:val="009B42CE"/>
    <w:rsid w:val="009B4765"/>
    <w:rsid w:val="009B4ABA"/>
    <w:rsid w:val="009B4B3E"/>
    <w:rsid w:val="009B4C8C"/>
    <w:rsid w:val="009B4E6C"/>
    <w:rsid w:val="009B5542"/>
    <w:rsid w:val="009B58F6"/>
    <w:rsid w:val="009B59E2"/>
    <w:rsid w:val="009B5BD6"/>
    <w:rsid w:val="009B5E6A"/>
    <w:rsid w:val="009B6103"/>
    <w:rsid w:val="009B6219"/>
    <w:rsid w:val="009B6DD7"/>
    <w:rsid w:val="009B6E45"/>
    <w:rsid w:val="009B72FC"/>
    <w:rsid w:val="009B77FA"/>
    <w:rsid w:val="009B7AAE"/>
    <w:rsid w:val="009B7B93"/>
    <w:rsid w:val="009C0698"/>
    <w:rsid w:val="009C0713"/>
    <w:rsid w:val="009C086D"/>
    <w:rsid w:val="009C0B15"/>
    <w:rsid w:val="009C0C2C"/>
    <w:rsid w:val="009C0E2A"/>
    <w:rsid w:val="009C0F18"/>
    <w:rsid w:val="009C1214"/>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4E8C"/>
    <w:rsid w:val="009C52EC"/>
    <w:rsid w:val="009C5B8D"/>
    <w:rsid w:val="009C5EB3"/>
    <w:rsid w:val="009C651B"/>
    <w:rsid w:val="009C6992"/>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4F"/>
    <w:rsid w:val="009D3469"/>
    <w:rsid w:val="009D34AA"/>
    <w:rsid w:val="009D34E8"/>
    <w:rsid w:val="009D36A3"/>
    <w:rsid w:val="009D3BE2"/>
    <w:rsid w:val="009D3D17"/>
    <w:rsid w:val="009D3D9C"/>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704"/>
    <w:rsid w:val="009E3C4E"/>
    <w:rsid w:val="009E3D2E"/>
    <w:rsid w:val="009E412B"/>
    <w:rsid w:val="009E4306"/>
    <w:rsid w:val="009E48AF"/>
    <w:rsid w:val="009E48FE"/>
    <w:rsid w:val="009E4BFC"/>
    <w:rsid w:val="009E4D00"/>
    <w:rsid w:val="009E4F10"/>
    <w:rsid w:val="009E58BE"/>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1FB"/>
    <w:rsid w:val="009F45E8"/>
    <w:rsid w:val="009F4618"/>
    <w:rsid w:val="009F46B5"/>
    <w:rsid w:val="009F526F"/>
    <w:rsid w:val="009F52A1"/>
    <w:rsid w:val="009F588E"/>
    <w:rsid w:val="009F5919"/>
    <w:rsid w:val="009F5CBE"/>
    <w:rsid w:val="009F5D9A"/>
    <w:rsid w:val="009F5DEB"/>
    <w:rsid w:val="009F611D"/>
    <w:rsid w:val="009F61A1"/>
    <w:rsid w:val="009F65F5"/>
    <w:rsid w:val="009F69AA"/>
    <w:rsid w:val="009F6AF7"/>
    <w:rsid w:val="009F6BB1"/>
    <w:rsid w:val="009F6D92"/>
    <w:rsid w:val="009F73AA"/>
    <w:rsid w:val="009F757C"/>
    <w:rsid w:val="009F7742"/>
    <w:rsid w:val="00A001C7"/>
    <w:rsid w:val="00A00695"/>
    <w:rsid w:val="00A006CF"/>
    <w:rsid w:val="00A00998"/>
    <w:rsid w:val="00A009F3"/>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25"/>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612"/>
    <w:rsid w:val="00A207B9"/>
    <w:rsid w:val="00A20932"/>
    <w:rsid w:val="00A209E2"/>
    <w:rsid w:val="00A20ABD"/>
    <w:rsid w:val="00A20CB8"/>
    <w:rsid w:val="00A20D3A"/>
    <w:rsid w:val="00A21A80"/>
    <w:rsid w:val="00A21C79"/>
    <w:rsid w:val="00A21E33"/>
    <w:rsid w:val="00A21FBF"/>
    <w:rsid w:val="00A2241B"/>
    <w:rsid w:val="00A22521"/>
    <w:rsid w:val="00A22A63"/>
    <w:rsid w:val="00A23001"/>
    <w:rsid w:val="00A23079"/>
    <w:rsid w:val="00A230C2"/>
    <w:rsid w:val="00A236B2"/>
    <w:rsid w:val="00A23A2C"/>
    <w:rsid w:val="00A23C6B"/>
    <w:rsid w:val="00A2401D"/>
    <w:rsid w:val="00A243E0"/>
    <w:rsid w:val="00A24409"/>
    <w:rsid w:val="00A24821"/>
    <w:rsid w:val="00A25081"/>
    <w:rsid w:val="00A2550F"/>
    <w:rsid w:val="00A258D1"/>
    <w:rsid w:val="00A258E2"/>
    <w:rsid w:val="00A25B57"/>
    <w:rsid w:val="00A25D6B"/>
    <w:rsid w:val="00A25F36"/>
    <w:rsid w:val="00A260E4"/>
    <w:rsid w:val="00A2647D"/>
    <w:rsid w:val="00A2685A"/>
    <w:rsid w:val="00A26942"/>
    <w:rsid w:val="00A26DE7"/>
    <w:rsid w:val="00A26E54"/>
    <w:rsid w:val="00A26EAD"/>
    <w:rsid w:val="00A27120"/>
    <w:rsid w:val="00A27136"/>
    <w:rsid w:val="00A276E1"/>
    <w:rsid w:val="00A279F7"/>
    <w:rsid w:val="00A27D13"/>
    <w:rsid w:val="00A30200"/>
    <w:rsid w:val="00A30398"/>
    <w:rsid w:val="00A303A6"/>
    <w:rsid w:val="00A308C5"/>
    <w:rsid w:val="00A30BB1"/>
    <w:rsid w:val="00A30C73"/>
    <w:rsid w:val="00A3107A"/>
    <w:rsid w:val="00A3119E"/>
    <w:rsid w:val="00A31599"/>
    <w:rsid w:val="00A31786"/>
    <w:rsid w:val="00A3228E"/>
    <w:rsid w:val="00A327EB"/>
    <w:rsid w:val="00A330DE"/>
    <w:rsid w:val="00A33314"/>
    <w:rsid w:val="00A33EFB"/>
    <w:rsid w:val="00A33F3F"/>
    <w:rsid w:val="00A3455D"/>
    <w:rsid w:val="00A345C9"/>
    <w:rsid w:val="00A34606"/>
    <w:rsid w:val="00A3468F"/>
    <w:rsid w:val="00A347D6"/>
    <w:rsid w:val="00A349D9"/>
    <w:rsid w:val="00A34EED"/>
    <w:rsid w:val="00A3502B"/>
    <w:rsid w:val="00A36098"/>
    <w:rsid w:val="00A360A5"/>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764"/>
    <w:rsid w:val="00A42E48"/>
    <w:rsid w:val="00A42F3B"/>
    <w:rsid w:val="00A4397D"/>
    <w:rsid w:val="00A43CD2"/>
    <w:rsid w:val="00A43E2C"/>
    <w:rsid w:val="00A44267"/>
    <w:rsid w:val="00A44AE7"/>
    <w:rsid w:val="00A45582"/>
    <w:rsid w:val="00A45651"/>
    <w:rsid w:val="00A458DB"/>
    <w:rsid w:val="00A459CF"/>
    <w:rsid w:val="00A4667C"/>
    <w:rsid w:val="00A46EF1"/>
    <w:rsid w:val="00A47786"/>
    <w:rsid w:val="00A47D25"/>
    <w:rsid w:val="00A50209"/>
    <w:rsid w:val="00A50401"/>
    <w:rsid w:val="00A50422"/>
    <w:rsid w:val="00A50E1B"/>
    <w:rsid w:val="00A52136"/>
    <w:rsid w:val="00A524C8"/>
    <w:rsid w:val="00A526D4"/>
    <w:rsid w:val="00A52AA6"/>
    <w:rsid w:val="00A52B56"/>
    <w:rsid w:val="00A52C71"/>
    <w:rsid w:val="00A52FEB"/>
    <w:rsid w:val="00A53126"/>
    <w:rsid w:val="00A53194"/>
    <w:rsid w:val="00A535C5"/>
    <w:rsid w:val="00A53848"/>
    <w:rsid w:val="00A538A3"/>
    <w:rsid w:val="00A538CF"/>
    <w:rsid w:val="00A53A53"/>
    <w:rsid w:val="00A53AAB"/>
    <w:rsid w:val="00A53B9A"/>
    <w:rsid w:val="00A53C40"/>
    <w:rsid w:val="00A53C7B"/>
    <w:rsid w:val="00A53CB0"/>
    <w:rsid w:val="00A546DF"/>
    <w:rsid w:val="00A54D5C"/>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3B"/>
    <w:rsid w:val="00A62ED9"/>
    <w:rsid w:val="00A62F34"/>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4F3"/>
    <w:rsid w:val="00A7167B"/>
    <w:rsid w:val="00A716E8"/>
    <w:rsid w:val="00A71850"/>
    <w:rsid w:val="00A71AAC"/>
    <w:rsid w:val="00A71EF0"/>
    <w:rsid w:val="00A71FA0"/>
    <w:rsid w:val="00A7218B"/>
    <w:rsid w:val="00A721E5"/>
    <w:rsid w:val="00A7274B"/>
    <w:rsid w:val="00A7274E"/>
    <w:rsid w:val="00A72790"/>
    <w:rsid w:val="00A729F3"/>
    <w:rsid w:val="00A72BCD"/>
    <w:rsid w:val="00A731EE"/>
    <w:rsid w:val="00A7330F"/>
    <w:rsid w:val="00A7425C"/>
    <w:rsid w:val="00A74AF2"/>
    <w:rsid w:val="00A74CA8"/>
    <w:rsid w:val="00A75580"/>
    <w:rsid w:val="00A756F4"/>
    <w:rsid w:val="00A75F9C"/>
    <w:rsid w:val="00A761F4"/>
    <w:rsid w:val="00A76708"/>
    <w:rsid w:val="00A76C6C"/>
    <w:rsid w:val="00A776AA"/>
    <w:rsid w:val="00A7794C"/>
    <w:rsid w:val="00A804FD"/>
    <w:rsid w:val="00A80522"/>
    <w:rsid w:val="00A8065C"/>
    <w:rsid w:val="00A8072D"/>
    <w:rsid w:val="00A80A87"/>
    <w:rsid w:val="00A8113F"/>
    <w:rsid w:val="00A81656"/>
    <w:rsid w:val="00A81BCC"/>
    <w:rsid w:val="00A81EF5"/>
    <w:rsid w:val="00A81F7B"/>
    <w:rsid w:val="00A820D0"/>
    <w:rsid w:val="00A82797"/>
    <w:rsid w:val="00A8291F"/>
    <w:rsid w:val="00A82B30"/>
    <w:rsid w:val="00A831AC"/>
    <w:rsid w:val="00A8356B"/>
    <w:rsid w:val="00A83587"/>
    <w:rsid w:val="00A835A9"/>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1D20"/>
    <w:rsid w:val="00A92119"/>
    <w:rsid w:val="00A92234"/>
    <w:rsid w:val="00A9248A"/>
    <w:rsid w:val="00A928B5"/>
    <w:rsid w:val="00A93402"/>
    <w:rsid w:val="00A9340A"/>
    <w:rsid w:val="00A93562"/>
    <w:rsid w:val="00A9362D"/>
    <w:rsid w:val="00A9364B"/>
    <w:rsid w:val="00A93A8F"/>
    <w:rsid w:val="00A93BEC"/>
    <w:rsid w:val="00A94237"/>
    <w:rsid w:val="00A94EBF"/>
    <w:rsid w:val="00A953A8"/>
    <w:rsid w:val="00A9567A"/>
    <w:rsid w:val="00A9575F"/>
    <w:rsid w:val="00A95F52"/>
    <w:rsid w:val="00A96458"/>
    <w:rsid w:val="00A9653D"/>
    <w:rsid w:val="00A967F2"/>
    <w:rsid w:val="00A96DD1"/>
    <w:rsid w:val="00A97A5C"/>
    <w:rsid w:val="00A97B1C"/>
    <w:rsid w:val="00A97CA1"/>
    <w:rsid w:val="00A97D50"/>
    <w:rsid w:val="00AA027B"/>
    <w:rsid w:val="00AA067A"/>
    <w:rsid w:val="00AA0A0A"/>
    <w:rsid w:val="00AA0D6C"/>
    <w:rsid w:val="00AA0FE6"/>
    <w:rsid w:val="00AA115D"/>
    <w:rsid w:val="00AA11BD"/>
    <w:rsid w:val="00AA11F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4A0"/>
    <w:rsid w:val="00AB0510"/>
    <w:rsid w:val="00AB0A4F"/>
    <w:rsid w:val="00AB0E11"/>
    <w:rsid w:val="00AB0EA4"/>
    <w:rsid w:val="00AB1253"/>
    <w:rsid w:val="00AB1681"/>
    <w:rsid w:val="00AB16D0"/>
    <w:rsid w:val="00AB1899"/>
    <w:rsid w:val="00AB2C45"/>
    <w:rsid w:val="00AB2C88"/>
    <w:rsid w:val="00AB2F1E"/>
    <w:rsid w:val="00AB2FE4"/>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45D"/>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EAD"/>
    <w:rsid w:val="00AC3F13"/>
    <w:rsid w:val="00AC42BE"/>
    <w:rsid w:val="00AC43DB"/>
    <w:rsid w:val="00AC4648"/>
    <w:rsid w:val="00AC4BBC"/>
    <w:rsid w:val="00AC5170"/>
    <w:rsid w:val="00AC53B1"/>
    <w:rsid w:val="00AC55C0"/>
    <w:rsid w:val="00AC58DA"/>
    <w:rsid w:val="00AC5954"/>
    <w:rsid w:val="00AC59C3"/>
    <w:rsid w:val="00AC617A"/>
    <w:rsid w:val="00AC62D8"/>
    <w:rsid w:val="00AC6949"/>
    <w:rsid w:val="00AC6C9C"/>
    <w:rsid w:val="00AC7177"/>
    <w:rsid w:val="00AC72E6"/>
    <w:rsid w:val="00AC7515"/>
    <w:rsid w:val="00AC78E1"/>
    <w:rsid w:val="00AC7EFD"/>
    <w:rsid w:val="00AD0227"/>
    <w:rsid w:val="00AD028D"/>
    <w:rsid w:val="00AD02B1"/>
    <w:rsid w:val="00AD04FC"/>
    <w:rsid w:val="00AD05D4"/>
    <w:rsid w:val="00AD07DC"/>
    <w:rsid w:val="00AD0975"/>
    <w:rsid w:val="00AD0B87"/>
    <w:rsid w:val="00AD194F"/>
    <w:rsid w:val="00AD19B1"/>
    <w:rsid w:val="00AD1ABC"/>
    <w:rsid w:val="00AD2456"/>
    <w:rsid w:val="00AD29A6"/>
    <w:rsid w:val="00AD32B3"/>
    <w:rsid w:val="00AD3D40"/>
    <w:rsid w:val="00AD3DF6"/>
    <w:rsid w:val="00AD46D3"/>
    <w:rsid w:val="00AD5274"/>
    <w:rsid w:val="00AD582D"/>
    <w:rsid w:val="00AD5C2A"/>
    <w:rsid w:val="00AD5DBD"/>
    <w:rsid w:val="00AD659C"/>
    <w:rsid w:val="00AD663B"/>
    <w:rsid w:val="00AD665B"/>
    <w:rsid w:val="00AD67E5"/>
    <w:rsid w:val="00AD6E2C"/>
    <w:rsid w:val="00AD72CF"/>
    <w:rsid w:val="00AD7490"/>
    <w:rsid w:val="00AD75E2"/>
    <w:rsid w:val="00AD7685"/>
    <w:rsid w:val="00AD7786"/>
    <w:rsid w:val="00AD786A"/>
    <w:rsid w:val="00AD79B7"/>
    <w:rsid w:val="00AD7FFB"/>
    <w:rsid w:val="00AE007B"/>
    <w:rsid w:val="00AE021B"/>
    <w:rsid w:val="00AE0243"/>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45D"/>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49"/>
    <w:rsid w:val="00AF1EA7"/>
    <w:rsid w:val="00AF2867"/>
    <w:rsid w:val="00AF294A"/>
    <w:rsid w:val="00AF3399"/>
    <w:rsid w:val="00AF3831"/>
    <w:rsid w:val="00AF478A"/>
    <w:rsid w:val="00AF53A9"/>
    <w:rsid w:val="00AF53F9"/>
    <w:rsid w:val="00AF5570"/>
    <w:rsid w:val="00AF55B5"/>
    <w:rsid w:val="00AF57E4"/>
    <w:rsid w:val="00AF5812"/>
    <w:rsid w:val="00AF5889"/>
    <w:rsid w:val="00AF5ED7"/>
    <w:rsid w:val="00AF61C0"/>
    <w:rsid w:val="00AF6258"/>
    <w:rsid w:val="00AF641E"/>
    <w:rsid w:val="00AF65D3"/>
    <w:rsid w:val="00AF673F"/>
    <w:rsid w:val="00AF67B5"/>
    <w:rsid w:val="00AF69BB"/>
    <w:rsid w:val="00AF7096"/>
    <w:rsid w:val="00AF770B"/>
    <w:rsid w:val="00AF7AD8"/>
    <w:rsid w:val="00AF7B39"/>
    <w:rsid w:val="00AF7CCA"/>
    <w:rsid w:val="00AF7D8A"/>
    <w:rsid w:val="00B00196"/>
    <w:rsid w:val="00B00223"/>
    <w:rsid w:val="00B0069D"/>
    <w:rsid w:val="00B00B86"/>
    <w:rsid w:val="00B00E87"/>
    <w:rsid w:val="00B01189"/>
    <w:rsid w:val="00B0155A"/>
    <w:rsid w:val="00B01585"/>
    <w:rsid w:val="00B015CA"/>
    <w:rsid w:val="00B01A61"/>
    <w:rsid w:val="00B01A86"/>
    <w:rsid w:val="00B01ACA"/>
    <w:rsid w:val="00B01B84"/>
    <w:rsid w:val="00B02253"/>
    <w:rsid w:val="00B02292"/>
    <w:rsid w:val="00B022D7"/>
    <w:rsid w:val="00B023CB"/>
    <w:rsid w:val="00B02DD7"/>
    <w:rsid w:val="00B02F21"/>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5C21"/>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DD0"/>
    <w:rsid w:val="00B13E09"/>
    <w:rsid w:val="00B13F4D"/>
    <w:rsid w:val="00B145E3"/>
    <w:rsid w:val="00B14C08"/>
    <w:rsid w:val="00B14EE6"/>
    <w:rsid w:val="00B15206"/>
    <w:rsid w:val="00B1593F"/>
    <w:rsid w:val="00B15E33"/>
    <w:rsid w:val="00B15F4A"/>
    <w:rsid w:val="00B16317"/>
    <w:rsid w:val="00B1642D"/>
    <w:rsid w:val="00B165E2"/>
    <w:rsid w:val="00B16DA6"/>
    <w:rsid w:val="00B17263"/>
    <w:rsid w:val="00B17403"/>
    <w:rsid w:val="00B1745D"/>
    <w:rsid w:val="00B178C7"/>
    <w:rsid w:val="00B17F4F"/>
    <w:rsid w:val="00B17F5E"/>
    <w:rsid w:val="00B2078D"/>
    <w:rsid w:val="00B207F2"/>
    <w:rsid w:val="00B20B6A"/>
    <w:rsid w:val="00B20C60"/>
    <w:rsid w:val="00B20DAD"/>
    <w:rsid w:val="00B21052"/>
    <w:rsid w:val="00B211D8"/>
    <w:rsid w:val="00B21378"/>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2FE"/>
    <w:rsid w:val="00B3185F"/>
    <w:rsid w:val="00B32164"/>
    <w:rsid w:val="00B32541"/>
    <w:rsid w:val="00B33773"/>
    <w:rsid w:val="00B33826"/>
    <w:rsid w:val="00B33C72"/>
    <w:rsid w:val="00B33E80"/>
    <w:rsid w:val="00B33EA2"/>
    <w:rsid w:val="00B33F47"/>
    <w:rsid w:val="00B3429B"/>
    <w:rsid w:val="00B346C7"/>
    <w:rsid w:val="00B34A18"/>
    <w:rsid w:val="00B3508E"/>
    <w:rsid w:val="00B350B2"/>
    <w:rsid w:val="00B352D1"/>
    <w:rsid w:val="00B35572"/>
    <w:rsid w:val="00B35617"/>
    <w:rsid w:val="00B358D1"/>
    <w:rsid w:val="00B35BC1"/>
    <w:rsid w:val="00B35E35"/>
    <w:rsid w:val="00B361CB"/>
    <w:rsid w:val="00B36564"/>
    <w:rsid w:val="00B3687E"/>
    <w:rsid w:val="00B36B07"/>
    <w:rsid w:val="00B36D3C"/>
    <w:rsid w:val="00B36D98"/>
    <w:rsid w:val="00B37070"/>
    <w:rsid w:val="00B376B1"/>
    <w:rsid w:val="00B376C2"/>
    <w:rsid w:val="00B376DA"/>
    <w:rsid w:val="00B37D94"/>
    <w:rsid w:val="00B400DA"/>
    <w:rsid w:val="00B40734"/>
    <w:rsid w:val="00B407BE"/>
    <w:rsid w:val="00B408B2"/>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6D9C"/>
    <w:rsid w:val="00B472E9"/>
    <w:rsid w:val="00B4778D"/>
    <w:rsid w:val="00B47CCA"/>
    <w:rsid w:val="00B47E5D"/>
    <w:rsid w:val="00B50781"/>
    <w:rsid w:val="00B509EB"/>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75E"/>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244"/>
    <w:rsid w:val="00B61336"/>
    <w:rsid w:val="00B618D6"/>
    <w:rsid w:val="00B620C2"/>
    <w:rsid w:val="00B621C7"/>
    <w:rsid w:val="00B62562"/>
    <w:rsid w:val="00B6280C"/>
    <w:rsid w:val="00B62BA9"/>
    <w:rsid w:val="00B62C98"/>
    <w:rsid w:val="00B62DB8"/>
    <w:rsid w:val="00B62DC2"/>
    <w:rsid w:val="00B63038"/>
    <w:rsid w:val="00B631C7"/>
    <w:rsid w:val="00B63D99"/>
    <w:rsid w:val="00B63FC9"/>
    <w:rsid w:val="00B64340"/>
    <w:rsid w:val="00B649AF"/>
    <w:rsid w:val="00B64A71"/>
    <w:rsid w:val="00B64FA8"/>
    <w:rsid w:val="00B654BB"/>
    <w:rsid w:val="00B65591"/>
    <w:rsid w:val="00B665A0"/>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83"/>
    <w:rsid w:val="00B73EA6"/>
    <w:rsid w:val="00B73F32"/>
    <w:rsid w:val="00B740D8"/>
    <w:rsid w:val="00B74200"/>
    <w:rsid w:val="00B746AD"/>
    <w:rsid w:val="00B7480F"/>
    <w:rsid w:val="00B748C6"/>
    <w:rsid w:val="00B74D66"/>
    <w:rsid w:val="00B74DA0"/>
    <w:rsid w:val="00B75046"/>
    <w:rsid w:val="00B753D8"/>
    <w:rsid w:val="00B75548"/>
    <w:rsid w:val="00B7574A"/>
    <w:rsid w:val="00B759CF"/>
    <w:rsid w:val="00B75B9C"/>
    <w:rsid w:val="00B75E1E"/>
    <w:rsid w:val="00B75FC3"/>
    <w:rsid w:val="00B763DD"/>
    <w:rsid w:val="00B768A5"/>
    <w:rsid w:val="00B76AD6"/>
    <w:rsid w:val="00B76C49"/>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46"/>
    <w:rsid w:val="00B80EAD"/>
    <w:rsid w:val="00B811E6"/>
    <w:rsid w:val="00B8173F"/>
    <w:rsid w:val="00B818A2"/>
    <w:rsid w:val="00B81E7B"/>
    <w:rsid w:val="00B81FA4"/>
    <w:rsid w:val="00B82716"/>
    <w:rsid w:val="00B82AC3"/>
    <w:rsid w:val="00B82DAF"/>
    <w:rsid w:val="00B82FA8"/>
    <w:rsid w:val="00B832EC"/>
    <w:rsid w:val="00B837E0"/>
    <w:rsid w:val="00B83BB9"/>
    <w:rsid w:val="00B83DBC"/>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3FE"/>
    <w:rsid w:val="00B9245D"/>
    <w:rsid w:val="00B92561"/>
    <w:rsid w:val="00B92888"/>
    <w:rsid w:val="00B92937"/>
    <w:rsid w:val="00B92BD8"/>
    <w:rsid w:val="00B93B2F"/>
    <w:rsid w:val="00B93FBB"/>
    <w:rsid w:val="00B941F8"/>
    <w:rsid w:val="00B944C4"/>
    <w:rsid w:val="00B94680"/>
    <w:rsid w:val="00B94761"/>
    <w:rsid w:val="00B9499C"/>
    <w:rsid w:val="00B94CAC"/>
    <w:rsid w:val="00B94D6D"/>
    <w:rsid w:val="00B94E25"/>
    <w:rsid w:val="00B9586A"/>
    <w:rsid w:val="00B95A61"/>
    <w:rsid w:val="00B960FE"/>
    <w:rsid w:val="00B96339"/>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5A4C"/>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2647"/>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9C1"/>
    <w:rsid w:val="00BB6F12"/>
    <w:rsid w:val="00BB6F96"/>
    <w:rsid w:val="00BB70AF"/>
    <w:rsid w:val="00BB747C"/>
    <w:rsid w:val="00BB74A7"/>
    <w:rsid w:val="00BB75AE"/>
    <w:rsid w:val="00BB7722"/>
    <w:rsid w:val="00BB7918"/>
    <w:rsid w:val="00BB792F"/>
    <w:rsid w:val="00BB7CD2"/>
    <w:rsid w:val="00BC00C2"/>
    <w:rsid w:val="00BC027D"/>
    <w:rsid w:val="00BC070A"/>
    <w:rsid w:val="00BC07B6"/>
    <w:rsid w:val="00BC09A7"/>
    <w:rsid w:val="00BC0E3D"/>
    <w:rsid w:val="00BC101C"/>
    <w:rsid w:val="00BC12C5"/>
    <w:rsid w:val="00BC155D"/>
    <w:rsid w:val="00BC1778"/>
    <w:rsid w:val="00BC1CFB"/>
    <w:rsid w:val="00BC20FE"/>
    <w:rsid w:val="00BC2161"/>
    <w:rsid w:val="00BC2404"/>
    <w:rsid w:val="00BC2B21"/>
    <w:rsid w:val="00BC2C01"/>
    <w:rsid w:val="00BC314F"/>
    <w:rsid w:val="00BC3318"/>
    <w:rsid w:val="00BC341E"/>
    <w:rsid w:val="00BC34E8"/>
    <w:rsid w:val="00BC35B4"/>
    <w:rsid w:val="00BC3812"/>
    <w:rsid w:val="00BC3A84"/>
    <w:rsid w:val="00BC3C41"/>
    <w:rsid w:val="00BC3EC5"/>
    <w:rsid w:val="00BC43F3"/>
    <w:rsid w:val="00BC482A"/>
    <w:rsid w:val="00BC4A96"/>
    <w:rsid w:val="00BC4B3F"/>
    <w:rsid w:val="00BC4CF8"/>
    <w:rsid w:val="00BC5052"/>
    <w:rsid w:val="00BC5354"/>
    <w:rsid w:val="00BC53DC"/>
    <w:rsid w:val="00BC572F"/>
    <w:rsid w:val="00BC581E"/>
    <w:rsid w:val="00BC5C0D"/>
    <w:rsid w:val="00BC5C0F"/>
    <w:rsid w:val="00BC5D4E"/>
    <w:rsid w:val="00BC60C2"/>
    <w:rsid w:val="00BC6198"/>
    <w:rsid w:val="00BC6206"/>
    <w:rsid w:val="00BC6C3F"/>
    <w:rsid w:val="00BC6DC6"/>
    <w:rsid w:val="00BC748E"/>
    <w:rsid w:val="00BC7A59"/>
    <w:rsid w:val="00BD0058"/>
    <w:rsid w:val="00BD0082"/>
    <w:rsid w:val="00BD02EA"/>
    <w:rsid w:val="00BD040B"/>
    <w:rsid w:val="00BD0926"/>
    <w:rsid w:val="00BD093E"/>
    <w:rsid w:val="00BD12E0"/>
    <w:rsid w:val="00BD1560"/>
    <w:rsid w:val="00BD197F"/>
    <w:rsid w:val="00BD1BE9"/>
    <w:rsid w:val="00BD1E4E"/>
    <w:rsid w:val="00BD205E"/>
    <w:rsid w:val="00BD239E"/>
    <w:rsid w:val="00BD2487"/>
    <w:rsid w:val="00BD271F"/>
    <w:rsid w:val="00BD2738"/>
    <w:rsid w:val="00BD29B5"/>
    <w:rsid w:val="00BD2EC0"/>
    <w:rsid w:val="00BD2FD9"/>
    <w:rsid w:val="00BD34E4"/>
    <w:rsid w:val="00BD37EE"/>
    <w:rsid w:val="00BD3D23"/>
    <w:rsid w:val="00BD3DD2"/>
    <w:rsid w:val="00BD3FBD"/>
    <w:rsid w:val="00BD3FF9"/>
    <w:rsid w:val="00BD4601"/>
    <w:rsid w:val="00BD477B"/>
    <w:rsid w:val="00BD4DA0"/>
    <w:rsid w:val="00BD4E44"/>
    <w:rsid w:val="00BD4F87"/>
    <w:rsid w:val="00BD4FDD"/>
    <w:rsid w:val="00BD55BF"/>
    <w:rsid w:val="00BD56E3"/>
    <w:rsid w:val="00BD59B7"/>
    <w:rsid w:val="00BD5F52"/>
    <w:rsid w:val="00BD6259"/>
    <w:rsid w:val="00BD654E"/>
    <w:rsid w:val="00BD66D5"/>
    <w:rsid w:val="00BD698A"/>
    <w:rsid w:val="00BD6D66"/>
    <w:rsid w:val="00BD77DB"/>
    <w:rsid w:val="00BD795F"/>
    <w:rsid w:val="00BD7ED8"/>
    <w:rsid w:val="00BE071B"/>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6D5D"/>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1944"/>
    <w:rsid w:val="00C02179"/>
    <w:rsid w:val="00C025C2"/>
    <w:rsid w:val="00C02622"/>
    <w:rsid w:val="00C033E8"/>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4B"/>
    <w:rsid w:val="00C133B1"/>
    <w:rsid w:val="00C13973"/>
    <w:rsid w:val="00C13A21"/>
    <w:rsid w:val="00C13A28"/>
    <w:rsid w:val="00C14729"/>
    <w:rsid w:val="00C148A1"/>
    <w:rsid w:val="00C14C93"/>
    <w:rsid w:val="00C14F7A"/>
    <w:rsid w:val="00C155B4"/>
    <w:rsid w:val="00C15945"/>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0E4C"/>
    <w:rsid w:val="00C2171C"/>
    <w:rsid w:val="00C217F0"/>
    <w:rsid w:val="00C21A0E"/>
    <w:rsid w:val="00C21FA9"/>
    <w:rsid w:val="00C22212"/>
    <w:rsid w:val="00C22584"/>
    <w:rsid w:val="00C22637"/>
    <w:rsid w:val="00C2264E"/>
    <w:rsid w:val="00C22848"/>
    <w:rsid w:val="00C22CA5"/>
    <w:rsid w:val="00C2384D"/>
    <w:rsid w:val="00C2395C"/>
    <w:rsid w:val="00C23FE1"/>
    <w:rsid w:val="00C25AAE"/>
    <w:rsid w:val="00C25BDC"/>
    <w:rsid w:val="00C25C96"/>
    <w:rsid w:val="00C25D9D"/>
    <w:rsid w:val="00C262E3"/>
    <w:rsid w:val="00C2631A"/>
    <w:rsid w:val="00C2637B"/>
    <w:rsid w:val="00C26385"/>
    <w:rsid w:val="00C269DE"/>
    <w:rsid w:val="00C2719E"/>
    <w:rsid w:val="00C273B6"/>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A02"/>
    <w:rsid w:val="00C34E1E"/>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54D8"/>
    <w:rsid w:val="00C458DE"/>
    <w:rsid w:val="00C45A57"/>
    <w:rsid w:val="00C45AF1"/>
    <w:rsid w:val="00C45BED"/>
    <w:rsid w:val="00C45D2D"/>
    <w:rsid w:val="00C4601B"/>
    <w:rsid w:val="00C46357"/>
    <w:rsid w:val="00C46508"/>
    <w:rsid w:val="00C46521"/>
    <w:rsid w:val="00C467D7"/>
    <w:rsid w:val="00C46DD6"/>
    <w:rsid w:val="00C46FF4"/>
    <w:rsid w:val="00C470C3"/>
    <w:rsid w:val="00C47205"/>
    <w:rsid w:val="00C472B4"/>
    <w:rsid w:val="00C476DA"/>
    <w:rsid w:val="00C47963"/>
    <w:rsid w:val="00C47C87"/>
    <w:rsid w:val="00C502F6"/>
    <w:rsid w:val="00C50936"/>
    <w:rsid w:val="00C50D48"/>
    <w:rsid w:val="00C50EB5"/>
    <w:rsid w:val="00C51629"/>
    <w:rsid w:val="00C5168B"/>
    <w:rsid w:val="00C5194D"/>
    <w:rsid w:val="00C52730"/>
    <w:rsid w:val="00C5281C"/>
    <w:rsid w:val="00C52A9A"/>
    <w:rsid w:val="00C52BF3"/>
    <w:rsid w:val="00C52E0C"/>
    <w:rsid w:val="00C52E5A"/>
    <w:rsid w:val="00C52F24"/>
    <w:rsid w:val="00C52F8C"/>
    <w:rsid w:val="00C52FB1"/>
    <w:rsid w:val="00C53070"/>
    <w:rsid w:val="00C54030"/>
    <w:rsid w:val="00C546BF"/>
    <w:rsid w:val="00C546FD"/>
    <w:rsid w:val="00C54A4D"/>
    <w:rsid w:val="00C54EA2"/>
    <w:rsid w:val="00C555A7"/>
    <w:rsid w:val="00C55A73"/>
    <w:rsid w:val="00C55AD6"/>
    <w:rsid w:val="00C55D84"/>
    <w:rsid w:val="00C55F26"/>
    <w:rsid w:val="00C56886"/>
    <w:rsid w:val="00C568A0"/>
    <w:rsid w:val="00C56FEE"/>
    <w:rsid w:val="00C57644"/>
    <w:rsid w:val="00C57C40"/>
    <w:rsid w:val="00C57E15"/>
    <w:rsid w:val="00C57E96"/>
    <w:rsid w:val="00C6017F"/>
    <w:rsid w:val="00C601C4"/>
    <w:rsid w:val="00C60771"/>
    <w:rsid w:val="00C61446"/>
    <w:rsid w:val="00C61511"/>
    <w:rsid w:val="00C61682"/>
    <w:rsid w:val="00C6196A"/>
    <w:rsid w:val="00C61FBE"/>
    <w:rsid w:val="00C6213A"/>
    <w:rsid w:val="00C62324"/>
    <w:rsid w:val="00C62DA5"/>
    <w:rsid w:val="00C62E05"/>
    <w:rsid w:val="00C637EF"/>
    <w:rsid w:val="00C63C79"/>
    <w:rsid w:val="00C63C8B"/>
    <w:rsid w:val="00C643FB"/>
    <w:rsid w:val="00C6474A"/>
    <w:rsid w:val="00C64948"/>
    <w:rsid w:val="00C64964"/>
    <w:rsid w:val="00C64A02"/>
    <w:rsid w:val="00C64A5D"/>
    <w:rsid w:val="00C64B2B"/>
    <w:rsid w:val="00C651CD"/>
    <w:rsid w:val="00C656DB"/>
    <w:rsid w:val="00C66131"/>
    <w:rsid w:val="00C6671B"/>
    <w:rsid w:val="00C66E8D"/>
    <w:rsid w:val="00C6714B"/>
    <w:rsid w:val="00C677BE"/>
    <w:rsid w:val="00C67DBA"/>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7AA"/>
    <w:rsid w:val="00C768FE"/>
    <w:rsid w:val="00C76CEA"/>
    <w:rsid w:val="00C76E25"/>
    <w:rsid w:val="00C772DC"/>
    <w:rsid w:val="00C7789D"/>
    <w:rsid w:val="00C77AD1"/>
    <w:rsid w:val="00C77C43"/>
    <w:rsid w:val="00C77C56"/>
    <w:rsid w:val="00C77DA3"/>
    <w:rsid w:val="00C77DF9"/>
    <w:rsid w:val="00C8014E"/>
    <w:rsid w:val="00C8035A"/>
    <w:rsid w:val="00C803B5"/>
    <w:rsid w:val="00C805B0"/>
    <w:rsid w:val="00C806A4"/>
    <w:rsid w:val="00C806EE"/>
    <w:rsid w:val="00C80A57"/>
    <w:rsid w:val="00C81494"/>
    <w:rsid w:val="00C8149F"/>
    <w:rsid w:val="00C81520"/>
    <w:rsid w:val="00C8163F"/>
    <w:rsid w:val="00C816FF"/>
    <w:rsid w:val="00C818A7"/>
    <w:rsid w:val="00C81957"/>
    <w:rsid w:val="00C81A37"/>
    <w:rsid w:val="00C82151"/>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7EE"/>
    <w:rsid w:val="00C96977"/>
    <w:rsid w:val="00C96CD8"/>
    <w:rsid w:val="00C96EB8"/>
    <w:rsid w:val="00C97302"/>
    <w:rsid w:val="00C978BE"/>
    <w:rsid w:val="00C97995"/>
    <w:rsid w:val="00C979B0"/>
    <w:rsid w:val="00C97A52"/>
    <w:rsid w:val="00C97CA3"/>
    <w:rsid w:val="00C97D4D"/>
    <w:rsid w:val="00C97FB7"/>
    <w:rsid w:val="00CA0298"/>
    <w:rsid w:val="00CA05A4"/>
    <w:rsid w:val="00CA07B8"/>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5A60"/>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E87"/>
    <w:rsid w:val="00CB011F"/>
    <w:rsid w:val="00CB017C"/>
    <w:rsid w:val="00CB062E"/>
    <w:rsid w:val="00CB0703"/>
    <w:rsid w:val="00CB09ED"/>
    <w:rsid w:val="00CB0B97"/>
    <w:rsid w:val="00CB0F60"/>
    <w:rsid w:val="00CB1394"/>
    <w:rsid w:val="00CB1933"/>
    <w:rsid w:val="00CB1BEF"/>
    <w:rsid w:val="00CB1D39"/>
    <w:rsid w:val="00CB299B"/>
    <w:rsid w:val="00CB2E13"/>
    <w:rsid w:val="00CB3B77"/>
    <w:rsid w:val="00CB40A0"/>
    <w:rsid w:val="00CB45C4"/>
    <w:rsid w:val="00CB49E7"/>
    <w:rsid w:val="00CB4A06"/>
    <w:rsid w:val="00CB4F80"/>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2F64"/>
    <w:rsid w:val="00CC31A7"/>
    <w:rsid w:val="00CC34ED"/>
    <w:rsid w:val="00CC3B9D"/>
    <w:rsid w:val="00CC3FB8"/>
    <w:rsid w:val="00CC4145"/>
    <w:rsid w:val="00CC4950"/>
    <w:rsid w:val="00CC4B57"/>
    <w:rsid w:val="00CC4D85"/>
    <w:rsid w:val="00CC50C8"/>
    <w:rsid w:val="00CC5239"/>
    <w:rsid w:val="00CC55DF"/>
    <w:rsid w:val="00CC5750"/>
    <w:rsid w:val="00CC5878"/>
    <w:rsid w:val="00CC58AA"/>
    <w:rsid w:val="00CC5B0E"/>
    <w:rsid w:val="00CC5D58"/>
    <w:rsid w:val="00CC5E55"/>
    <w:rsid w:val="00CC60A3"/>
    <w:rsid w:val="00CC6251"/>
    <w:rsid w:val="00CC6252"/>
    <w:rsid w:val="00CC6A8E"/>
    <w:rsid w:val="00CC75C8"/>
    <w:rsid w:val="00CC785D"/>
    <w:rsid w:val="00CC7C63"/>
    <w:rsid w:val="00CD0155"/>
    <w:rsid w:val="00CD066D"/>
    <w:rsid w:val="00CD07C0"/>
    <w:rsid w:val="00CD0BCB"/>
    <w:rsid w:val="00CD0D06"/>
    <w:rsid w:val="00CD0DA0"/>
    <w:rsid w:val="00CD1198"/>
    <w:rsid w:val="00CD1A0C"/>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38A"/>
    <w:rsid w:val="00CD5499"/>
    <w:rsid w:val="00CD54B6"/>
    <w:rsid w:val="00CD571C"/>
    <w:rsid w:val="00CD5943"/>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8B9"/>
    <w:rsid w:val="00CE29BD"/>
    <w:rsid w:val="00CE2A3E"/>
    <w:rsid w:val="00CE3086"/>
    <w:rsid w:val="00CE3471"/>
    <w:rsid w:val="00CE3774"/>
    <w:rsid w:val="00CE4017"/>
    <w:rsid w:val="00CE4D2B"/>
    <w:rsid w:val="00CE4DF1"/>
    <w:rsid w:val="00CE5187"/>
    <w:rsid w:val="00CE567F"/>
    <w:rsid w:val="00CE56B7"/>
    <w:rsid w:val="00CE572B"/>
    <w:rsid w:val="00CE5ACC"/>
    <w:rsid w:val="00CE5B16"/>
    <w:rsid w:val="00CE5B42"/>
    <w:rsid w:val="00CE61A1"/>
    <w:rsid w:val="00CE6D08"/>
    <w:rsid w:val="00CE7755"/>
    <w:rsid w:val="00CE7943"/>
    <w:rsid w:val="00CE7D4F"/>
    <w:rsid w:val="00CF013E"/>
    <w:rsid w:val="00CF0147"/>
    <w:rsid w:val="00CF020E"/>
    <w:rsid w:val="00CF036B"/>
    <w:rsid w:val="00CF0729"/>
    <w:rsid w:val="00CF101C"/>
    <w:rsid w:val="00CF11F5"/>
    <w:rsid w:val="00CF163C"/>
    <w:rsid w:val="00CF1899"/>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2C"/>
    <w:rsid w:val="00CF5F9A"/>
    <w:rsid w:val="00CF645F"/>
    <w:rsid w:val="00CF64E8"/>
    <w:rsid w:val="00CF65D0"/>
    <w:rsid w:val="00CF668C"/>
    <w:rsid w:val="00CF681D"/>
    <w:rsid w:val="00CF6968"/>
    <w:rsid w:val="00CF7B82"/>
    <w:rsid w:val="00D003E9"/>
    <w:rsid w:val="00D004D0"/>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B8A"/>
    <w:rsid w:val="00D05C9C"/>
    <w:rsid w:val="00D05E51"/>
    <w:rsid w:val="00D06334"/>
    <w:rsid w:val="00D065D2"/>
    <w:rsid w:val="00D066D9"/>
    <w:rsid w:val="00D06C25"/>
    <w:rsid w:val="00D06D31"/>
    <w:rsid w:val="00D06ED4"/>
    <w:rsid w:val="00D07078"/>
    <w:rsid w:val="00D0740A"/>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658"/>
    <w:rsid w:val="00D136B3"/>
    <w:rsid w:val="00D137C5"/>
    <w:rsid w:val="00D13999"/>
    <w:rsid w:val="00D140C6"/>
    <w:rsid w:val="00D143A3"/>
    <w:rsid w:val="00D1444D"/>
    <w:rsid w:val="00D146C3"/>
    <w:rsid w:val="00D14AB4"/>
    <w:rsid w:val="00D14C71"/>
    <w:rsid w:val="00D14D6D"/>
    <w:rsid w:val="00D14E97"/>
    <w:rsid w:val="00D158FE"/>
    <w:rsid w:val="00D15921"/>
    <w:rsid w:val="00D1595A"/>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0ED5"/>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5FEA"/>
    <w:rsid w:val="00D2675C"/>
    <w:rsid w:val="00D26918"/>
    <w:rsid w:val="00D26F21"/>
    <w:rsid w:val="00D27312"/>
    <w:rsid w:val="00D275BA"/>
    <w:rsid w:val="00D27860"/>
    <w:rsid w:val="00D27BC4"/>
    <w:rsid w:val="00D3005C"/>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5F2"/>
    <w:rsid w:val="00D3461D"/>
    <w:rsid w:val="00D34B9F"/>
    <w:rsid w:val="00D34F0D"/>
    <w:rsid w:val="00D35060"/>
    <w:rsid w:val="00D35B2A"/>
    <w:rsid w:val="00D35B86"/>
    <w:rsid w:val="00D365EB"/>
    <w:rsid w:val="00D37476"/>
    <w:rsid w:val="00D40224"/>
    <w:rsid w:val="00D4080A"/>
    <w:rsid w:val="00D40C1B"/>
    <w:rsid w:val="00D40F37"/>
    <w:rsid w:val="00D41166"/>
    <w:rsid w:val="00D4121E"/>
    <w:rsid w:val="00D4165A"/>
    <w:rsid w:val="00D41664"/>
    <w:rsid w:val="00D41994"/>
    <w:rsid w:val="00D419D6"/>
    <w:rsid w:val="00D41F3E"/>
    <w:rsid w:val="00D41F6D"/>
    <w:rsid w:val="00D4288F"/>
    <w:rsid w:val="00D42B01"/>
    <w:rsid w:val="00D42C47"/>
    <w:rsid w:val="00D42D1D"/>
    <w:rsid w:val="00D42E0B"/>
    <w:rsid w:val="00D43058"/>
    <w:rsid w:val="00D43317"/>
    <w:rsid w:val="00D43DA7"/>
    <w:rsid w:val="00D44085"/>
    <w:rsid w:val="00D4429F"/>
    <w:rsid w:val="00D44E45"/>
    <w:rsid w:val="00D45056"/>
    <w:rsid w:val="00D4534F"/>
    <w:rsid w:val="00D453C0"/>
    <w:rsid w:val="00D45564"/>
    <w:rsid w:val="00D45B6F"/>
    <w:rsid w:val="00D46221"/>
    <w:rsid w:val="00D46287"/>
    <w:rsid w:val="00D46681"/>
    <w:rsid w:val="00D46707"/>
    <w:rsid w:val="00D4672F"/>
    <w:rsid w:val="00D46C01"/>
    <w:rsid w:val="00D46DC1"/>
    <w:rsid w:val="00D46F1E"/>
    <w:rsid w:val="00D47276"/>
    <w:rsid w:val="00D47503"/>
    <w:rsid w:val="00D4794A"/>
    <w:rsid w:val="00D50005"/>
    <w:rsid w:val="00D5040D"/>
    <w:rsid w:val="00D50541"/>
    <w:rsid w:val="00D50DE4"/>
    <w:rsid w:val="00D50E43"/>
    <w:rsid w:val="00D51450"/>
    <w:rsid w:val="00D5145B"/>
    <w:rsid w:val="00D5152B"/>
    <w:rsid w:val="00D51658"/>
    <w:rsid w:val="00D517D7"/>
    <w:rsid w:val="00D51D7D"/>
    <w:rsid w:val="00D51EFF"/>
    <w:rsid w:val="00D51FBB"/>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1C2"/>
    <w:rsid w:val="00D562FA"/>
    <w:rsid w:val="00D56A29"/>
    <w:rsid w:val="00D56FE9"/>
    <w:rsid w:val="00D570BE"/>
    <w:rsid w:val="00D574E4"/>
    <w:rsid w:val="00D574E9"/>
    <w:rsid w:val="00D5759A"/>
    <w:rsid w:val="00D577FF"/>
    <w:rsid w:val="00D578C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CCB"/>
    <w:rsid w:val="00D64E40"/>
    <w:rsid w:val="00D65241"/>
    <w:rsid w:val="00D654C9"/>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DB"/>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CDC"/>
    <w:rsid w:val="00D73D5A"/>
    <w:rsid w:val="00D74026"/>
    <w:rsid w:val="00D7406F"/>
    <w:rsid w:val="00D746E4"/>
    <w:rsid w:val="00D747D7"/>
    <w:rsid w:val="00D74A11"/>
    <w:rsid w:val="00D74B30"/>
    <w:rsid w:val="00D74B86"/>
    <w:rsid w:val="00D74C2C"/>
    <w:rsid w:val="00D74D24"/>
    <w:rsid w:val="00D74FFD"/>
    <w:rsid w:val="00D751E5"/>
    <w:rsid w:val="00D75961"/>
    <w:rsid w:val="00D75E7A"/>
    <w:rsid w:val="00D76128"/>
    <w:rsid w:val="00D7647E"/>
    <w:rsid w:val="00D764A9"/>
    <w:rsid w:val="00D768AB"/>
    <w:rsid w:val="00D76B40"/>
    <w:rsid w:val="00D76E81"/>
    <w:rsid w:val="00D77260"/>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10"/>
    <w:rsid w:val="00D82C8E"/>
    <w:rsid w:val="00D83BDE"/>
    <w:rsid w:val="00D8441B"/>
    <w:rsid w:val="00D8481E"/>
    <w:rsid w:val="00D84A70"/>
    <w:rsid w:val="00D84F75"/>
    <w:rsid w:val="00D84F91"/>
    <w:rsid w:val="00D855BF"/>
    <w:rsid w:val="00D855D3"/>
    <w:rsid w:val="00D856AD"/>
    <w:rsid w:val="00D85790"/>
    <w:rsid w:val="00D85A1F"/>
    <w:rsid w:val="00D85A21"/>
    <w:rsid w:val="00D85AF5"/>
    <w:rsid w:val="00D863A5"/>
    <w:rsid w:val="00D8663F"/>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481"/>
    <w:rsid w:val="00D92768"/>
    <w:rsid w:val="00D92EE4"/>
    <w:rsid w:val="00D934AB"/>
    <w:rsid w:val="00D934B2"/>
    <w:rsid w:val="00D936A0"/>
    <w:rsid w:val="00D9379D"/>
    <w:rsid w:val="00D93A39"/>
    <w:rsid w:val="00D9466C"/>
    <w:rsid w:val="00D9472F"/>
    <w:rsid w:val="00D948AB"/>
    <w:rsid w:val="00D94D02"/>
    <w:rsid w:val="00D95032"/>
    <w:rsid w:val="00D95187"/>
    <w:rsid w:val="00D955EF"/>
    <w:rsid w:val="00D969AC"/>
    <w:rsid w:val="00D972D9"/>
    <w:rsid w:val="00D9738D"/>
    <w:rsid w:val="00D9748B"/>
    <w:rsid w:val="00D9782B"/>
    <w:rsid w:val="00D978CA"/>
    <w:rsid w:val="00D9793F"/>
    <w:rsid w:val="00D97CC6"/>
    <w:rsid w:val="00D97D02"/>
    <w:rsid w:val="00D97F6D"/>
    <w:rsid w:val="00D97FBF"/>
    <w:rsid w:val="00DA0213"/>
    <w:rsid w:val="00DA04B9"/>
    <w:rsid w:val="00DA0B8C"/>
    <w:rsid w:val="00DA0EC2"/>
    <w:rsid w:val="00DA1238"/>
    <w:rsid w:val="00DA15F1"/>
    <w:rsid w:val="00DA163B"/>
    <w:rsid w:val="00DA16D0"/>
    <w:rsid w:val="00DA18AB"/>
    <w:rsid w:val="00DA1D46"/>
    <w:rsid w:val="00DA1F4E"/>
    <w:rsid w:val="00DA2159"/>
    <w:rsid w:val="00DA2684"/>
    <w:rsid w:val="00DA2B38"/>
    <w:rsid w:val="00DA2E34"/>
    <w:rsid w:val="00DA3119"/>
    <w:rsid w:val="00DA34A0"/>
    <w:rsid w:val="00DA3544"/>
    <w:rsid w:val="00DA3D8A"/>
    <w:rsid w:val="00DA50D7"/>
    <w:rsid w:val="00DA5398"/>
    <w:rsid w:val="00DA55B5"/>
    <w:rsid w:val="00DA56D0"/>
    <w:rsid w:val="00DA5997"/>
    <w:rsid w:val="00DA5DE8"/>
    <w:rsid w:val="00DA5E29"/>
    <w:rsid w:val="00DA63E2"/>
    <w:rsid w:val="00DA6458"/>
    <w:rsid w:val="00DA658C"/>
    <w:rsid w:val="00DA6841"/>
    <w:rsid w:val="00DA6B6E"/>
    <w:rsid w:val="00DB00C2"/>
    <w:rsid w:val="00DB02A6"/>
    <w:rsid w:val="00DB08C3"/>
    <w:rsid w:val="00DB0B2C"/>
    <w:rsid w:val="00DB0C0D"/>
    <w:rsid w:val="00DB1351"/>
    <w:rsid w:val="00DB1562"/>
    <w:rsid w:val="00DB1935"/>
    <w:rsid w:val="00DB1B67"/>
    <w:rsid w:val="00DB2013"/>
    <w:rsid w:val="00DB2509"/>
    <w:rsid w:val="00DB262D"/>
    <w:rsid w:val="00DB281B"/>
    <w:rsid w:val="00DB287B"/>
    <w:rsid w:val="00DB291A"/>
    <w:rsid w:val="00DB2F96"/>
    <w:rsid w:val="00DB3B5F"/>
    <w:rsid w:val="00DB4200"/>
    <w:rsid w:val="00DB44FD"/>
    <w:rsid w:val="00DB4895"/>
    <w:rsid w:val="00DB4BE5"/>
    <w:rsid w:val="00DB5090"/>
    <w:rsid w:val="00DB540E"/>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217"/>
    <w:rsid w:val="00DC643B"/>
    <w:rsid w:val="00DC6758"/>
    <w:rsid w:val="00DC6A73"/>
    <w:rsid w:val="00DC6BC6"/>
    <w:rsid w:val="00DC6E25"/>
    <w:rsid w:val="00DC7138"/>
    <w:rsid w:val="00DC7318"/>
    <w:rsid w:val="00DC7442"/>
    <w:rsid w:val="00DC7A02"/>
    <w:rsid w:val="00DC7B63"/>
    <w:rsid w:val="00DC7EEB"/>
    <w:rsid w:val="00DD0035"/>
    <w:rsid w:val="00DD046A"/>
    <w:rsid w:val="00DD16E1"/>
    <w:rsid w:val="00DD2BF5"/>
    <w:rsid w:val="00DD31A6"/>
    <w:rsid w:val="00DD363F"/>
    <w:rsid w:val="00DD379E"/>
    <w:rsid w:val="00DD48EC"/>
    <w:rsid w:val="00DD49D1"/>
    <w:rsid w:val="00DD521E"/>
    <w:rsid w:val="00DD53E5"/>
    <w:rsid w:val="00DD5A20"/>
    <w:rsid w:val="00DD5CF5"/>
    <w:rsid w:val="00DD6180"/>
    <w:rsid w:val="00DD61C5"/>
    <w:rsid w:val="00DD64B2"/>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2E0D"/>
    <w:rsid w:val="00DE311B"/>
    <w:rsid w:val="00DE36B7"/>
    <w:rsid w:val="00DE3719"/>
    <w:rsid w:val="00DE3896"/>
    <w:rsid w:val="00DE3E7B"/>
    <w:rsid w:val="00DE4332"/>
    <w:rsid w:val="00DE4901"/>
    <w:rsid w:val="00DE490B"/>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CEB"/>
    <w:rsid w:val="00DE7D27"/>
    <w:rsid w:val="00DF0264"/>
    <w:rsid w:val="00DF049D"/>
    <w:rsid w:val="00DF0530"/>
    <w:rsid w:val="00DF0617"/>
    <w:rsid w:val="00DF0CAF"/>
    <w:rsid w:val="00DF0D70"/>
    <w:rsid w:val="00DF0D89"/>
    <w:rsid w:val="00DF0DB2"/>
    <w:rsid w:val="00DF1228"/>
    <w:rsid w:val="00DF124F"/>
    <w:rsid w:val="00DF15DF"/>
    <w:rsid w:val="00DF1CCD"/>
    <w:rsid w:val="00DF1E4A"/>
    <w:rsid w:val="00DF2065"/>
    <w:rsid w:val="00DF25A0"/>
    <w:rsid w:val="00DF27D4"/>
    <w:rsid w:val="00DF29E6"/>
    <w:rsid w:val="00DF2A27"/>
    <w:rsid w:val="00DF35FD"/>
    <w:rsid w:val="00DF382F"/>
    <w:rsid w:val="00DF3C10"/>
    <w:rsid w:val="00DF3E35"/>
    <w:rsid w:val="00DF4124"/>
    <w:rsid w:val="00DF4450"/>
    <w:rsid w:val="00DF4692"/>
    <w:rsid w:val="00DF4727"/>
    <w:rsid w:val="00DF49F3"/>
    <w:rsid w:val="00DF4EE0"/>
    <w:rsid w:val="00DF5B7F"/>
    <w:rsid w:val="00DF5C07"/>
    <w:rsid w:val="00DF5FC0"/>
    <w:rsid w:val="00DF60DF"/>
    <w:rsid w:val="00DF62E6"/>
    <w:rsid w:val="00DF6323"/>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20D"/>
    <w:rsid w:val="00E02324"/>
    <w:rsid w:val="00E0346E"/>
    <w:rsid w:val="00E035C7"/>
    <w:rsid w:val="00E03B8F"/>
    <w:rsid w:val="00E03E65"/>
    <w:rsid w:val="00E0452B"/>
    <w:rsid w:val="00E04C1A"/>
    <w:rsid w:val="00E04ED3"/>
    <w:rsid w:val="00E0575B"/>
    <w:rsid w:val="00E05885"/>
    <w:rsid w:val="00E0589A"/>
    <w:rsid w:val="00E05E6F"/>
    <w:rsid w:val="00E06088"/>
    <w:rsid w:val="00E060E4"/>
    <w:rsid w:val="00E06340"/>
    <w:rsid w:val="00E063F4"/>
    <w:rsid w:val="00E06441"/>
    <w:rsid w:val="00E0660B"/>
    <w:rsid w:val="00E06697"/>
    <w:rsid w:val="00E06C1B"/>
    <w:rsid w:val="00E0716E"/>
    <w:rsid w:val="00E071FC"/>
    <w:rsid w:val="00E07C75"/>
    <w:rsid w:val="00E100E9"/>
    <w:rsid w:val="00E100F7"/>
    <w:rsid w:val="00E10737"/>
    <w:rsid w:val="00E109D2"/>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A01"/>
    <w:rsid w:val="00E14C09"/>
    <w:rsid w:val="00E14EAF"/>
    <w:rsid w:val="00E14F2B"/>
    <w:rsid w:val="00E150DC"/>
    <w:rsid w:val="00E1513D"/>
    <w:rsid w:val="00E15915"/>
    <w:rsid w:val="00E15B41"/>
    <w:rsid w:val="00E15BCE"/>
    <w:rsid w:val="00E15DED"/>
    <w:rsid w:val="00E15E98"/>
    <w:rsid w:val="00E15FC9"/>
    <w:rsid w:val="00E163CA"/>
    <w:rsid w:val="00E16794"/>
    <w:rsid w:val="00E1697A"/>
    <w:rsid w:val="00E16BFC"/>
    <w:rsid w:val="00E17201"/>
    <w:rsid w:val="00E17609"/>
    <w:rsid w:val="00E21617"/>
    <w:rsid w:val="00E21C9E"/>
    <w:rsid w:val="00E21F1D"/>
    <w:rsid w:val="00E21FAC"/>
    <w:rsid w:val="00E21FF9"/>
    <w:rsid w:val="00E22003"/>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1F6"/>
    <w:rsid w:val="00E26251"/>
    <w:rsid w:val="00E266A2"/>
    <w:rsid w:val="00E266DB"/>
    <w:rsid w:val="00E2699C"/>
    <w:rsid w:val="00E269AB"/>
    <w:rsid w:val="00E26EE0"/>
    <w:rsid w:val="00E275EE"/>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BF2"/>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0E"/>
    <w:rsid w:val="00E354FD"/>
    <w:rsid w:val="00E35721"/>
    <w:rsid w:val="00E35AFE"/>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2B4"/>
    <w:rsid w:val="00E42B78"/>
    <w:rsid w:val="00E42C23"/>
    <w:rsid w:val="00E42F8D"/>
    <w:rsid w:val="00E43A3D"/>
    <w:rsid w:val="00E43B47"/>
    <w:rsid w:val="00E43C60"/>
    <w:rsid w:val="00E43CA5"/>
    <w:rsid w:val="00E443FE"/>
    <w:rsid w:val="00E4454D"/>
    <w:rsid w:val="00E44595"/>
    <w:rsid w:val="00E44619"/>
    <w:rsid w:val="00E4466D"/>
    <w:rsid w:val="00E44C9B"/>
    <w:rsid w:val="00E44F45"/>
    <w:rsid w:val="00E450B8"/>
    <w:rsid w:val="00E453E6"/>
    <w:rsid w:val="00E45694"/>
    <w:rsid w:val="00E456A1"/>
    <w:rsid w:val="00E45825"/>
    <w:rsid w:val="00E4590C"/>
    <w:rsid w:val="00E45938"/>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1C5"/>
    <w:rsid w:val="00E522F1"/>
    <w:rsid w:val="00E52AD8"/>
    <w:rsid w:val="00E52B42"/>
    <w:rsid w:val="00E52D43"/>
    <w:rsid w:val="00E5374A"/>
    <w:rsid w:val="00E53D4B"/>
    <w:rsid w:val="00E53D80"/>
    <w:rsid w:val="00E53FF4"/>
    <w:rsid w:val="00E54464"/>
    <w:rsid w:val="00E544BD"/>
    <w:rsid w:val="00E54C82"/>
    <w:rsid w:val="00E54E99"/>
    <w:rsid w:val="00E55118"/>
    <w:rsid w:val="00E55566"/>
    <w:rsid w:val="00E55608"/>
    <w:rsid w:val="00E5597A"/>
    <w:rsid w:val="00E55A0D"/>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DDB"/>
    <w:rsid w:val="00E67FB8"/>
    <w:rsid w:val="00E702CC"/>
    <w:rsid w:val="00E716D0"/>
    <w:rsid w:val="00E71827"/>
    <w:rsid w:val="00E718C4"/>
    <w:rsid w:val="00E719E6"/>
    <w:rsid w:val="00E71B5D"/>
    <w:rsid w:val="00E72194"/>
    <w:rsid w:val="00E7225A"/>
    <w:rsid w:val="00E72F99"/>
    <w:rsid w:val="00E73093"/>
    <w:rsid w:val="00E73D2B"/>
    <w:rsid w:val="00E73D6E"/>
    <w:rsid w:val="00E73E5F"/>
    <w:rsid w:val="00E744B0"/>
    <w:rsid w:val="00E7453A"/>
    <w:rsid w:val="00E74826"/>
    <w:rsid w:val="00E74BEF"/>
    <w:rsid w:val="00E74F4D"/>
    <w:rsid w:val="00E75384"/>
    <w:rsid w:val="00E75A9C"/>
    <w:rsid w:val="00E76588"/>
    <w:rsid w:val="00E76DA9"/>
    <w:rsid w:val="00E7720C"/>
    <w:rsid w:val="00E77590"/>
    <w:rsid w:val="00E77607"/>
    <w:rsid w:val="00E77690"/>
    <w:rsid w:val="00E77BD4"/>
    <w:rsid w:val="00E77D1B"/>
    <w:rsid w:val="00E77DEA"/>
    <w:rsid w:val="00E80098"/>
    <w:rsid w:val="00E800D7"/>
    <w:rsid w:val="00E8028B"/>
    <w:rsid w:val="00E804EE"/>
    <w:rsid w:val="00E805DC"/>
    <w:rsid w:val="00E80A0D"/>
    <w:rsid w:val="00E80A25"/>
    <w:rsid w:val="00E81358"/>
    <w:rsid w:val="00E818A8"/>
    <w:rsid w:val="00E819E7"/>
    <w:rsid w:val="00E81F93"/>
    <w:rsid w:val="00E82B91"/>
    <w:rsid w:val="00E82D99"/>
    <w:rsid w:val="00E82E51"/>
    <w:rsid w:val="00E830D4"/>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500"/>
    <w:rsid w:val="00E9069C"/>
    <w:rsid w:val="00E90A2D"/>
    <w:rsid w:val="00E90D16"/>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97E"/>
    <w:rsid w:val="00EA4CDE"/>
    <w:rsid w:val="00EA4E40"/>
    <w:rsid w:val="00EA516D"/>
    <w:rsid w:val="00EA52E3"/>
    <w:rsid w:val="00EA5781"/>
    <w:rsid w:val="00EA5D9D"/>
    <w:rsid w:val="00EA5FA1"/>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B27"/>
    <w:rsid w:val="00EB3CF8"/>
    <w:rsid w:val="00EB461E"/>
    <w:rsid w:val="00EB466A"/>
    <w:rsid w:val="00EB48FF"/>
    <w:rsid w:val="00EB4929"/>
    <w:rsid w:val="00EB4D52"/>
    <w:rsid w:val="00EB57CE"/>
    <w:rsid w:val="00EB5AEF"/>
    <w:rsid w:val="00EB5CB1"/>
    <w:rsid w:val="00EB5D20"/>
    <w:rsid w:val="00EB5D39"/>
    <w:rsid w:val="00EB6456"/>
    <w:rsid w:val="00EB65A9"/>
    <w:rsid w:val="00EB65BC"/>
    <w:rsid w:val="00EB6BD6"/>
    <w:rsid w:val="00EB701A"/>
    <w:rsid w:val="00EB7062"/>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2D20"/>
    <w:rsid w:val="00EC30D3"/>
    <w:rsid w:val="00EC31B5"/>
    <w:rsid w:val="00EC36DE"/>
    <w:rsid w:val="00EC37A8"/>
    <w:rsid w:val="00EC38B0"/>
    <w:rsid w:val="00EC3B1E"/>
    <w:rsid w:val="00EC3CA3"/>
    <w:rsid w:val="00EC46F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AAB"/>
    <w:rsid w:val="00EC7CAC"/>
    <w:rsid w:val="00ED00A9"/>
    <w:rsid w:val="00ED0711"/>
    <w:rsid w:val="00ED072C"/>
    <w:rsid w:val="00ED08DC"/>
    <w:rsid w:val="00ED0F66"/>
    <w:rsid w:val="00ED0FED"/>
    <w:rsid w:val="00ED158E"/>
    <w:rsid w:val="00ED16D7"/>
    <w:rsid w:val="00ED1AB8"/>
    <w:rsid w:val="00ED1B4A"/>
    <w:rsid w:val="00ED1BDC"/>
    <w:rsid w:val="00ED2082"/>
    <w:rsid w:val="00ED24F6"/>
    <w:rsid w:val="00ED2AB3"/>
    <w:rsid w:val="00ED2CC8"/>
    <w:rsid w:val="00ED2D5F"/>
    <w:rsid w:val="00ED31C0"/>
    <w:rsid w:val="00ED3956"/>
    <w:rsid w:val="00ED3C74"/>
    <w:rsid w:val="00ED404C"/>
    <w:rsid w:val="00ED40D0"/>
    <w:rsid w:val="00ED4114"/>
    <w:rsid w:val="00ED4F0B"/>
    <w:rsid w:val="00ED4F47"/>
    <w:rsid w:val="00ED5176"/>
    <w:rsid w:val="00ED543F"/>
    <w:rsid w:val="00ED5551"/>
    <w:rsid w:val="00ED56C2"/>
    <w:rsid w:val="00ED5ED0"/>
    <w:rsid w:val="00ED60C6"/>
    <w:rsid w:val="00ED611C"/>
    <w:rsid w:val="00ED688C"/>
    <w:rsid w:val="00ED6BE1"/>
    <w:rsid w:val="00ED6ECC"/>
    <w:rsid w:val="00ED72FE"/>
    <w:rsid w:val="00ED76DE"/>
    <w:rsid w:val="00ED7F4B"/>
    <w:rsid w:val="00EE026D"/>
    <w:rsid w:val="00EE03DC"/>
    <w:rsid w:val="00EE0F3A"/>
    <w:rsid w:val="00EE13FE"/>
    <w:rsid w:val="00EE16EF"/>
    <w:rsid w:val="00EE17F2"/>
    <w:rsid w:val="00EE180B"/>
    <w:rsid w:val="00EE1E38"/>
    <w:rsid w:val="00EE2302"/>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8B6"/>
    <w:rsid w:val="00EE4BB3"/>
    <w:rsid w:val="00EE4C46"/>
    <w:rsid w:val="00EE4E74"/>
    <w:rsid w:val="00EE5006"/>
    <w:rsid w:val="00EE53F3"/>
    <w:rsid w:val="00EE5508"/>
    <w:rsid w:val="00EE555B"/>
    <w:rsid w:val="00EE5F85"/>
    <w:rsid w:val="00EE5FAC"/>
    <w:rsid w:val="00EE666C"/>
    <w:rsid w:val="00EE6A77"/>
    <w:rsid w:val="00EE6BA4"/>
    <w:rsid w:val="00EE6D77"/>
    <w:rsid w:val="00EE6F19"/>
    <w:rsid w:val="00EE6FEF"/>
    <w:rsid w:val="00EF0F44"/>
    <w:rsid w:val="00EF157A"/>
    <w:rsid w:val="00EF15DA"/>
    <w:rsid w:val="00EF19FA"/>
    <w:rsid w:val="00EF1BE5"/>
    <w:rsid w:val="00EF1E17"/>
    <w:rsid w:val="00EF1E54"/>
    <w:rsid w:val="00EF1EB3"/>
    <w:rsid w:val="00EF2260"/>
    <w:rsid w:val="00EF239B"/>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0FD"/>
    <w:rsid w:val="00F0025C"/>
    <w:rsid w:val="00F0051B"/>
    <w:rsid w:val="00F00733"/>
    <w:rsid w:val="00F007EF"/>
    <w:rsid w:val="00F00A23"/>
    <w:rsid w:val="00F01237"/>
    <w:rsid w:val="00F012C9"/>
    <w:rsid w:val="00F012F8"/>
    <w:rsid w:val="00F0170F"/>
    <w:rsid w:val="00F02360"/>
    <w:rsid w:val="00F0275B"/>
    <w:rsid w:val="00F02C82"/>
    <w:rsid w:val="00F02CD5"/>
    <w:rsid w:val="00F02DB4"/>
    <w:rsid w:val="00F03099"/>
    <w:rsid w:val="00F039E6"/>
    <w:rsid w:val="00F03DAE"/>
    <w:rsid w:val="00F03ED8"/>
    <w:rsid w:val="00F046AE"/>
    <w:rsid w:val="00F04782"/>
    <w:rsid w:val="00F05220"/>
    <w:rsid w:val="00F05335"/>
    <w:rsid w:val="00F05402"/>
    <w:rsid w:val="00F061FD"/>
    <w:rsid w:val="00F065FC"/>
    <w:rsid w:val="00F067AA"/>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CE0"/>
    <w:rsid w:val="00F16E11"/>
    <w:rsid w:val="00F1712C"/>
    <w:rsid w:val="00F171A0"/>
    <w:rsid w:val="00F176FE"/>
    <w:rsid w:val="00F1796C"/>
    <w:rsid w:val="00F17ACD"/>
    <w:rsid w:val="00F201B7"/>
    <w:rsid w:val="00F20F9F"/>
    <w:rsid w:val="00F210B4"/>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14"/>
    <w:rsid w:val="00F23AF1"/>
    <w:rsid w:val="00F23B9B"/>
    <w:rsid w:val="00F24116"/>
    <w:rsid w:val="00F24629"/>
    <w:rsid w:val="00F24709"/>
    <w:rsid w:val="00F247D9"/>
    <w:rsid w:val="00F24A31"/>
    <w:rsid w:val="00F24CD1"/>
    <w:rsid w:val="00F24FAD"/>
    <w:rsid w:val="00F25037"/>
    <w:rsid w:val="00F25148"/>
    <w:rsid w:val="00F2534A"/>
    <w:rsid w:val="00F25EBD"/>
    <w:rsid w:val="00F2650F"/>
    <w:rsid w:val="00F26D40"/>
    <w:rsid w:val="00F26EDD"/>
    <w:rsid w:val="00F2702D"/>
    <w:rsid w:val="00F278AE"/>
    <w:rsid w:val="00F27CF8"/>
    <w:rsid w:val="00F27CFE"/>
    <w:rsid w:val="00F303DE"/>
    <w:rsid w:val="00F303F3"/>
    <w:rsid w:val="00F30A29"/>
    <w:rsid w:val="00F30A8B"/>
    <w:rsid w:val="00F30E0F"/>
    <w:rsid w:val="00F30E46"/>
    <w:rsid w:val="00F30E8C"/>
    <w:rsid w:val="00F3163B"/>
    <w:rsid w:val="00F31982"/>
    <w:rsid w:val="00F31A83"/>
    <w:rsid w:val="00F31E50"/>
    <w:rsid w:val="00F32231"/>
    <w:rsid w:val="00F324ED"/>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BD9"/>
    <w:rsid w:val="00F36C4B"/>
    <w:rsid w:val="00F36CA8"/>
    <w:rsid w:val="00F36D03"/>
    <w:rsid w:val="00F3704F"/>
    <w:rsid w:val="00F3737D"/>
    <w:rsid w:val="00F375A8"/>
    <w:rsid w:val="00F37632"/>
    <w:rsid w:val="00F3795F"/>
    <w:rsid w:val="00F37C72"/>
    <w:rsid w:val="00F37C9D"/>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0C1"/>
    <w:rsid w:val="00F43206"/>
    <w:rsid w:val="00F433BE"/>
    <w:rsid w:val="00F4368B"/>
    <w:rsid w:val="00F43FB2"/>
    <w:rsid w:val="00F44254"/>
    <w:rsid w:val="00F44295"/>
    <w:rsid w:val="00F44680"/>
    <w:rsid w:val="00F44DF1"/>
    <w:rsid w:val="00F45C46"/>
    <w:rsid w:val="00F45E03"/>
    <w:rsid w:val="00F464EA"/>
    <w:rsid w:val="00F46520"/>
    <w:rsid w:val="00F46760"/>
    <w:rsid w:val="00F46F90"/>
    <w:rsid w:val="00F47AC6"/>
    <w:rsid w:val="00F50ADC"/>
    <w:rsid w:val="00F51321"/>
    <w:rsid w:val="00F51402"/>
    <w:rsid w:val="00F51522"/>
    <w:rsid w:val="00F51580"/>
    <w:rsid w:val="00F5185A"/>
    <w:rsid w:val="00F518FE"/>
    <w:rsid w:val="00F51A23"/>
    <w:rsid w:val="00F51BFE"/>
    <w:rsid w:val="00F51EAC"/>
    <w:rsid w:val="00F52077"/>
    <w:rsid w:val="00F52696"/>
    <w:rsid w:val="00F52A71"/>
    <w:rsid w:val="00F52BE4"/>
    <w:rsid w:val="00F52DD4"/>
    <w:rsid w:val="00F52E6D"/>
    <w:rsid w:val="00F5337A"/>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2E4F"/>
    <w:rsid w:val="00F63198"/>
    <w:rsid w:val="00F633DD"/>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6E7"/>
    <w:rsid w:val="00F707EC"/>
    <w:rsid w:val="00F70B7A"/>
    <w:rsid w:val="00F70E3B"/>
    <w:rsid w:val="00F71424"/>
    <w:rsid w:val="00F7170A"/>
    <w:rsid w:val="00F71B58"/>
    <w:rsid w:val="00F720CF"/>
    <w:rsid w:val="00F720EF"/>
    <w:rsid w:val="00F72129"/>
    <w:rsid w:val="00F7216D"/>
    <w:rsid w:val="00F7296B"/>
    <w:rsid w:val="00F729D7"/>
    <w:rsid w:val="00F72E13"/>
    <w:rsid w:val="00F73192"/>
    <w:rsid w:val="00F73713"/>
    <w:rsid w:val="00F73DED"/>
    <w:rsid w:val="00F73E31"/>
    <w:rsid w:val="00F741A8"/>
    <w:rsid w:val="00F747CD"/>
    <w:rsid w:val="00F74A81"/>
    <w:rsid w:val="00F74B43"/>
    <w:rsid w:val="00F74D3C"/>
    <w:rsid w:val="00F74E05"/>
    <w:rsid w:val="00F75283"/>
    <w:rsid w:val="00F75CCD"/>
    <w:rsid w:val="00F76161"/>
    <w:rsid w:val="00F76492"/>
    <w:rsid w:val="00F7671A"/>
    <w:rsid w:val="00F76BC4"/>
    <w:rsid w:val="00F7736E"/>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316"/>
    <w:rsid w:val="00F90543"/>
    <w:rsid w:val="00F90F08"/>
    <w:rsid w:val="00F911B7"/>
    <w:rsid w:val="00F91AE7"/>
    <w:rsid w:val="00F91E54"/>
    <w:rsid w:val="00F91ECC"/>
    <w:rsid w:val="00F920AD"/>
    <w:rsid w:val="00F924B9"/>
    <w:rsid w:val="00F92E49"/>
    <w:rsid w:val="00F93365"/>
    <w:rsid w:val="00F93746"/>
    <w:rsid w:val="00F9411C"/>
    <w:rsid w:val="00F945A4"/>
    <w:rsid w:val="00F949CA"/>
    <w:rsid w:val="00F94B51"/>
    <w:rsid w:val="00F9500D"/>
    <w:rsid w:val="00F95083"/>
    <w:rsid w:val="00F95382"/>
    <w:rsid w:val="00F9549D"/>
    <w:rsid w:val="00F95637"/>
    <w:rsid w:val="00F956C2"/>
    <w:rsid w:val="00F95D50"/>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8D"/>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49C7"/>
    <w:rsid w:val="00FA5006"/>
    <w:rsid w:val="00FA500A"/>
    <w:rsid w:val="00FA5160"/>
    <w:rsid w:val="00FA54DD"/>
    <w:rsid w:val="00FA5695"/>
    <w:rsid w:val="00FA5747"/>
    <w:rsid w:val="00FA577F"/>
    <w:rsid w:val="00FA5BA4"/>
    <w:rsid w:val="00FA6062"/>
    <w:rsid w:val="00FA619A"/>
    <w:rsid w:val="00FA6474"/>
    <w:rsid w:val="00FA6643"/>
    <w:rsid w:val="00FA7046"/>
    <w:rsid w:val="00FA70DF"/>
    <w:rsid w:val="00FA78A4"/>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15"/>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BA"/>
    <w:rsid w:val="00FC4FCD"/>
    <w:rsid w:val="00FC53A9"/>
    <w:rsid w:val="00FC5619"/>
    <w:rsid w:val="00FC5836"/>
    <w:rsid w:val="00FC5ACD"/>
    <w:rsid w:val="00FC5B11"/>
    <w:rsid w:val="00FC6064"/>
    <w:rsid w:val="00FC652E"/>
    <w:rsid w:val="00FC6BBC"/>
    <w:rsid w:val="00FC70E8"/>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98"/>
    <w:rsid w:val="00FD72D8"/>
    <w:rsid w:val="00FD7364"/>
    <w:rsid w:val="00FD7571"/>
    <w:rsid w:val="00FD757C"/>
    <w:rsid w:val="00FD76BA"/>
    <w:rsid w:val="00FD7819"/>
    <w:rsid w:val="00FD7C5A"/>
    <w:rsid w:val="00FE09C5"/>
    <w:rsid w:val="00FE0F55"/>
    <w:rsid w:val="00FE109A"/>
    <w:rsid w:val="00FE10F4"/>
    <w:rsid w:val="00FE128C"/>
    <w:rsid w:val="00FE14C4"/>
    <w:rsid w:val="00FE1D68"/>
    <w:rsid w:val="00FE21E1"/>
    <w:rsid w:val="00FE269B"/>
    <w:rsid w:val="00FE2976"/>
    <w:rsid w:val="00FE2AA3"/>
    <w:rsid w:val="00FE2C0E"/>
    <w:rsid w:val="00FE30B4"/>
    <w:rsid w:val="00FE3195"/>
    <w:rsid w:val="00FE3C46"/>
    <w:rsid w:val="00FE4585"/>
    <w:rsid w:val="00FE4718"/>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2F7"/>
    <w:rsid w:val="00FF2542"/>
    <w:rsid w:val="00FF2973"/>
    <w:rsid w:val="00FF2AC7"/>
    <w:rsid w:val="00FF2C04"/>
    <w:rsid w:val="00FF31CF"/>
    <w:rsid w:val="00FF3A71"/>
    <w:rsid w:val="00FF3B78"/>
    <w:rsid w:val="00FF3C66"/>
    <w:rsid w:val="00FF41C7"/>
    <w:rsid w:val="00FF4309"/>
    <w:rsid w:val="00FF48FF"/>
    <w:rsid w:val="00FF4B1B"/>
    <w:rsid w:val="00FF4CCB"/>
    <w:rsid w:val="00FF503C"/>
    <w:rsid w:val="00FF5832"/>
    <w:rsid w:val="00FF5A33"/>
    <w:rsid w:val="00FF62A4"/>
    <w:rsid w:val="00FF63B4"/>
    <w:rsid w:val="00FF663C"/>
    <w:rsid w:val="00FF665B"/>
    <w:rsid w:val="00FF6F72"/>
    <w:rsid w:val="00FF72FF"/>
    <w:rsid w:val="00FF752C"/>
    <w:rsid w:val="00FF7C1C"/>
    <w:rsid w:val="00FF7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0A2434"/>
    <w:pPr>
      <w:widowControl w:val="0"/>
      <w:spacing w:line="312" w:lineRule="auto"/>
      <w:ind w:firstLineChars="200" w:firstLine="480"/>
      <w:jc w:val="both"/>
    </w:pPr>
    <w:rPr>
      <w:noProof/>
      <w:kern w:val="2"/>
      <w:sz w:val="24"/>
      <w:szCs w:val="21"/>
    </w:rPr>
  </w:style>
  <w:style w:type="paragraph" w:styleId="10">
    <w:name w:val="heading 1"/>
    <w:aliases w:val="一级标题"/>
    <w:basedOn w:val="a0"/>
    <w:next w:val="a0"/>
    <w:link w:val="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20">
    <w:name w:val="heading 2"/>
    <w:aliases w:val="二级标题"/>
    <w:basedOn w:val="10"/>
    <w:next w:val="a0"/>
    <w:link w:val="2Char"/>
    <w:autoRedefine/>
    <w:qFormat/>
    <w:rsid w:val="0081152F"/>
    <w:pPr>
      <w:numPr>
        <w:ilvl w:val="1"/>
      </w:numPr>
      <w:spacing w:before="360" w:after="240"/>
      <w:jc w:val="both"/>
      <w:outlineLvl w:val="1"/>
    </w:pPr>
    <w:rPr>
      <w:rFonts w:eastAsia="宋体"/>
      <w:b/>
      <w:sz w:val="30"/>
      <w:szCs w:val="30"/>
    </w:rPr>
  </w:style>
  <w:style w:type="paragraph" w:styleId="3">
    <w:name w:val="heading 3"/>
    <w:aliases w:val="三级标题"/>
    <w:basedOn w:val="20"/>
    <w:next w:val="a0"/>
    <w:link w:val="3Char"/>
    <w:autoRedefine/>
    <w:qFormat/>
    <w:rsid w:val="0099765E"/>
    <w:pPr>
      <w:numPr>
        <w:ilvl w:val="2"/>
      </w:numPr>
      <w:spacing w:before="240" w:after="120"/>
      <w:ind w:left="510"/>
      <w:jc w:val="left"/>
      <w:outlineLvl w:val="2"/>
    </w:pPr>
    <w:rPr>
      <w:sz w:val="28"/>
      <w:szCs w:val="28"/>
    </w:rPr>
  </w:style>
  <w:style w:type="paragraph" w:styleId="4">
    <w:name w:val="heading 4"/>
    <w:aliases w:val="四级标题"/>
    <w:basedOn w:val="3"/>
    <w:next w:val="a0"/>
    <w:qFormat/>
    <w:rsid w:val="002C233F"/>
    <w:pPr>
      <w:numPr>
        <w:ilvl w:val="3"/>
      </w:numPr>
      <w:spacing w:before="120"/>
      <w:outlineLvl w:val="3"/>
    </w:pPr>
    <w:rPr>
      <w:sz w:val="24"/>
    </w:rPr>
  </w:style>
  <w:style w:type="paragraph" w:styleId="5">
    <w:name w:val="heading 5"/>
    <w:aliases w:val="简介一级"/>
    <w:basedOn w:val="20"/>
    <w:next w:val="a0"/>
    <w:rsid w:val="0088692A"/>
    <w:pPr>
      <w:numPr>
        <w:ilvl w:val="0"/>
        <w:numId w:val="8"/>
      </w:numPr>
      <w:outlineLvl w:val="4"/>
    </w:pPr>
    <w:rPr>
      <w:bCs w:val="0"/>
    </w:rPr>
  </w:style>
  <w:style w:type="paragraph" w:styleId="6">
    <w:name w:val="heading 6"/>
    <w:aliases w:val="简介二级"/>
    <w:basedOn w:val="5"/>
    <w:next w:val="a0"/>
    <w:autoRedefine/>
    <w:rsid w:val="00815F53"/>
    <w:pPr>
      <w:numPr>
        <w:numId w:val="11"/>
      </w:numPr>
      <w:ind w:left="397" w:firstLine="0"/>
      <w:contextualSpacing/>
      <w:outlineLvl w:val="5"/>
    </w:pPr>
    <w:rPr>
      <w:sz w:val="28"/>
      <w:szCs w:val="28"/>
    </w:rPr>
  </w:style>
  <w:style w:type="paragraph" w:styleId="7">
    <w:name w:val="heading 7"/>
    <w:basedOn w:val="6"/>
    <w:next w:val="a0"/>
    <w:rsid w:val="00A3455D"/>
    <w:pPr>
      <w:numPr>
        <w:ilvl w:val="6"/>
      </w:numPr>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3A547B"/>
    <w:pPr>
      <w:numPr>
        <w:numId w:val="6"/>
      </w:numPr>
      <w:adjustRightInd w:val="0"/>
      <w:snapToGrid w:val="0"/>
      <w:ind w:firstLineChars="0" w:firstLine="0"/>
    </w:pPr>
    <w:rPr>
      <w:rFonts w:cs="Courier New"/>
      <w:snapToGrid w:val="0"/>
      <w:kern w:val="0"/>
    </w:rPr>
  </w:style>
  <w:style w:type="paragraph" w:styleId="a5">
    <w:name w:val="footer"/>
    <w:basedOn w:val="a0"/>
    <w:link w:val="Char"/>
    <w:uiPriority w:val="99"/>
    <w:rsid w:val="000410AE"/>
    <w:pPr>
      <w:tabs>
        <w:tab w:val="center" w:pos="4153"/>
        <w:tab w:val="right" w:pos="8306"/>
      </w:tabs>
      <w:snapToGrid w:val="0"/>
      <w:jc w:val="left"/>
    </w:pPr>
    <w:rPr>
      <w:sz w:val="18"/>
      <w:szCs w:val="18"/>
    </w:rPr>
  </w:style>
  <w:style w:type="character" w:styleId="a6">
    <w:name w:val="Hyperlink"/>
    <w:uiPriority w:val="99"/>
    <w:unhideWhenUsed/>
    <w:rsid w:val="002C233F"/>
    <w:rPr>
      <w:color w:val="0000FF"/>
      <w:u w:val="single"/>
    </w:rPr>
  </w:style>
  <w:style w:type="paragraph" w:styleId="a7">
    <w:name w:val="Title"/>
    <w:aliases w:val="无大纲"/>
    <w:basedOn w:val="a0"/>
    <w:next w:val="a0"/>
    <w:link w:val="Char0"/>
    <w:autoRedefine/>
    <w:qFormat/>
    <w:rsid w:val="00BF131E"/>
    <w:pPr>
      <w:keepNext/>
      <w:keepLines/>
      <w:spacing w:before="480" w:after="360"/>
      <w:ind w:firstLineChars="0" w:firstLine="0"/>
      <w:jc w:val="center"/>
    </w:pPr>
    <w:rPr>
      <w:rFonts w:eastAsia="黑体"/>
      <w:bCs/>
      <w:sz w:val="32"/>
      <w:szCs w:val="32"/>
    </w:rPr>
  </w:style>
  <w:style w:type="paragraph" w:styleId="a8">
    <w:name w:val="caption"/>
    <w:basedOn w:val="a0"/>
    <w:next w:val="a0"/>
    <w:qFormat/>
    <w:rsid w:val="000410AE"/>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character" w:customStyle="1" w:styleId="Char0">
    <w:name w:val="标题 Char"/>
    <w:aliases w:val="无大纲 Char"/>
    <w:link w:val="a7"/>
    <w:rsid w:val="00BF131E"/>
    <w:rPr>
      <w:rFonts w:eastAsia="黑体"/>
      <w:bCs/>
      <w:noProof/>
      <w:kern w:val="2"/>
      <w:sz w:val="32"/>
      <w:szCs w:val="32"/>
    </w:rPr>
  </w:style>
  <w:style w:type="paragraph" w:customStyle="1" w:styleId="-1">
    <w:name w:val="标题-无编号"/>
    <w:basedOn w:val="10"/>
    <w:next w:val="a0"/>
    <w:autoRedefine/>
    <w:qFormat/>
    <w:rsid w:val="009B7AAE"/>
    <w:pPr>
      <w:numPr>
        <w:numId w:val="0"/>
      </w:numPr>
    </w:pPr>
  </w:style>
  <w:style w:type="paragraph" w:styleId="aa">
    <w:name w:val="Date"/>
    <w:basedOn w:val="a0"/>
    <w:next w:val="a0"/>
    <w:link w:val="Char1"/>
    <w:rsid w:val="00D23CE8"/>
    <w:pPr>
      <w:ind w:firstLineChars="0" w:firstLine="0"/>
    </w:pPr>
    <w:rPr>
      <w:noProof w:val="0"/>
      <w:sz w:val="21"/>
      <w:szCs w:val="20"/>
    </w:rPr>
  </w:style>
  <w:style w:type="paragraph" w:customStyle="1" w:styleId="-">
    <w:name w:val="标题-表格"/>
    <w:basedOn w:val="ab"/>
    <w:next w:val="ab"/>
    <w:qFormat/>
    <w:rsid w:val="00701841"/>
    <w:pPr>
      <w:keepNext/>
      <w:numPr>
        <w:ilvl w:val="7"/>
        <w:numId w:val="5"/>
      </w:numPr>
      <w:spacing w:beforeLines="100" w:after="120"/>
      <w:ind w:firstLineChars="0"/>
      <w:jc w:val="center"/>
    </w:pPr>
    <w:rPr>
      <w:sz w:val="21"/>
      <w:szCs w:val="21"/>
    </w:rPr>
  </w:style>
  <w:style w:type="paragraph" w:styleId="11">
    <w:name w:val="toc 1"/>
    <w:basedOn w:val="a0"/>
    <w:next w:val="a0"/>
    <w:uiPriority w:val="39"/>
    <w:rsid w:val="006D5E50"/>
    <w:pPr>
      <w:ind w:firstLineChars="0" w:firstLine="0"/>
    </w:pPr>
    <w:rPr>
      <w:rFonts w:eastAsia="黑体"/>
    </w:rPr>
  </w:style>
  <w:style w:type="paragraph" w:styleId="21">
    <w:name w:val="toc 2"/>
    <w:basedOn w:val="a0"/>
    <w:next w:val="a0"/>
    <w:uiPriority w:val="39"/>
    <w:rsid w:val="00FC2214"/>
    <w:pPr>
      <w:ind w:leftChars="190" w:left="190" w:firstLineChars="0" w:firstLine="0"/>
    </w:pPr>
  </w:style>
  <w:style w:type="paragraph" w:styleId="31">
    <w:name w:val="toc 3"/>
    <w:basedOn w:val="a0"/>
    <w:next w:val="a0"/>
    <w:autoRedefine/>
    <w:uiPriority w:val="39"/>
    <w:rsid w:val="00FC2214"/>
    <w:pPr>
      <w:ind w:leftChars="450" w:left="450" w:firstLineChars="0" w:firstLine="0"/>
    </w:pPr>
  </w:style>
  <w:style w:type="paragraph" w:customStyle="1" w:styleId="-0">
    <w:name w:val="标题-图"/>
    <w:basedOn w:val="a0"/>
    <w:next w:val="a0"/>
    <w:qFormat/>
    <w:rsid w:val="00701841"/>
    <w:pPr>
      <w:numPr>
        <w:ilvl w:val="8"/>
        <w:numId w:val="5"/>
      </w:numPr>
      <w:spacing w:before="120" w:afterLines="100"/>
      <w:ind w:firstLineChars="0"/>
      <w:jc w:val="center"/>
    </w:pPr>
    <w:rPr>
      <w:sz w:val="21"/>
    </w:rPr>
  </w:style>
  <w:style w:type="paragraph" w:styleId="ac">
    <w:name w:val="footnote text"/>
    <w:basedOn w:val="a0"/>
    <w:link w:val="Char2"/>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d">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1"/>
    <w:uiPriority w:val="99"/>
    <w:semiHidden/>
    <w:rsid w:val="00663FE0"/>
    <w:rPr>
      <w:color w:val="808080"/>
    </w:rPr>
  </w:style>
  <w:style w:type="character" w:customStyle="1" w:styleId="Char2">
    <w:name w:val="脚注文本 Char"/>
    <w:link w:val="ac"/>
    <w:rsid w:val="00C84AFD"/>
    <w:rPr>
      <w:rFonts w:eastAsia="宋体"/>
      <w:noProof/>
      <w:kern w:val="2"/>
      <w:sz w:val="18"/>
      <w:szCs w:val="18"/>
      <w:lang w:val="en-US" w:eastAsia="zh-CN" w:bidi="ar-SA"/>
    </w:rPr>
  </w:style>
  <w:style w:type="character" w:styleId="af">
    <w:name w:val="Emphasis"/>
    <w:qFormat/>
    <w:rsid w:val="00220AD6"/>
    <w:rPr>
      <w:b w:val="0"/>
      <w:bCs w:val="0"/>
      <w:i w:val="0"/>
      <w:iCs w:val="0"/>
      <w:color w:val="CC0033"/>
    </w:rPr>
  </w:style>
  <w:style w:type="character" w:styleId="af0">
    <w:name w:val="annotation reference"/>
    <w:semiHidden/>
    <w:rsid w:val="001C2F8F"/>
    <w:rPr>
      <w:sz w:val="21"/>
      <w:szCs w:val="21"/>
    </w:rPr>
  </w:style>
  <w:style w:type="paragraph" w:styleId="af1">
    <w:name w:val="annotation text"/>
    <w:basedOn w:val="a0"/>
    <w:semiHidden/>
    <w:rsid w:val="001C2F8F"/>
    <w:pPr>
      <w:spacing w:line="240" w:lineRule="auto"/>
      <w:ind w:firstLineChars="0" w:firstLine="0"/>
      <w:jc w:val="left"/>
    </w:pPr>
    <w:rPr>
      <w:noProof w:val="0"/>
      <w:sz w:val="21"/>
      <w:szCs w:val="24"/>
    </w:rPr>
  </w:style>
  <w:style w:type="paragraph" w:styleId="af2">
    <w:name w:val="Balloon Text"/>
    <w:basedOn w:val="a0"/>
    <w:semiHidden/>
    <w:rsid w:val="001C2F8F"/>
    <w:rPr>
      <w:sz w:val="18"/>
      <w:szCs w:val="18"/>
    </w:rPr>
  </w:style>
  <w:style w:type="paragraph" w:styleId="af3">
    <w:name w:val="endnote text"/>
    <w:basedOn w:val="a0"/>
    <w:semiHidden/>
    <w:rsid w:val="000A3853"/>
    <w:pPr>
      <w:snapToGrid w:val="0"/>
      <w:spacing w:line="240" w:lineRule="auto"/>
      <w:ind w:firstLineChars="0" w:firstLine="0"/>
      <w:jc w:val="left"/>
    </w:pPr>
    <w:rPr>
      <w:noProof w:val="0"/>
      <w:szCs w:val="20"/>
    </w:rPr>
  </w:style>
  <w:style w:type="character" w:styleId="af4">
    <w:name w:val="endnote reference"/>
    <w:semiHidden/>
    <w:rsid w:val="00A72BCD"/>
    <w:rPr>
      <w:vertAlign w:val="superscript"/>
    </w:rPr>
  </w:style>
  <w:style w:type="character" w:styleId="HTML">
    <w:name w:val="HTML Cite"/>
    <w:rsid w:val="00617CE4"/>
    <w:rPr>
      <w:i w:val="0"/>
      <w:iCs w:val="0"/>
      <w:color w:val="008000"/>
    </w:rPr>
  </w:style>
  <w:style w:type="paragraph" w:styleId="af5">
    <w:name w:val="annotation subject"/>
    <w:basedOn w:val="af1"/>
    <w:next w:val="af1"/>
    <w:semiHidden/>
    <w:rsid w:val="00171417"/>
    <w:pPr>
      <w:spacing w:line="288" w:lineRule="auto"/>
      <w:ind w:firstLineChars="200" w:firstLine="200"/>
    </w:pPr>
    <w:rPr>
      <w:b/>
      <w:bCs/>
      <w:noProof/>
      <w:sz w:val="24"/>
      <w:szCs w:val="21"/>
    </w:rPr>
  </w:style>
  <w:style w:type="paragraph" w:styleId="12">
    <w:name w:val="index 1"/>
    <w:basedOn w:val="a0"/>
    <w:next w:val="a0"/>
    <w:autoRedefine/>
    <w:semiHidden/>
    <w:rsid w:val="00733F40"/>
    <w:pPr>
      <w:ind w:firstLine="0"/>
    </w:pPr>
  </w:style>
  <w:style w:type="character" w:customStyle="1" w:styleId="1Char">
    <w:name w:val="标题 1 Char"/>
    <w:aliases w:val="一级标题 Char"/>
    <w:link w:val="10"/>
    <w:rsid w:val="00987140"/>
    <w:rPr>
      <w:rFonts w:eastAsia="黑体"/>
      <w:bCs/>
      <w:noProof/>
      <w:snapToGrid w:val="0"/>
      <w:sz w:val="32"/>
      <w:szCs w:val="44"/>
    </w:rPr>
  </w:style>
  <w:style w:type="character" w:customStyle="1" w:styleId="2Char">
    <w:name w:val="标题 2 Char"/>
    <w:aliases w:val="二级标题 Char"/>
    <w:link w:val="20"/>
    <w:rsid w:val="0081152F"/>
    <w:rPr>
      <w:b/>
      <w:bCs/>
      <w:noProof/>
      <w:snapToGrid w:val="0"/>
      <w:sz w:val="30"/>
      <w:szCs w:val="30"/>
    </w:rPr>
  </w:style>
  <w:style w:type="character" w:customStyle="1" w:styleId="3Char">
    <w:name w:val="标题 3 Char"/>
    <w:aliases w:val="三级标题 Char"/>
    <w:link w:val="3"/>
    <w:rsid w:val="0099765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0">
    <w:name w:val="样式3"/>
    <w:rsid w:val="00032977"/>
    <w:pPr>
      <w:numPr>
        <w:numId w:val="3"/>
      </w:numPr>
    </w:pPr>
  </w:style>
  <w:style w:type="paragraph" w:customStyle="1" w:styleId="ab">
    <w:name w:val="摘要"/>
    <w:aliases w:val="表格正文"/>
    <w:basedOn w:val="a0"/>
    <w:link w:val="Char3"/>
    <w:qFormat/>
    <w:rsid w:val="00157E8E"/>
    <w:rPr>
      <w:noProof w:val="0"/>
      <w:szCs w:val="24"/>
    </w:rPr>
  </w:style>
  <w:style w:type="character" w:customStyle="1" w:styleId="Char3">
    <w:name w:val="摘要 Char"/>
    <w:aliases w:val="表格正文 Char"/>
    <w:link w:val="ab"/>
    <w:rsid w:val="00157E8E"/>
    <w:rPr>
      <w:kern w:val="2"/>
      <w:sz w:val="24"/>
      <w:szCs w:val="24"/>
    </w:rPr>
  </w:style>
  <w:style w:type="character" w:customStyle="1" w:styleId="Char">
    <w:name w:val="页脚 Char"/>
    <w:link w:val="a5"/>
    <w:uiPriority w:val="99"/>
    <w:rsid w:val="003F2144"/>
    <w:rPr>
      <w:noProof/>
      <w:kern w:val="2"/>
      <w:sz w:val="18"/>
      <w:szCs w:val="18"/>
    </w:rPr>
  </w:style>
  <w:style w:type="character" w:customStyle="1" w:styleId="Char1">
    <w:name w:val="日期 Char"/>
    <w:link w:val="aa"/>
    <w:rsid w:val="007017EC"/>
    <w:rPr>
      <w:kern w:val="2"/>
      <w:sz w:val="21"/>
    </w:rPr>
  </w:style>
  <w:style w:type="paragraph" w:styleId="af6">
    <w:name w:val="List Paragraph"/>
    <w:basedOn w:val="a0"/>
    <w:uiPriority w:val="34"/>
    <w:qFormat/>
    <w:rsid w:val="004F3FB6"/>
    <w:pPr>
      <w:ind w:firstLine="420"/>
    </w:pPr>
  </w:style>
  <w:style w:type="paragraph" w:customStyle="1" w:styleId="References">
    <w:name w:val="References"/>
    <w:basedOn w:val="a0"/>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a1"/>
    <w:rsid w:val="00292367"/>
  </w:style>
  <w:style w:type="character" w:customStyle="1" w:styleId="ordinary-span-edit2">
    <w:name w:val="ordinary-span-edit2"/>
    <w:basedOn w:val="a1"/>
    <w:rsid w:val="00086E4B"/>
  </w:style>
  <w:style w:type="paragraph" w:customStyle="1" w:styleId="af7">
    <w:name w:val="我的正文"/>
    <w:basedOn w:val="af8"/>
    <w:link w:val="Char4"/>
    <w:qFormat/>
    <w:rsid w:val="00284CBE"/>
    <w:pPr>
      <w:spacing w:before="60"/>
      <w:ind w:firstLine="480"/>
    </w:pPr>
    <w:rPr>
      <w:noProof w:val="0"/>
      <w:szCs w:val="24"/>
    </w:rPr>
  </w:style>
  <w:style w:type="character" w:customStyle="1" w:styleId="Char4">
    <w:name w:val="我的正文 Char"/>
    <w:link w:val="af7"/>
    <w:rsid w:val="00284CBE"/>
    <w:rPr>
      <w:kern w:val="2"/>
      <w:sz w:val="24"/>
      <w:szCs w:val="24"/>
    </w:rPr>
  </w:style>
  <w:style w:type="paragraph" w:styleId="af8">
    <w:name w:val="Normal Indent"/>
    <w:basedOn w:val="a0"/>
    <w:rsid w:val="00284CBE"/>
    <w:pPr>
      <w:ind w:firstLine="420"/>
    </w:pPr>
  </w:style>
  <w:style w:type="paragraph" w:customStyle="1" w:styleId="xd">
    <w:name w:val="xd正文"/>
    <w:basedOn w:val="a0"/>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58863637">
      <w:bodyDiv w:val="1"/>
      <w:marLeft w:val="0"/>
      <w:marRight w:val="0"/>
      <w:marTop w:val="0"/>
      <w:marBottom w:val="0"/>
      <w:divBdr>
        <w:top w:val="none" w:sz="0" w:space="0" w:color="auto"/>
        <w:left w:val="none" w:sz="0" w:space="0" w:color="auto"/>
        <w:bottom w:val="none" w:sz="0" w:space="0" w:color="auto"/>
        <w:right w:val="none" w:sz="0" w:space="0" w:color="auto"/>
      </w:divBdr>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276588">
      <w:bodyDiv w:val="1"/>
      <w:marLeft w:val="0"/>
      <w:marRight w:val="0"/>
      <w:marTop w:val="0"/>
      <w:marBottom w:val="0"/>
      <w:divBdr>
        <w:top w:val="none" w:sz="0" w:space="0" w:color="auto"/>
        <w:left w:val="none" w:sz="0" w:space="0" w:color="auto"/>
        <w:bottom w:val="none" w:sz="0" w:space="0" w:color="auto"/>
        <w:right w:val="none" w:sz="0" w:space="0" w:color="auto"/>
      </w:divBdr>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8033994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099086">
      <w:bodyDiv w:val="1"/>
      <w:marLeft w:val="0"/>
      <w:marRight w:val="0"/>
      <w:marTop w:val="0"/>
      <w:marBottom w:val="0"/>
      <w:divBdr>
        <w:top w:val="none" w:sz="0" w:space="0" w:color="auto"/>
        <w:left w:val="none" w:sz="0" w:space="0" w:color="auto"/>
        <w:bottom w:val="none" w:sz="0" w:space="0" w:color="auto"/>
        <w:right w:val="none" w:sz="0" w:space="0" w:color="auto"/>
      </w:divBdr>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88422949">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883787401">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4.xml"/><Relationship Id="rId26" Type="http://schemas.openxmlformats.org/officeDocument/2006/relationships/image" Target="media/image1.emf"/><Relationship Id="rId39"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5.emf"/><Relationship Id="rId42" Type="http://schemas.openxmlformats.org/officeDocument/2006/relationships/oleObject" Target="embeddings/oleObject8.bin"/><Relationship Id="rId47" Type="http://schemas.openxmlformats.org/officeDocument/2006/relationships/header" Target="header16.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footer" Target="footer7.xml"/><Relationship Id="rId33" Type="http://schemas.openxmlformats.org/officeDocument/2006/relationships/oleObject" Target="embeddings/oleObject4.bin"/><Relationship Id="rId38" Type="http://schemas.openxmlformats.org/officeDocument/2006/relationships/oleObject" Target="embeddings/oleObject6.bin"/><Relationship Id="rId46"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6.xml"/><Relationship Id="rId29" Type="http://schemas.openxmlformats.org/officeDocument/2006/relationships/oleObject" Target="embeddings/oleObject2.bin"/><Relationship Id="rId41"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0.xml"/><Relationship Id="rId32" Type="http://schemas.openxmlformats.org/officeDocument/2006/relationships/image" Target="media/image4.emf"/><Relationship Id="rId37" Type="http://schemas.openxmlformats.org/officeDocument/2006/relationships/image" Target="media/image6.emf"/><Relationship Id="rId40" Type="http://schemas.openxmlformats.org/officeDocument/2006/relationships/oleObject" Target="embeddings/oleObject7.bin"/><Relationship Id="rId45"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image" Target="media/image2.emf"/><Relationship Id="rId36" Type="http://schemas.openxmlformats.org/officeDocument/2006/relationships/header" Target="header11.xm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oleObject" Target="embeddings/oleObject3.bin"/><Relationship Id="rId44" Type="http://schemas.openxmlformats.org/officeDocument/2006/relationships/header" Target="header1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8.xml"/><Relationship Id="rId27" Type="http://schemas.openxmlformats.org/officeDocument/2006/relationships/oleObject" Target="embeddings/oleObject1.bin"/><Relationship Id="rId30" Type="http://schemas.openxmlformats.org/officeDocument/2006/relationships/image" Target="media/image3.emf"/><Relationship Id="rId35" Type="http://schemas.openxmlformats.org/officeDocument/2006/relationships/oleObject" Target="embeddings/oleObject5.bin"/><Relationship Id="rId43" Type="http://schemas.openxmlformats.org/officeDocument/2006/relationships/header" Target="header12.xml"/><Relationship Id="rId48"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a3"/>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A0297"/>
    <w:rsid w:val="002C122D"/>
    <w:rsid w:val="002C49C9"/>
    <w:rsid w:val="002F0318"/>
    <w:rsid w:val="0032041C"/>
    <w:rsid w:val="003277A7"/>
    <w:rsid w:val="003312B7"/>
    <w:rsid w:val="00344D6C"/>
    <w:rsid w:val="00372897"/>
    <w:rsid w:val="00372E0F"/>
    <w:rsid w:val="003D56B2"/>
    <w:rsid w:val="003E4176"/>
    <w:rsid w:val="003F7BAF"/>
    <w:rsid w:val="00422149"/>
    <w:rsid w:val="0042694C"/>
    <w:rsid w:val="004340BB"/>
    <w:rsid w:val="00473B1A"/>
    <w:rsid w:val="0048081A"/>
    <w:rsid w:val="00485683"/>
    <w:rsid w:val="0048621E"/>
    <w:rsid w:val="004A15A3"/>
    <w:rsid w:val="004B79FA"/>
    <w:rsid w:val="004D77AB"/>
    <w:rsid w:val="004E6B1C"/>
    <w:rsid w:val="004F6847"/>
    <w:rsid w:val="005102C6"/>
    <w:rsid w:val="005121DF"/>
    <w:rsid w:val="00517D2A"/>
    <w:rsid w:val="00534386"/>
    <w:rsid w:val="005F2022"/>
    <w:rsid w:val="00621509"/>
    <w:rsid w:val="00635465"/>
    <w:rsid w:val="006450D0"/>
    <w:rsid w:val="00661BAF"/>
    <w:rsid w:val="006951A6"/>
    <w:rsid w:val="006A3362"/>
    <w:rsid w:val="006A65BD"/>
    <w:rsid w:val="006D7B4C"/>
    <w:rsid w:val="006F3195"/>
    <w:rsid w:val="00700DAD"/>
    <w:rsid w:val="0070329E"/>
    <w:rsid w:val="00713AF9"/>
    <w:rsid w:val="00731B0D"/>
    <w:rsid w:val="007A7097"/>
    <w:rsid w:val="007B1642"/>
    <w:rsid w:val="007D543D"/>
    <w:rsid w:val="00812BA9"/>
    <w:rsid w:val="0081419C"/>
    <w:rsid w:val="00844100"/>
    <w:rsid w:val="00860CA2"/>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43A38"/>
    <w:rsid w:val="00F522F9"/>
    <w:rsid w:val="00F6453A"/>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1A2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66138CE-0621-4CEE-A99A-F7B36D2F8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5714</TotalTime>
  <Pages>62</Pages>
  <Words>5226</Words>
  <Characters>29793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34950</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bean</cp:lastModifiedBy>
  <cp:revision>833</cp:revision>
  <cp:lastPrinted>2015-04-23T08:35:00Z</cp:lastPrinted>
  <dcterms:created xsi:type="dcterms:W3CDTF">2015-01-26T05:31:00Z</dcterms:created>
  <dcterms:modified xsi:type="dcterms:W3CDTF">2015-11-02T08:40:00Z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