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9060B0"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EndPr/>
                  <w:sdtContent>
                    <w:p w14:paraId="31A86DB3" w14:textId="77777777" w:rsidR="00801ECA" w:rsidRDefault="00801ECA" w:rsidP="000A2434">
                      <w:r w:rsidRPr="00481240">
                        <w:rPr>
                          <w:rFonts w:hint="eastAsia"/>
                        </w:rPr>
                        <w:t>西安电子科技大学研究生</w:t>
                      </w:r>
                      <w:r>
                        <w:rPr>
                          <w:rFonts w:hint="eastAsia"/>
                        </w:rPr>
                        <w:t>学位</w:t>
                      </w:r>
                      <w:r w:rsidRPr="00481240">
                        <w:rPr>
                          <w:rFonts w:hint="eastAsia"/>
                        </w:rPr>
                        <w:t>论文</w:t>
                      </w:r>
                    </w:p>
                    <w:p w14:paraId="25853349" w14:textId="77777777" w:rsidR="00801ECA" w:rsidRPr="005B61E7" w:rsidRDefault="00801ECA"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801ECA" w:rsidRDefault="00801ECA"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End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801ECA" w:rsidRPr="00051C8B" w:rsidRDefault="00801ECA"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End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801ECA" w:rsidRPr="00663FE0" w:rsidRDefault="00801ECA"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9060B0"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801ECA" w:rsidRDefault="00801ECA"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801ECA" w:rsidRPr="001930C0" w:rsidRDefault="00801ECA"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801ECA" w:rsidRPr="005B61E7" w:rsidRDefault="00801ECA"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801ECA" w:rsidRDefault="00801ECA"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801ECA" w:rsidRDefault="00801ECA"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Pr="00E266DB">
                        <w:rPr>
                          <w:rFonts w:hint="eastAsia"/>
                          <w:color w:val="FF0000"/>
                        </w:rPr>
                        <w:t>选择学科</w:t>
                      </w:r>
                    </w:sdtContent>
                  </w:sdt>
                </w:p>
                <w:p w14:paraId="36D2D863" w14:textId="77777777" w:rsidR="00801ECA" w:rsidRDefault="00801ECA"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Pr="0004608E">
                        <w:rPr>
                          <w:rFonts w:hint="eastAsia"/>
                          <w:color w:val="FF0000"/>
                        </w:rPr>
                        <w:t>选择学科</w:t>
                      </w:r>
                    </w:sdtContent>
                  </w:sdt>
                </w:p>
                <w:p w14:paraId="51C41632" w14:textId="77777777" w:rsidR="00801ECA" w:rsidRPr="00C753E1" w:rsidRDefault="00801ECA"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color w:val="FF0000"/>
                        </w:rPr>
                        <w:t>选择学位</w:t>
                      </w:r>
                    </w:sdtContent>
                  </w:sdt>
                </w:p>
                <w:p w14:paraId="6A9459E6" w14:textId="77777777" w:rsidR="00801ECA" w:rsidRPr="003C3068" w:rsidRDefault="00801ECA"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EndPr/>
                    <w:sdtContent>
                      <w:r w:rsidRPr="0004608E">
                        <w:rPr>
                          <w:rFonts w:hint="eastAsia"/>
                          <w:color w:val="FF0000"/>
                        </w:rPr>
                        <w:t>职称</w:t>
                      </w:r>
                    </w:sdtContent>
                  </w:sdt>
                </w:p>
                <w:p w14:paraId="5849AF4F" w14:textId="77777777" w:rsidR="00801ECA" w:rsidRPr="00C753E1" w:rsidRDefault="00801ECA"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t xml:space="preserve"> </w:t>
                      </w:r>
                      <w:r w:rsidRPr="000903BD">
                        <w:rPr>
                          <w:rFonts w:hint="eastAsia"/>
                          <w:color w:val="FF0000"/>
                        </w:rPr>
                        <w:t>选择学院</w:t>
                      </w:r>
                      <w:r>
                        <w:t xml:space="preserve"> </w:t>
                      </w:r>
                    </w:sdtContent>
                  </w:sdt>
                </w:p>
                <w:p w14:paraId="1DD752FA" w14:textId="77777777" w:rsidR="00801ECA" w:rsidRPr="00790D25" w:rsidRDefault="00801ECA"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End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801ECA" w:rsidRPr="001930C0" w:rsidRDefault="00801ECA" w:rsidP="000A2434">
                  <w:pPr>
                    <w:pStyle w:val="Date"/>
                  </w:pPr>
                  <w:r w:rsidRPr="001930C0">
                    <w:t>西安电子科技大学</w:t>
                  </w:r>
                </w:p>
                <w:p w14:paraId="624BE710" w14:textId="77777777" w:rsidR="00801ECA" w:rsidRPr="001930C0" w:rsidRDefault="00801ECA" w:rsidP="000A2434">
                  <w:pPr>
                    <w:pStyle w:val="Date"/>
                  </w:pPr>
                </w:p>
                <w:p w14:paraId="14EC4661" w14:textId="77777777" w:rsidR="00801ECA" w:rsidRPr="001930C0" w:rsidRDefault="00801ECA" w:rsidP="000A2434">
                  <w:pPr>
                    <w:pStyle w:val="Date"/>
                  </w:pPr>
                </w:p>
                <w:p w14:paraId="4754C17E" w14:textId="77777777" w:rsidR="00801ECA" w:rsidRPr="00FA3F36" w:rsidRDefault="009060B0"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EndPr/>
                    <w:sdtContent>
                      <w:r w:rsidR="00801ECA" w:rsidRPr="00BD2FD9">
                        <w:rPr>
                          <w:rFonts w:hint="eastAsia"/>
                          <w:color w:val="FF0000"/>
                        </w:rPr>
                        <w:t>选择类型</w:t>
                      </w:r>
                    </w:sdtContent>
                  </w:sdt>
                  <w:r w:rsidR="00801ECA"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801ECA" w:rsidRDefault="00801ECA" w:rsidP="000A2434">
                  <w:r>
                    <w:rPr>
                      <w:rFonts w:ascii="宋体" w:hAnsi="宋体" w:hint="eastAsia"/>
                    </w:rPr>
                    <w:t xml:space="preserve">学　号　</w:t>
                  </w:r>
                  <w:r>
                    <w:rPr>
                      <w:rFonts w:hint="eastAsia"/>
                    </w:rPr>
                    <w:t xml:space="preserve">  </w:t>
                  </w:r>
                  <w:r w:rsidRPr="003A2257">
                    <w:t xml:space="preserve"> </w:t>
                  </w:r>
                  <w:sdt>
                    <w:sdtPr>
                      <w:id w:val="1602374232"/>
                      <w:showingPlcHdr/>
                    </w:sdtPr>
                    <w:sdtEnd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801ECA" w:rsidRDefault="00801ECA"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End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801ECA" w:rsidRDefault="00801ECA"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801ECA" w:rsidRDefault="00801ECA"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End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9060B0"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801ECA" w:rsidRPr="001930C0" w:rsidRDefault="00801ECA" w:rsidP="000A2434">
                  <w:r w:rsidRPr="001930C0">
                    <w:t>By</w:t>
                  </w:r>
                </w:p>
                <w:p w14:paraId="7AF2288E" w14:textId="77777777" w:rsidR="00801ECA" w:rsidRPr="00C22CA5" w:rsidRDefault="009060B0" w:rsidP="000A2434">
                  <w:sdt>
                    <w:sdtPr>
                      <w:alias w:val="键入作者英文姓名"/>
                      <w:tag w:val="键入作者英文姓名"/>
                      <w:id w:val="1267427202"/>
                      <w:showingPlcHdr/>
                    </w:sdtPr>
                    <w:sdtEndPr/>
                    <w:sdtContent>
                      <w:r w:rsidR="00801ECA" w:rsidRPr="0004608E">
                        <w:rPr>
                          <w:rFonts w:hint="eastAsia"/>
                        </w:rPr>
                        <w:t>Zhang San</w:t>
                      </w:r>
                    </w:sdtContent>
                  </w:sdt>
                </w:p>
                <w:p w14:paraId="370AB6C3" w14:textId="77777777" w:rsidR="00801ECA" w:rsidRPr="001930C0" w:rsidRDefault="00801ECA" w:rsidP="000A2434">
                  <w:r w:rsidRPr="001930C0">
                    <w:t xml:space="preserve">Supervisor: </w:t>
                  </w:r>
                  <w:sdt>
                    <w:sdtPr>
                      <w:id w:val="-290052086"/>
                      <w:lock w:val="sdtLocked"/>
                      <w:showingPlcHdr/>
                    </w:sdtPr>
                    <w:sdtEnd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rPr>
                        <w:t>Professor</w:t>
                      </w:r>
                    </w:sdtContent>
                  </w:sdt>
                </w:p>
                <w:p w14:paraId="31123553" w14:textId="77777777" w:rsidR="00801ECA" w:rsidRPr="00790D25" w:rsidRDefault="009060B0" w:rsidP="000A2434">
                  <w:sdt>
                    <w:sdtPr>
                      <w:rPr>
                        <w:rFonts w:hint="eastAsia"/>
                      </w:rPr>
                      <w:id w:val="720481217"/>
                      <w:date w:fullDate="2015-02-19T00:00:00Z">
                        <w:dateFormat w:val="MMMM yyyy"/>
                        <w:lid w:val="en-US"/>
                        <w:storeMappedDataAs w:val="dateTime"/>
                        <w:calendar w:val="gregorian"/>
                      </w:date>
                    </w:sdtPr>
                    <w:sdtEndPr/>
                    <w:sdtContent>
                      <w:r w:rsidR="00801ECA"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801ECA" w:rsidRPr="001930C0" w:rsidRDefault="00801ECA"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EndPr/>
                    <w:sdtContent>
                      <w:r>
                        <w:rPr>
                          <w:rFonts w:hint="eastAsia"/>
                          <w:color w:val="FF0000"/>
                        </w:rPr>
                        <w:t>thesis</w:t>
                      </w:r>
                    </w:sdtContent>
                  </w:sdt>
                  <w:r w:rsidRPr="004816A7">
                    <w:t xml:space="preserve"> </w:t>
                  </w:r>
                  <w:r w:rsidRPr="001930C0">
                    <w:t>submitted to</w:t>
                  </w:r>
                </w:p>
                <w:p w14:paraId="15758B93" w14:textId="77777777" w:rsidR="00801ECA" w:rsidRPr="001930C0" w:rsidRDefault="00801ECA" w:rsidP="000A2434">
                  <w:r w:rsidRPr="001930C0">
                    <w:t>XIDIAN UNIVERSITY</w:t>
                  </w:r>
                </w:p>
                <w:p w14:paraId="597837A1" w14:textId="77777777" w:rsidR="00801ECA" w:rsidRDefault="00801ECA" w:rsidP="000A2434">
                  <w:r w:rsidRPr="001930C0">
                    <w:t>in partial fulfillment of the requirements</w:t>
                  </w:r>
                </w:p>
                <w:p w14:paraId="73FB0249" w14:textId="77777777" w:rsidR="00801ECA" w:rsidRPr="001930C0" w:rsidRDefault="00801ECA"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rPr>
                        <w:t>selecting one</w:t>
                      </w:r>
                    </w:sdtContent>
                  </w:sdt>
                </w:p>
                <w:p w14:paraId="7F93B2CF" w14:textId="77777777" w:rsidR="00801ECA" w:rsidRPr="001930C0" w:rsidRDefault="00801ECA"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EndPr/>
                    <w:sdtContent>
                      <w:r w:rsidRPr="0004608E">
                        <w:rPr>
                          <w:rFonts w:hint="eastAsia"/>
                        </w:rPr>
                        <w:t>select</w:t>
                      </w:r>
                      <w:r>
                        <w:rPr>
                          <w:rFonts w:hint="eastAsia"/>
                        </w:rPr>
                        <w:t>ing</w:t>
                      </w:r>
                      <w:r w:rsidRPr="0004608E">
                        <w:rPr>
                          <w:rFonts w:hint="eastAsia"/>
                        </w:rPr>
                        <w:t xml:space="preserve"> one</w:t>
                      </w:r>
                    </w:sdtContent>
                  </w:sdt>
                </w:p>
                <w:p w14:paraId="603FBEFC" w14:textId="77777777" w:rsidR="00801ECA" w:rsidRPr="00FD604B" w:rsidRDefault="00801ECA"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801ECA" w:rsidRPr="0029613A" w:rsidRDefault="00801ECA" w:rsidP="000A2434">
                  <w:pPr>
                    <w:pStyle w:val="Date"/>
                  </w:pPr>
                  <w:r w:rsidRPr="0029613A">
                    <w:t>Thesis/Dissertation Guide for Postgraduates</w:t>
                  </w:r>
                </w:p>
                <w:p w14:paraId="7AA0B4AD" w14:textId="77777777" w:rsidR="00801ECA" w:rsidRDefault="00801ECA"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9060B0"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9060B0"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9060B0"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9060B0"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9060B0"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9060B0"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9060B0"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9060B0"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9060B0"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9060B0"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9060B0"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9060B0"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9060B0"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9060B0"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9060B0"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9060B0"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9060B0"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9060B0"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9060B0"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9060B0"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9060B0"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9060B0"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9060B0"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9060B0"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9060B0"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9060B0"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9060B0"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9060B0"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9060B0"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9060B0"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9060B0"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9060B0"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9060B0"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9060B0"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840931"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840932"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840933"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840934"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840935"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840936"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840937"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4CC9F38E" w:rsidR="00D42B01" w:rsidRDefault="00D42B01" w:rsidP="00B05C21">
      <w:pPr>
        <w:rPr>
          <w:rFonts w:hint="eastAsia"/>
        </w:rPr>
      </w:pPr>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bookmarkStart w:id="107" w:name="_GoBack"/>
      <w:bookmarkEnd w:id="107"/>
    </w:p>
    <w:p w14:paraId="50D4E9CA" w14:textId="54378FAB" w:rsidR="00F7736E" w:rsidRPr="00117E1C" w:rsidRDefault="00F7736E" w:rsidP="00CF64E8">
      <w:pPr>
        <w:pStyle w:val="Heading3"/>
      </w:pPr>
      <w:r>
        <w:rPr>
          <w:rFonts w:hint="eastAsia"/>
        </w:rPr>
        <w:t>负载</w:t>
      </w:r>
      <w:r>
        <w:t>均衡策略</w:t>
      </w:r>
    </w:p>
    <w:p w14:paraId="0E4B8FAA" w14:textId="7ED499E0" w:rsidR="00424667" w:rsidRDefault="000F0C95" w:rsidP="003A200A">
      <w:pPr>
        <w:pStyle w:val="Heading2"/>
      </w:pPr>
      <w:r>
        <w:t>集群管理监控模块设计</w:t>
      </w:r>
    </w:p>
    <w:p w14:paraId="3D202049" w14:textId="1863C94C" w:rsidR="000F0C95" w:rsidRDefault="000F0C95" w:rsidP="003A200A">
      <w:pPr>
        <w:pStyle w:val="Heading2"/>
      </w:pPr>
      <w:r>
        <w:rPr>
          <w:rFonts w:hint="eastAsia"/>
        </w:rPr>
        <w:t>分布式</w:t>
      </w:r>
      <w:r>
        <w:t>缓存</w:t>
      </w:r>
      <w:r w:rsidR="00975BFC">
        <w:t>模块</w:t>
      </w:r>
      <w:r>
        <w:t>设计</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3FB69D94" w14:textId="69B240FB" w:rsidR="005A69CE" w:rsidRPr="000C1D2B" w:rsidRDefault="00A009F3" w:rsidP="00862A66">
      <w:pPr>
        <w:pStyle w:val="Heading3"/>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3"/>
      <w:headerReference w:type="first" r:id="rId44"/>
      <w:footerReference w:type="first" r:id="rId45"/>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1E78155" w14:textId="77777777" w:rsidR="009060B0" w:rsidRDefault="009060B0" w:rsidP="000A2434">
      <w:r>
        <w:separator/>
      </w:r>
    </w:p>
    <w:p w14:paraId="795948A2" w14:textId="77777777" w:rsidR="009060B0" w:rsidRDefault="009060B0" w:rsidP="000A2434"/>
    <w:p w14:paraId="714455E0" w14:textId="77777777" w:rsidR="009060B0" w:rsidRDefault="009060B0" w:rsidP="000A2434"/>
    <w:p w14:paraId="659F6949" w14:textId="77777777" w:rsidR="009060B0" w:rsidRDefault="009060B0" w:rsidP="000A2434"/>
    <w:p w14:paraId="2F96F98D" w14:textId="77777777" w:rsidR="009060B0" w:rsidRDefault="009060B0" w:rsidP="000A2434"/>
    <w:p w14:paraId="4DF05C81" w14:textId="77777777" w:rsidR="009060B0" w:rsidRDefault="009060B0" w:rsidP="000A2434"/>
    <w:p w14:paraId="1919A93E" w14:textId="77777777" w:rsidR="009060B0" w:rsidRDefault="009060B0" w:rsidP="000A2434"/>
    <w:p w14:paraId="087E63FA" w14:textId="77777777" w:rsidR="009060B0" w:rsidRDefault="009060B0" w:rsidP="000A2434"/>
    <w:p w14:paraId="73CE26FD" w14:textId="77777777" w:rsidR="009060B0" w:rsidRDefault="009060B0" w:rsidP="000A2434"/>
  </w:endnote>
  <w:endnote w:type="continuationSeparator" w:id="0">
    <w:p w14:paraId="01DD3D64" w14:textId="77777777" w:rsidR="009060B0" w:rsidRDefault="009060B0" w:rsidP="000A2434">
      <w:r>
        <w:continuationSeparator/>
      </w:r>
    </w:p>
    <w:p w14:paraId="1F88D13D" w14:textId="77777777" w:rsidR="009060B0" w:rsidRDefault="009060B0" w:rsidP="000A2434"/>
    <w:p w14:paraId="5ECFD592" w14:textId="77777777" w:rsidR="009060B0" w:rsidRDefault="009060B0" w:rsidP="000A2434"/>
    <w:p w14:paraId="66412CA9" w14:textId="77777777" w:rsidR="009060B0" w:rsidRDefault="009060B0" w:rsidP="000A2434"/>
    <w:p w14:paraId="6D5B3B70" w14:textId="77777777" w:rsidR="009060B0" w:rsidRDefault="009060B0" w:rsidP="000A2434"/>
    <w:p w14:paraId="6004350A" w14:textId="77777777" w:rsidR="009060B0" w:rsidRDefault="009060B0" w:rsidP="000A2434"/>
    <w:p w14:paraId="1C73BC7E" w14:textId="77777777" w:rsidR="009060B0" w:rsidRDefault="009060B0" w:rsidP="000A2434"/>
    <w:p w14:paraId="1F12EAEB" w14:textId="77777777" w:rsidR="009060B0" w:rsidRDefault="009060B0" w:rsidP="000A2434"/>
    <w:p w14:paraId="33CAF53D" w14:textId="77777777" w:rsidR="009060B0" w:rsidRDefault="009060B0"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801ECA" w:rsidRPr="00CD4214" w:rsidRDefault="00801ECA"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801ECA" w:rsidRDefault="00801ECA"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801ECA" w:rsidRDefault="00801ECA"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801ECA" w:rsidRDefault="00801ECA" w:rsidP="000A2434">
    <w:pPr>
      <w:pStyle w:val="Footer"/>
      <w:ind w:firstLine="360"/>
    </w:pPr>
  </w:p>
  <w:p w14:paraId="71EC3578" w14:textId="77777777" w:rsidR="00801ECA" w:rsidRDefault="00801ECA"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EndPr/>
    <w:sdtContent>
      <w:p w14:paraId="3BA8D11E" w14:textId="77777777" w:rsidR="00801ECA" w:rsidRDefault="00801ECA" w:rsidP="000A2434">
        <w:pPr>
          <w:pStyle w:val="Footer"/>
          <w:ind w:firstLine="360"/>
        </w:pPr>
        <w:r>
          <w:fldChar w:fldCharType="begin"/>
        </w:r>
        <w:r>
          <w:instrText>PAGE   \* MERGEFORMAT</w:instrText>
        </w:r>
        <w:r>
          <w:fldChar w:fldCharType="separate"/>
        </w:r>
        <w:r w:rsidR="002F556F" w:rsidRPr="002F556F">
          <w:rPr>
            <w:lang w:val="zh-CN"/>
          </w:rPr>
          <w:t>26</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801ECA" w:rsidRDefault="00801ECA" w:rsidP="000A2434">
    <w:pPr>
      <w:pStyle w:val="Footer"/>
      <w:ind w:firstLine="360"/>
    </w:pPr>
    <w:r>
      <w:fldChar w:fldCharType="begin"/>
    </w:r>
    <w:r>
      <w:instrText>PAGE   \* MERGEFORMAT</w:instrText>
    </w:r>
    <w:r>
      <w:fldChar w:fldCharType="separate"/>
    </w:r>
    <w:r w:rsidR="002F556F" w:rsidRPr="002F556F">
      <w:rPr>
        <w:lang w:val="zh-CN"/>
      </w:rPr>
      <w:t>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801ECA" w:rsidRDefault="00801ECA" w:rsidP="000A2434">
    <w:pPr>
      <w:pStyle w:val="Footer"/>
      <w:ind w:firstLine="360"/>
    </w:pPr>
    <w:r>
      <w:fldChar w:fldCharType="begin"/>
    </w:r>
    <w:r>
      <w:instrText>PAGE   \* MERGEFORMAT</w:instrText>
    </w:r>
    <w:r>
      <w:fldChar w:fldCharType="separate"/>
    </w:r>
    <w:r w:rsidR="000A6AC4" w:rsidRPr="000A6AC4">
      <w:rPr>
        <w:lang w:val="zh-CN"/>
      </w:rPr>
      <w:t>27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801ECA" w:rsidRDefault="00801ECA"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A92B59E" w14:textId="77777777" w:rsidR="009060B0" w:rsidRDefault="009060B0" w:rsidP="000A2434">
      <w:r>
        <w:separator/>
      </w:r>
    </w:p>
    <w:p w14:paraId="694E575F" w14:textId="77777777" w:rsidR="009060B0" w:rsidRDefault="009060B0" w:rsidP="000A2434"/>
  </w:footnote>
  <w:footnote w:type="continuationSeparator" w:id="0">
    <w:p w14:paraId="69B5BB8D" w14:textId="77777777" w:rsidR="009060B0" w:rsidRDefault="009060B0" w:rsidP="000A2434">
      <w:r>
        <w:continuationSeparator/>
      </w:r>
    </w:p>
    <w:p w14:paraId="7BE8FFA3" w14:textId="77777777" w:rsidR="009060B0" w:rsidRDefault="009060B0" w:rsidP="000A2434"/>
    <w:p w14:paraId="34A4143D" w14:textId="77777777" w:rsidR="009060B0" w:rsidRDefault="009060B0" w:rsidP="000A2434"/>
    <w:p w14:paraId="15A9441A" w14:textId="77777777" w:rsidR="009060B0" w:rsidRDefault="009060B0" w:rsidP="000A2434"/>
    <w:p w14:paraId="19A6480E" w14:textId="77777777" w:rsidR="009060B0" w:rsidRDefault="009060B0" w:rsidP="000A2434"/>
    <w:p w14:paraId="1B26F3D1" w14:textId="77777777" w:rsidR="009060B0" w:rsidRDefault="009060B0" w:rsidP="000A2434"/>
    <w:p w14:paraId="40644B47" w14:textId="77777777" w:rsidR="009060B0" w:rsidRDefault="009060B0" w:rsidP="000A2434"/>
    <w:p w14:paraId="62A8BF07" w14:textId="77777777" w:rsidR="009060B0" w:rsidRDefault="009060B0" w:rsidP="000A2434"/>
    <w:p w14:paraId="7EB56062" w14:textId="77777777" w:rsidR="009060B0" w:rsidRDefault="009060B0"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801ECA" w:rsidRDefault="00801ECA"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801ECA" w:rsidRPr="00A8113F" w:rsidRDefault="00801ECA"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801ECA" w:rsidRPr="00FE5E69" w:rsidRDefault="00801ECA"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801ECA" w:rsidRPr="00007CB7" w:rsidRDefault="00801ECA"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801ECA" w:rsidRPr="00FE5E69" w:rsidRDefault="00801ECA"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801ECA" w:rsidRPr="00FE5E69" w:rsidRDefault="00801ECA"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801ECA" w:rsidRPr="00AB3697" w:rsidRDefault="00801ECA"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801ECA" w:rsidRDefault="00801ECA"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801ECA" w:rsidRDefault="00801ECA"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End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801ECA" w:rsidRDefault="00801ECA"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801ECA" w:rsidRDefault="00801ECA"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801ECA" w:rsidRPr="00D97F6D" w:rsidRDefault="00801ECA"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801ECA" w:rsidRPr="00D97F6D" w:rsidRDefault="00801ECA"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801ECA" w:rsidRPr="00D97F6D" w:rsidRDefault="00801ECA"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801ECA" w:rsidRPr="00D97F6D" w:rsidRDefault="00801ECA"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801ECA" w:rsidRDefault="00801ECA"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DD4"/>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1CF"/>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3751"/>
    <w:rsid w:val="008842BC"/>
    <w:rsid w:val="008843C0"/>
    <w:rsid w:val="00884ED0"/>
    <w:rsid w:val="00884FFC"/>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0B0"/>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1732"/>
    <w:rsid w:val="00951EB3"/>
    <w:rsid w:val="009525D6"/>
    <w:rsid w:val="009526DC"/>
    <w:rsid w:val="00952849"/>
    <w:rsid w:val="00952F3C"/>
    <w:rsid w:val="0095323A"/>
    <w:rsid w:val="00953263"/>
    <w:rsid w:val="009532AF"/>
    <w:rsid w:val="0095374D"/>
    <w:rsid w:val="00953950"/>
    <w:rsid w:val="00953A8B"/>
    <w:rsid w:val="00953C96"/>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D3C"/>
    <w:rsid w:val="00B36D98"/>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96C"/>
    <w:rsid w:val="00F201B7"/>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A366B"/>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455FB82-AB01-2E49-8C57-BDDDC2C4D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5167</TotalTime>
  <Pages>58</Pages>
  <Words>4704</Words>
  <Characters>26816</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31458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512</cp:revision>
  <cp:lastPrinted>2015-04-23T08:35:00Z</cp:lastPrinted>
  <dcterms:created xsi:type="dcterms:W3CDTF">2015-01-26T05:31:00Z</dcterms:created>
  <dcterms:modified xsi:type="dcterms:W3CDTF">2015-10-31T15:55:00Z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