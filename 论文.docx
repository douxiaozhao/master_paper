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933618"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933618" w:rsidRDefault="00933618" w:rsidP="000A2434">
                      <w:r w:rsidRPr="00481240">
                        <w:rPr>
                          <w:rFonts w:hint="eastAsia"/>
                        </w:rPr>
                        <w:t>西安电子科技大学研究生</w:t>
                      </w:r>
                      <w:r>
                        <w:rPr>
                          <w:rFonts w:hint="eastAsia"/>
                        </w:rPr>
                        <w:t>学位</w:t>
                      </w:r>
                      <w:r w:rsidRPr="00481240">
                        <w:rPr>
                          <w:rFonts w:hint="eastAsia"/>
                        </w:rPr>
                        <w:t>论文</w:t>
                      </w:r>
                    </w:p>
                    <w:p w14:paraId="25853349" w14:textId="77777777" w:rsidR="00933618" w:rsidRPr="005B61E7" w:rsidRDefault="00933618"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933618" w:rsidRDefault="00933618"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933618" w:rsidRPr="00051C8B" w:rsidRDefault="00933618"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933618" w:rsidRPr="00663FE0" w:rsidRDefault="00933618"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933618"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933618" w:rsidRDefault="00933618"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933618" w:rsidRPr="001930C0" w:rsidRDefault="00933618"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933618" w:rsidRPr="005B61E7" w:rsidRDefault="00933618"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933618" w:rsidRDefault="00933618"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933618" w:rsidRDefault="00933618"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933618" w:rsidRDefault="00933618"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933618" w:rsidRPr="00C753E1" w:rsidRDefault="00933618"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933618" w:rsidRPr="003C3068" w:rsidRDefault="00933618"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933618" w:rsidRPr="00C753E1" w:rsidRDefault="00933618"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933618" w:rsidRPr="00790D25" w:rsidRDefault="00933618"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933618" w:rsidRPr="001930C0" w:rsidRDefault="00933618" w:rsidP="000A2434">
                  <w:pPr>
                    <w:pStyle w:val="Date"/>
                  </w:pPr>
                  <w:r w:rsidRPr="001930C0">
                    <w:t>西安电子科技大学</w:t>
                  </w:r>
                </w:p>
                <w:p w14:paraId="624BE710" w14:textId="77777777" w:rsidR="00933618" w:rsidRPr="001930C0" w:rsidRDefault="00933618" w:rsidP="000A2434">
                  <w:pPr>
                    <w:pStyle w:val="Date"/>
                  </w:pPr>
                </w:p>
                <w:p w14:paraId="14EC4661" w14:textId="77777777" w:rsidR="00933618" w:rsidRPr="001930C0" w:rsidRDefault="00933618" w:rsidP="000A2434">
                  <w:pPr>
                    <w:pStyle w:val="Date"/>
                  </w:pPr>
                </w:p>
                <w:p w14:paraId="4754C17E" w14:textId="77777777" w:rsidR="00933618" w:rsidRPr="00FA3F36" w:rsidRDefault="00933618"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933618" w:rsidRDefault="00933618"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933618" w:rsidRDefault="00933618"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933618" w:rsidRDefault="00933618"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933618" w:rsidRDefault="00933618"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933618"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933618" w:rsidRPr="001930C0" w:rsidRDefault="00933618" w:rsidP="000A2434">
                  <w:r w:rsidRPr="001930C0">
                    <w:t>By</w:t>
                  </w:r>
                </w:p>
                <w:p w14:paraId="7AF2288E" w14:textId="77777777" w:rsidR="00933618" w:rsidRPr="00C22CA5" w:rsidRDefault="00933618"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933618" w:rsidRPr="001930C0" w:rsidRDefault="00933618"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933618" w:rsidRPr="00790D25" w:rsidRDefault="00933618"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933618" w:rsidRPr="001930C0" w:rsidRDefault="00933618"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933618" w:rsidRPr="001930C0" w:rsidRDefault="00933618" w:rsidP="000A2434">
                  <w:r w:rsidRPr="001930C0">
                    <w:t>XIDIAN UNIVERSITY</w:t>
                  </w:r>
                </w:p>
                <w:p w14:paraId="597837A1" w14:textId="77777777" w:rsidR="00933618" w:rsidRDefault="00933618" w:rsidP="000A2434">
                  <w:r w:rsidRPr="001930C0">
                    <w:t>in partial fulfillment of the requirements</w:t>
                  </w:r>
                </w:p>
                <w:p w14:paraId="73FB0249" w14:textId="77777777" w:rsidR="00933618" w:rsidRPr="001930C0" w:rsidRDefault="00933618"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933618" w:rsidRPr="001930C0" w:rsidRDefault="00933618"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933618" w:rsidRPr="00FD604B" w:rsidRDefault="00933618"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933618" w:rsidRPr="0029613A" w:rsidRDefault="00933618" w:rsidP="000A2434">
                  <w:pPr>
                    <w:pStyle w:val="Date"/>
                  </w:pPr>
                  <w:r w:rsidRPr="0029613A">
                    <w:t>Thesis/Dissertation Guide for Postgraduates</w:t>
                  </w:r>
                </w:p>
                <w:p w14:paraId="7AA0B4AD" w14:textId="77777777" w:rsidR="00933618" w:rsidRDefault="00933618"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The format of the Chinese Abstract is what follows: Song Ti,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933618"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933618"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933618"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933618"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933618"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933618"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933618"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933618"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933618"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933618"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933618"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933618"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933618"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933618"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933618"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933618"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933618"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933618"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933618"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933618"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933618"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933618"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933618"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933618"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933618"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933618"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933618"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933618"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933618"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933618"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933618"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933618"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933618"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933618"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902042"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2pt;height:536.45pt" o:ole="">
            <v:imagedata r:id="rId27" o:title=""/>
          </v:shape>
          <o:OLEObject Type="Embed" ProgID="Visio.Drawing.11" ShapeID="_x0000_i1026" DrawAspect="Content" ObjectID="_1507902043"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902044"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902045"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1.05pt" o:ole="">
            <v:imagedata r:id="rId33" o:title=""/>
          </v:shape>
          <o:OLEObject Type="Embed" ProgID="Visio.Drawing.11" ShapeID="_x0000_i1029" DrawAspect="Content" ObjectID="_1507902046"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25pt;height:204.55pt" o:ole="">
            <v:imagedata r:id="rId36" o:title=""/>
          </v:shape>
          <o:OLEObject Type="Embed" ProgID="Visio.Drawing.11" ShapeID="_x0000_i1030" DrawAspect="Content" ObjectID="_1507902047"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65pt;height:243.7pt" o:ole="">
            <v:imagedata r:id="rId38" o:title=""/>
          </v:shape>
          <o:OLEObject Type="Embed" ProgID="Visio.Drawing.11" ShapeID="_x0000_i1031" DrawAspect="Content" ObjectID="_1507902048"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Heading1"/>
      </w:pPr>
      <w:r>
        <w:t>OGC</w:t>
      </w:r>
      <w:r>
        <w:t>应用服务器层辅助</w:t>
      </w:r>
      <w:r w:rsidR="00DC6217">
        <w:t>模块</w:t>
      </w:r>
      <w:r w:rsidR="00AF65D3">
        <w:t>设计</w:t>
      </w:r>
    </w:p>
    <w:p w14:paraId="2DB5AE70" w14:textId="2DF1C26D" w:rsidR="003A200A" w:rsidRDefault="003A200A" w:rsidP="003A200A">
      <w:pPr>
        <w:pStyle w:val="Heading2"/>
      </w:pPr>
      <w:r>
        <w:rPr>
          <w:rFonts w:hint="eastAsia"/>
        </w:rPr>
        <w:t>概述</w:t>
      </w:r>
    </w:p>
    <w:p w14:paraId="17012CEC" w14:textId="16CEAF24" w:rsidR="00A20612" w:rsidRPr="00A20612" w:rsidRDefault="00A20612" w:rsidP="00A20612">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C678E61"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5B75A8">
        <w:rPr>
          <w:color w:val="FF0000"/>
        </w:rPr>
        <w:t>4.</w:t>
      </w:r>
      <w:r w:rsidR="005B75A8" w:rsidRPr="005B75A8">
        <w:rPr>
          <w:rFonts w:hint="eastAsia"/>
          <w:color w:val="FF0000"/>
        </w:rPr>
        <w:t>x</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pPr>
        <w:rPr>
          <w:rFonts w:hint="eastAsia"/>
        </w:rPr>
      </w:pPr>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Heading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w:t>
      </w:r>
      <w:r w:rsidR="0028219C">
        <w:rPr>
          <w:snapToGrid w:val="0"/>
        </w:rPr>
        <w:lastRenderedPageBreak/>
        <w:t>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Heading2"/>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pPr>
        <w:rPr>
          <w:rFonts w:hint="eastAsia"/>
        </w:rPr>
      </w:pPr>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3C22639E"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093AF8">
        <w:rPr>
          <w:color w:val="FF0000"/>
        </w:rPr>
        <w:t>4.</w:t>
      </w:r>
      <w:r w:rsidR="00687B98" w:rsidRPr="00093AF8">
        <w:rPr>
          <w:rFonts w:hint="eastAsia"/>
          <w:color w:val="FF0000"/>
        </w:rPr>
        <w:t>x</w:t>
      </w:r>
      <w:r w:rsidR="00687B98">
        <w:t>为利用管理监控模块发布服务的过程</w:t>
      </w:r>
      <w:r w:rsidR="00093AF8">
        <w:t>：</w:t>
      </w:r>
    </w:p>
    <w:p w14:paraId="5A34F185" w14:textId="28375CF0" w:rsidR="00093AF8" w:rsidRDefault="00093AF8" w:rsidP="00093AF8">
      <w:r>
        <w:object w:dxaOrig="7573" w:dyaOrig="4541" w14:anchorId="38B238BC">
          <v:shape id="_x0000_i1032" type="#_x0000_t75" style="width:378.6pt;height:227.1pt" o:ole="">
            <v:imagedata r:id="rId40" o:title=""/>
          </v:shape>
          <o:OLEObject Type="Embed" ProgID="Visio.Drawing.11" ShapeID="_x0000_i1032" DrawAspect="Content" ObjectID="_1507902049" r:id="rId41"/>
        </w:object>
      </w:r>
    </w:p>
    <w:p w14:paraId="6EF53874" w14:textId="090DAEDE" w:rsidR="00093AF8" w:rsidRDefault="00093AF8" w:rsidP="00D46707">
      <w:pPr>
        <w:jc w:val="center"/>
      </w:pPr>
      <w:r>
        <w:rPr>
          <w:rFonts w:hint="eastAsia"/>
        </w:rPr>
        <w:t>4.x</w:t>
      </w:r>
      <w:r>
        <w:t xml:space="preserve"> </w:t>
      </w:r>
      <w:r>
        <w:rPr>
          <w:rFonts w:hint="eastAsia"/>
        </w:rPr>
        <w:t>管理</w:t>
      </w:r>
      <w:r>
        <w:t>监控</w:t>
      </w:r>
      <w:r>
        <w:rPr>
          <w:rFonts w:hint="eastAsia"/>
        </w:rPr>
        <w:t>模块</w:t>
      </w:r>
      <w:r>
        <w:t>进行服务</w:t>
      </w:r>
      <w:r>
        <w:rPr>
          <w:rFonts w:hint="eastAsia"/>
        </w:rPr>
        <w:t>部署</w:t>
      </w:r>
    </w:p>
    <w:p w14:paraId="2E21799E" w14:textId="0A96A166" w:rsidR="00B408B2" w:rsidRDefault="000576D2" w:rsidP="00292FA9">
      <w:r>
        <w:rPr>
          <w:rFonts w:hint="eastAsia"/>
        </w:rPr>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w:t>
      </w:r>
      <w:r w:rsidR="00A276E1">
        <w:lastRenderedPageBreak/>
        <w:t>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bookmarkStart w:id="107" w:name="_GoBack"/>
      <w:bookmarkEnd w:id="107"/>
    </w:p>
    <w:p w14:paraId="2A17F2F9" w14:textId="03C42332" w:rsidR="00113D2A" w:rsidRPr="00033F14" w:rsidRDefault="00113D2A" w:rsidP="00033F14"/>
    <w:p w14:paraId="3D202049" w14:textId="13E30941" w:rsidR="000F0C95" w:rsidRDefault="000F0C95" w:rsidP="003A200A">
      <w:pPr>
        <w:pStyle w:val="Heading2"/>
      </w:pPr>
      <w:r>
        <w:rPr>
          <w:rFonts w:hint="eastAsia"/>
        </w:rPr>
        <w:t>分布式</w:t>
      </w:r>
      <w:r>
        <w:t>缓存</w:t>
      </w:r>
      <w:r w:rsidR="00975BFC">
        <w:t>模块</w:t>
      </w:r>
      <w:r>
        <w:t>设计</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3FB69D94" w14:textId="69B240FB" w:rsidR="005A69CE" w:rsidRPr="000C1D2B" w:rsidRDefault="00A009F3" w:rsidP="00862A66">
      <w:pPr>
        <w:pStyle w:val="Heading3"/>
      </w:pPr>
      <w:r>
        <w:rPr>
          <w:rFonts w:hint="eastAsia"/>
        </w:rPr>
        <w:t>空间</w:t>
      </w:r>
      <w:r>
        <w:t>局部性</w:t>
      </w:r>
      <w:r w:rsidR="002F1059">
        <w:t>与</w:t>
      </w:r>
      <w:r w:rsidR="00F067AA">
        <w:t>数据预处理</w:t>
      </w:r>
    </w:p>
    <w:p w14:paraId="1EA659E2" w14:textId="4BF573EC" w:rsidR="00966C2D" w:rsidRDefault="00966C2D" w:rsidP="00452D41">
      <w:pPr>
        <w:ind w:firstLineChars="0" w:firstLine="0"/>
      </w:pPr>
    </w:p>
    <w:p w14:paraId="3981EF4E" w14:textId="19E7CB4F" w:rsidR="003742B2" w:rsidRDefault="003742B2" w:rsidP="000A2434">
      <w:pPr>
        <w:pStyle w:val="Heading1"/>
      </w:pPr>
      <w:r>
        <w:rPr>
          <w:rFonts w:hint="eastAsia"/>
        </w:rPr>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5"/>
      <w:headerReference w:type="first" r:id="rId46"/>
      <w:footerReference w:type="first" r:id="rId47"/>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EEBB259" w14:textId="77777777" w:rsidR="00A30398" w:rsidRDefault="00A30398" w:rsidP="000A2434">
      <w:r>
        <w:separator/>
      </w:r>
    </w:p>
    <w:p w14:paraId="5325D201" w14:textId="77777777" w:rsidR="00A30398" w:rsidRDefault="00A30398" w:rsidP="000A2434"/>
    <w:p w14:paraId="6CF649C0" w14:textId="77777777" w:rsidR="00A30398" w:rsidRDefault="00A30398" w:rsidP="000A2434"/>
    <w:p w14:paraId="3F783F57" w14:textId="77777777" w:rsidR="00A30398" w:rsidRDefault="00A30398" w:rsidP="000A2434"/>
    <w:p w14:paraId="0322B85D" w14:textId="77777777" w:rsidR="00A30398" w:rsidRDefault="00A30398" w:rsidP="000A2434"/>
    <w:p w14:paraId="66076D66" w14:textId="77777777" w:rsidR="00A30398" w:rsidRDefault="00A30398" w:rsidP="000A2434"/>
    <w:p w14:paraId="45FCC2F0" w14:textId="77777777" w:rsidR="00A30398" w:rsidRDefault="00A30398" w:rsidP="000A2434"/>
    <w:p w14:paraId="0CCF5CB7" w14:textId="77777777" w:rsidR="00A30398" w:rsidRDefault="00A30398" w:rsidP="000A2434"/>
    <w:p w14:paraId="0A247EB3" w14:textId="77777777" w:rsidR="00A30398" w:rsidRDefault="00A30398" w:rsidP="000A2434"/>
  </w:endnote>
  <w:endnote w:type="continuationSeparator" w:id="0">
    <w:p w14:paraId="3DF61A97" w14:textId="77777777" w:rsidR="00A30398" w:rsidRDefault="00A30398" w:rsidP="000A2434">
      <w:r>
        <w:continuationSeparator/>
      </w:r>
    </w:p>
    <w:p w14:paraId="2566EB7F" w14:textId="77777777" w:rsidR="00A30398" w:rsidRDefault="00A30398" w:rsidP="000A2434"/>
    <w:p w14:paraId="78653C67" w14:textId="77777777" w:rsidR="00A30398" w:rsidRDefault="00A30398" w:rsidP="000A2434"/>
    <w:p w14:paraId="5ECB3061" w14:textId="77777777" w:rsidR="00A30398" w:rsidRDefault="00A30398" w:rsidP="000A2434"/>
    <w:p w14:paraId="340BE7E9" w14:textId="77777777" w:rsidR="00A30398" w:rsidRDefault="00A30398" w:rsidP="000A2434"/>
    <w:p w14:paraId="47CC93FC" w14:textId="77777777" w:rsidR="00A30398" w:rsidRDefault="00A30398" w:rsidP="000A2434"/>
    <w:p w14:paraId="0E56092F" w14:textId="77777777" w:rsidR="00A30398" w:rsidRDefault="00A30398" w:rsidP="000A2434"/>
    <w:p w14:paraId="15AB135D" w14:textId="77777777" w:rsidR="00A30398" w:rsidRDefault="00A30398" w:rsidP="000A2434"/>
    <w:p w14:paraId="5F128E9B" w14:textId="77777777" w:rsidR="00A30398" w:rsidRDefault="00A30398"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933618" w:rsidRPr="00CD4214" w:rsidRDefault="00933618"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933618" w:rsidRDefault="00933618"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933618" w:rsidRDefault="00933618"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933618" w:rsidRDefault="00933618" w:rsidP="000A2434">
    <w:pPr>
      <w:pStyle w:val="Footer"/>
      <w:ind w:firstLine="360"/>
    </w:pPr>
  </w:p>
  <w:p w14:paraId="71EC3578" w14:textId="77777777" w:rsidR="00933618" w:rsidRDefault="00933618"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933618" w:rsidRDefault="00933618" w:rsidP="000A2434">
        <w:pPr>
          <w:pStyle w:val="Footer"/>
          <w:ind w:firstLine="360"/>
        </w:pPr>
        <w:r>
          <w:fldChar w:fldCharType="begin"/>
        </w:r>
        <w:r>
          <w:instrText>PAGE   \* MERGEFORMAT</w:instrText>
        </w:r>
        <w:r>
          <w:fldChar w:fldCharType="separate"/>
        </w:r>
        <w:r w:rsidR="00AA027B" w:rsidRPr="00AA027B">
          <w:rPr>
            <w:lang w:val="zh-CN"/>
          </w:rPr>
          <w:t>28</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933618" w:rsidRDefault="00933618" w:rsidP="000A2434">
    <w:pPr>
      <w:pStyle w:val="Footer"/>
      <w:ind w:firstLine="360"/>
    </w:pPr>
    <w:r>
      <w:fldChar w:fldCharType="begin"/>
    </w:r>
    <w:r>
      <w:instrText>PAGE   \* MERGEFORMAT</w:instrText>
    </w:r>
    <w:r>
      <w:fldChar w:fldCharType="separate"/>
    </w:r>
    <w:r w:rsidR="00115826" w:rsidRPr="00115826">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933618" w:rsidRDefault="00933618" w:rsidP="000A2434">
    <w:pPr>
      <w:pStyle w:val="Footer"/>
      <w:ind w:firstLine="360"/>
    </w:pPr>
    <w:r>
      <w:fldChar w:fldCharType="begin"/>
    </w:r>
    <w:r>
      <w:instrText>PAGE   \* MERGEFORMAT</w:instrText>
    </w:r>
    <w:r>
      <w:fldChar w:fldCharType="separate"/>
    </w:r>
    <w:r w:rsidR="007852B4" w:rsidRPr="007852B4">
      <w:rPr>
        <w:lang w:val="zh-CN"/>
      </w:rPr>
      <w:t>29</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933618" w:rsidRDefault="00933618"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32B85B5" w14:textId="77777777" w:rsidR="00A30398" w:rsidRDefault="00A30398" w:rsidP="000A2434">
      <w:r>
        <w:separator/>
      </w:r>
    </w:p>
    <w:p w14:paraId="07B51CD1" w14:textId="77777777" w:rsidR="00A30398" w:rsidRDefault="00A30398" w:rsidP="000A2434"/>
  </w:footnote>
  <w:footnote w:type="continuationSeparator" w:id="0">
    <w:p w14:paraId="28979B06" w14:textId="77777777" w:rsidR="00A30398" w:rsidRDefault="00A30398" w:rsidP="000A2434">
      <w:r>
        <w:continuationSeparator/>
      </w:r>
    </w:p>
    <w:p w14:paraId="5B2304AD" w14:textId="77777777" w:rsidR="00A30398" w:rsidRDefault="00A30398" w:rsidP="000A2434"/>
    <w:p w14:paraId="69775655" w14:textId="77777777" w:rsidR="00A30398" w:rsidRDefault="00A30398" w:rsidP="000A2434"/>
    <w:p w14:paraId="2237F3E4" w14:textId="77777777" w:rsidR="00A30398" w:rsidRDefault="00A30398" w:rsidP="000A2434"/>
    <w:p w14:paraId="579432B7" w14:textId="77777777" w:rsidR="00A30398" w:rsidRDefault="00A30398" w:rsidP="000A2434"/>
    <w:p w14:paraId="6B6A7BDB" w14:textId="77777777" w:rsidR="00A30398" w:rsidRDefault="00A30398" w:rsidP="000A2434"/>
    <w:p w14:paraId="6F1E778B" w14:textId="77777777" w:rsidR="00A30398" w:rsidRDefault="00A30398" w:rsidP="000A2434"/>
    <w:p w14:paraId="7EDCFA6A" w14:textId="77777777" w:rsidR="00A30398" w:rsidRDefault="00A30398" w:rsidP="000A2434"/>
    <w:p w14:paraId="7E7FBC80" w14:textId="77777777" w:rsidR="00A30398" w:rsidRDefault="00A30398"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933618" w:rsidRDefault="00933618"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933618" w:rsidRPr="00A8113F" w:rsidRDefault="00933618"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933618" w:rsidRPr="00FE5E69" w:rsidRDefault="00933618"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933618" w:rsidRPr="00007CB7" w:rsidRDefault="00933618"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933618" w:rsidRPr="00FE5E69" w:rsidRDefault="00933618"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933618" w:rsidRPr="00FE5E69" w:rsidRDefault="00933618"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933618" w:rsidRPr="00AB3697" w:rsidRDefault="00933618"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933618" w:rsidRDefault="00933618"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933618" w:rsidRDefault="00933618"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933618" w:rsidRDefault="00933618"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933618" w:rsidRDefault="00933618"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933618" w:rsidRPr="00D97F6D" w:rsidRDefault="00933618"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933618" w:rsidRPr="00D97F6D" w:rsidRDefault="00933618"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933618" w:rsidRPr="00D97F6D" w:rsidRDefault="00933618"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933618" w:rsidRPr="00D97F6D" w:rsidRDefault="00933618"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933618" w:rsidRDefault="00933618"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9AC"/>
    <w:rsid w:val="000E29DD"/>
    <w:rsid w:val="000E2BC7"/>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15FC"/>
    <w:rsid w:val="004218AE"/>
    <w:rsid w:val="0042197C"/>
    <w:rsid w:val="00421B5E"/>
    <w:rsid w:val="00421E65"/>
    <w:rsid w:val="00421F53"/>
    <w:rsid w:val="00422345"/>
    <w:rsid w:val="00422710"/>
    <w:rsid w:val="0042294F"/>
    <w:rsid w:val="00422AAC"/>
    <w:rsid w:val="00422DD4"/>
    <w:rsid w:val="004238D7"/>
    <w:rsid w:val="00423DA2"/>
    <w:rsid w:val="00424013"/>
    <w:rsid w:val="00424129"/>
    <w:rsid w:val="004241B4"/>
    <w:rsid w:val="00424227"/>
    <w:rsid w:val="0042442E"/>
    <w:rsid w:val="00424667"/>
    <w:rsid w:val="004246A5"/>
    <w:rsid w:val="00424849"/>
    <w:rsid w:val="004249C3"/>
    <w:rsid w:val="00425453"/>
    <w:rsid w:val="0042562C"/>
    <w:rsid w:val="004259C1"/>
    <w:rsid w:val="00425CCD"/>
    <w:rsid w:val="00425F1D"/>
    <w:rsid w:val="0042604C"/>
    <w:rsid w:val="0042682A"/>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172"/>
    <w:rsid w:val="004502EB"/>
    <w:rsid w:val="00450490"/>
    <w:rsid w:val="00450656"/>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B13"/>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7B5"/>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FE0"/>
    <w:rsid w:val="00670FFB"/>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2AC"/>
    <w:rsid w:val="006B6AC9"/>
    <w:rsid w:val="006B6BB8"/>
    <w:rsid w:val="006B6E2C"/>
    <w:rsid w:val="006B6F42"/>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C46"/>
    <w:rsid w:val="00756D4B"/>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35D"/>
    <w:rsid w:val="007865FA"/>
    <w:rsid w:val="00786617"/>
    <w:rsid w:val="00786EA3"/>
    <w:rsid w:val="00786EEE"/>
    <w:rsid w:val="00786EF7"/>
    <w:rsid w:val="007871CF"/>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AC"/>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58C"/>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505F"/>
    <w:rsid w:val="008651F8"/>
    <w:rsid w:val="00865A91"/>
    <w:rsid w:val="00866095"/>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70"/>
    <w:rsid w:val="008C4388"/>
    <w:rsid w:val="008C47E6"/>
    <w:rsid w:val="008C4A7D"/>
    <w:rsid w:val="008C4D34"/>
    <w:rsid w:val="008C4EE4"/>
    <w:rsid w:val="008C5016"/>
    <w:rsid w:val="008C5104"/>
    <w:rsid w:val="008C521C"/>
    <w:rsid w:val="008C534A"/>
    <w:rsid w:val="008C53F0"/>
    <w:rsid w:val="008C567B"/>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731"/>
    <w:rsid w:val="00947783"/>
    <w:rsid w:val="00947B36"/>
    <w:rsid w:val="00947C98"/>
    <w:rsid w:val="009501F2"/>
    <w:rsid w:val="0095081E"/>
    <w:rsid w:val="00951732"/>
    <w:rsid w:val="00951EB3"/>
    <w:rsid w:val="009525D6"/>
    <w:rsid w:val="009526DC"/>
    <w:rsid w:val="00952849"/>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C3B"/>
    <w:rsid w:val="00964C91"/>
    <w:rsid w:val="00965514"/>
    <w:rsid w:val="00965580"/>
    <w:rsid w:val="0096582A"/>
    <w:rsid w:val="00965951"/>
    <w:rsid w:val="00965BDA"/>
    <w:rsid w:val="00966829"/>
    <w:rsid w:val="00966C2D"/>
    <w:rsid w:val="00966E40"/>
    <w:rsid w:val="009673D9"/>
    <w:rsid w:val="00967595"/>
    <w:rsid w:val="0096770A"/>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5BFC"/>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95"/>
    <w:rsid w:val="009B3FDA"/>
    <w:rsid w:val="009B41BF"/>
    <w:rsid w:val="009B42CE"/>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8D"/>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C3F"/>
    <w:rsid w:val="00BC6DC6"/>
    <w:rsid w:val="00BC748E"/>
    <w:rsid w:val="00BC7A59"/>
    <w:rsid w:val="00BD0058"/>
    <w:rsid w:val="00BD0082"/>
    <w:rsid w:val="00BD02EA"/>
    <w:rsid w:val="00BD040B"/>
    <w:rsid w:val="00BD0926"/>
    <w:rsid w:val="00BD093E"/>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C93"/>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DBA"/>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E7D4F"/>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5A"/>
    <w:rsid w:val="00D41664"/>
    <w:rsid w:val="00D41994"/>
    <w:rsid w:val="00D419D6"/>
    <w:rsid w:val="00D41F3E"/>
    <w:rsid w:val="00D41F6D"/>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1C5"/>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D6"/>
    <w:rsid w:val="00EB7062"/>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2D5F"/>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DA"/>
    <w:rsid w:val="00EF19FA"/>
    <w:rsid w:val="00EF1BE5"/>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6.xml"/><Relationship Id="rId47" Type="http://schemas.openxmlformats.org/officeDocument/2006/relationships/footer" Target="footer8.xml"/><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image" Target="media/image8.emf"/><Relationship Id="rId41" Type="http://schemas.openxmlformats.org/officeDocument/2006/relationships/oleObject" Target="embeddings/oleObject8.bin"/><Relationship Id="rId42" Type="http://schemas.openxmlformats.org/officeDocument/2006/relationships/header" Target="header12.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6453A"/>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F9C6843-C37A-E147-9007-81FAC1784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5423</TotalTime>
  <Pages>60</Pages>
  <Words>4887</Words>
  <Characters>27859</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32681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653</cp:revision>
  <cp:lastPrinted>2015-04-23T08:35:00Z</cp:lastPrinted>
  <dcterms:created xsi:type="dcterms:W3CDTF">2015-01-26T05:31:00Z</dcterms:created>
  <dcterms:modified xsi:type="dcterms:W3CDTF">2015-11-01T08:39:00Z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